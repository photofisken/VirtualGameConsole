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261" w:rsidRPr="00F26A2C" w:rsidRDefault="005C3478" w:rsidP="005C3478">
      <w:pPr>
        <w:pStyle w:val="Titel"/>
        <w:rPr>
          <w:lang w:val="en-US"/>
        </w:rPr>
      </w:pPr>
      <w:r w:rsidRPr="00F26A2C">
        <w:rPr>
          <w:lang w:val="en-US"/>
        </w:rPr>
        <w:t>Virtual Game Console</w:t>
      </w:r>
    </w:p>
    <w:p w:rsidR="00474C34" w:rsidRPr="005B7A61" w:rsidRDefault="005C3478" w:rsidP="00474C34">
      <w:pPr>
        <w:jc w:val="center"/>
        <w:rPr>
          <w:lang w:val="en-US"/>
        </w:rPr>
      </w:pPr>
      <w:r w:rsidRPr="005B7A61">
        <w:rPr>
          <w:lang w:val="en-US"/>
        </w:rPr>
        <w:t>Mikael Thieme</w:t>
      </w:r>
    </w:p>
    <w:p w:rsidR="005C3478" w:rsidRPr="005B7A61" w:rsidRDefault="005B7A61" w:rsidP="005C3478">
      <w:pPr>
        <w:jc w:val="center"/>
        <w:rPr>
          <w:lang w:val="en-US"/>
        </w:rPr>
      </w:pPr>
      <w:hyperlink r:id="rId6" w:history="1">
        <w:r w:rsidR="005C3478" w:rsidRPr="005B7A61">
          <w:rPr>
            <w:rStyle w:val="Hyperlink"/>
            <w:lang w:val="en-US"/>
          </w:rPr>
          <w:t>mikael.thieme@his.se</w:t>
        </w:r>
      </w:hyperlink>
    </w:p>
    <w:p w:rsidR="005C3478" w:rsidRPr="005B7A61" w:rsidRDefault="005C3478" w:rsidP="005C3478">
      <w:pPr>
        <w:jc w:val="center"/>
        <w:rPr>
          <w:lang w:val="en-US"/>
        </w:rPr>
      </w:pPr>
    </w:p>
    <w:p w:rsidR="005C3478" w:rsidRPr="00F26A2C" w:rsidRDefault="005C3478" w:rsidP="005C3478">
      <w:pPr>
        <w:jc w:val="center"/>
        <w:rPr>
          <w:lang w:val="en-US"/>
        </w:rPr>
      </w:pPr>
      <w:r w:rsidRPr="00F26A2C">
        <w:rPr>
          <w:lang w:val="en-US"/>
        </w:rPr>
        <w:t xml:space="preserve">School of </w:t>
      </w:r>
      <w:r w:rsidR="00531C32">
        <w:rPr>
          <w:lang w:val="en-US"/>
        </w:rPr>
        <w:t>Informatics</w:t>
      </w:r>
    </w:p>
    <w:p w:rsidR="005C3478" w:rsidRPr="00F26A2C" w:rsidRDefault="005C3478" w:rsidP="005C3478">
      <w:pPr>
        <w:jc w:val="center"/>
        <w:rPr>
          <w:lang w:val="en-US"/>
        </w:rPr>
      </w:pPr>
      <w:smartTag w:uri="urn:schemas-microsoft-com:office:smarttags" w:element="place">
        <w:smartTag w:uri="urn:schemas-microsoft-com:office:smarttags" w:element="City">
          <w:r w:rsidRPr="00F26A2C">
            <w:rPr>
              <w:lang w:val="en-US"/>
            </w:rPr>
            <w:t xml:space="preserve">University of </w:t>
          </w:r>
          <w:proofErr w:type="spellStart"/>
          <w:r w:rsidRPr="00F26A2C">
            <w:rPr>
              <w:lang w:val="en-US"/>
            </w:rPr>
            <w:t>Skövde</w:t>
          </w:r>
        </w:smartTag>
        <w:proofErr w:type="spellEnd"/>
        <w:r w:rsidR="003E6B2F" w:rsidRPr="00F26A2C">
          <w:rPr>
            <w:lang w:val="en-US"/>
          </w:rPr>
          <w:t xml:space="preserve">, </w:t>
        </w:r>
        <w:smartTag w:uri="urn:schemas-microsoft-com:office:smarttags" w:element="country-region">
          <w:r w:rsidR="003E6B2F" w:rsidRPr="00F26A2C">
            <w:rPr>
              <w:lang w:val="en-US"/>
            </w:rPr>
            <w:t>Sweden</w:t>
          </w:r>
        </w:smartTag>
      </w:smartTag>
    </w:p>
    <w:p w:rsidR="005C3478" w:rsidRPr="00F26A2C" w:rsidRDefault="00AD1487" w:rsidP="009C1C19">
      <w:pPr>
        <w:pStyle w:val="Heading1"/>
        <w:rPr>
          <w:lang w:val="en-US"/>
        </w:rPr>
      </w:pPr>
      <w:r w:rsidRPr="00F26A2C">
        <w:rPr>
          <w:lang w:val="en-US"/>
        </w:rPr>
        <w:lastRenderedPageBreak/>
        <w:t>Introduction</w:t>
      </w:r>
    </w:p>
    <w:p w:rsidR="005B6FFD" w:rsidRPr="00F26A2C" w:rsidRDefault="001C79DB" w:rsidP="001C79DB">
      <w:pPr>
        <w:rPr>
          <w:lang w:val="en-US"/>
        </w:rPr>
      </w:pPr>
      <w:r w:rsidRPr="00F26A2C">
        <w:rPr>
          <w:lang w:val="en-US"/>
        </w:rPr>
        <w:t>Virtual Game Console (VGC) is a C++ library that aims to provide a simple game programming environment for modern o</w:t>
      </w:r>
      <w:r w:rsidR="007A39CF" w:rsidRPr="00F26A2C">
        <w:rPr>
          <w:lang w:val="en-US"/>
        </w:rPr>
        <w:t>perating systems</w:t>
      </w:r>
      <w:r w:rsidR="00115180" w:rsidRPr="00F26A2C">
        <w:rPr>
          <w:lang w:val="en-US"/>
        </w:rPr>
        <w:t xml:space="preserve">. In essence, the library achieves this by insulating the programmer from the </w:t>
      </w:r>
      <w:r w:rsidR="007A39CF" w:rsidRPr="00F26A2C">
        <w:rPr>
          <w:lang w:val="en-US"/>
        </w:rPr>
        <w:t xml:space="preserve">details surrounding window management and event-based </w:t>
      </w:r>
      <w:r w:rsidR="006A0F4C" w:rsidRPr="00F26A2C">
        <w:rPr>
          <w:lang w:val="en-US"/>
        </w:rPr>
        <w:t xml:space="preserve">programming </w:t>
      </w:r>
      <w:r w:rsidR="007A39CF" w:rsidRPr="00F26A2C">
        <w:rPr>
          <w:lang w:val="en-US"/>
        </w:rPr>
        <w:t>in these systems.</w:t>
      </w:r>
      <w:r w:rsidR="005B6FFD" w:rsidRPr="00F26A2C">
        <w:rPr>
          <w:lang w:val="en-US"/>
        </w:rPr>
        <w:t xml:space="preserve"> As suggested by the name, the resulting enviro</w:t>
      </w:r>
      <w:r w:rsidR="006D2364">
        <w:rPr>
          <w:lang w:val="en-US"/>
        </w:rPr>
        <w:t>nment resembles older</w:t>
      </w:r>
      <w:r w:rsidR="005B6FFD" w:rsidRPr="00F26A2C">
        <w:rPr>
          <w:lang w:val="en-US"/>
        </w:rPr>
        <w:t xml:space="preserve"> game consoles in that it involves a fixed sized display and allows for poll-based </w:t>
      </w:r>
      <w:r w:rsidR="001900E3" w:rsidRPr="00F26A2C">
        <w:rPr>
          <w:lang w:val="en-US"/>
        </w:rPr>
        <w:t xml:space="preserve">(as opposed to event-based) </w:t>
      </w:r>
      <w:r w:rsidR="005B6FFD" w:rsidRPr="00F26A2C">
        <w:rPr>
          <w:lang w:val="en-US"/>
        </w:rPr>
        <w:t>access to buttons etc.</w:t>
      </w:r>
    </w:p>
    <w:p w:rsidR="00D03FED" w:rsidRPr="00F26A2C" w:rsidRDefault="00504118" w:rsidP="00AD1487">
      <w:pPr>
        <w:rPr>
          <w:lang w:val="en-US"/>
        </w:rPr>
      </w:pPr>
      <w:r w:rsidRPr="00F26A2C">
        <w:rPr>
          <w:lang w:val="en-US"/>
        </w:rPr>
        <w:t xml:space="preserve">VGC uses only the most basic features of C++ which means that </w:t>
      </w:r>
      <w:r w:rsidR="006D2364">
        <w:rPr>
          <w:lang w:val="en-US"/>
        </w:rPr>
        <w:t>a</w:t>
      </w:r>
      <w:r w:rsidRPr="00F26A2C">
        <w:rPr>
          <w:lang w:val="en-US"/>
        </w:rPr>
        <w:t xml:space="preserve"> novice programmer should be able to </w:t>
      </w:r>
      <w:r w:rsidR="005F1E10" w:rsidRPr="00F26A2C">
        <w:rPr>
          <w:lang w:val="en-US"/>
        </w:rPr>
        <w:t xml:space="preserve">understand this document and begin using </w:t>
      </w:r>
      <w:r w:rsidRPr="00F26A2C">
        <w:rPr>
          <w:lang w:val="en-US"/>
        </w:rPr>
        <w:t>the library after only a few introductory C++ lectu</w:t>
      </w:r>
      <w:r w:rsidR="005F1E10" w:rsidRPr="00F26A2C">
        <w:rPr>
          <w:lang w:val="en-US"/>
        </w:rPr>
        <w:t>res</w:t>
      </w:r>
      <w:r w:rsidR="00D03FED" w:rsidRPr="00F26A2C">
        <w:rPr>
          <w:lang w:val="en-US"/>
        </w:rPr>
        <w:t xml:space="preserve"> or after r</w:t>
      </w:r>
      <w:r w:rsidR="00F43592" w:rsidRPr="00F26A2C">
        <w:rPr>
          <w:lang w:val="en-US"/>
        </w:rPr>
        <w:t>eading the first few chapters in</w:t>
      </w:r>
      <w:r w:rsidR="00D03FED" w:rsidRPr="00F26A2C">
        <w:rPr>
          <w:lang w:val="en-US"/>
        </w:rPr>
        <w:t xml:space="preserve"> a C++ book.</w:t>
      </w:r>
    </w:p>
    <w:p w:rsidR="00882B2D" w:rsidRDefault="00882B2D" w:rsidP="00882B2D">
      <w:pPr>
        <w:pStyle w:val="Heading1"/>
        <w:rPr>
          <w:lang w:val="en-US"/>
        </w:rPr>
      </w:pPr>
      <w:r>
        <w:rPr>
          <w:lang w:val="en-US"/>
        </w:rPr>
        <w:lastRenderedPageBreak/>
        <w:t>Tutorial</w:t>
      </w:r>
    </w:p>
    <w:p w:rsidR="00A20652" w:rsidRDefault="00882B2D" w:rsidP="00882B2D">
      <w:pPr>
        <w:rPr>
          <w:lang w:val="en-US"/>
        </w:rPr>
      </w:pPr>
      <w:r>
        <w:rPr>
          <w:lang w:val="en-US"/>
        </w:rPr>
        <w:t xml:space="preserve">In this chapter you will learn how to write a basic “hello world” program in </w:t>
      </w:r>
      <w:r w:rsidR="00D056E6">
        <w:rPr>
          <w:lang w:val="en-US"/>
        </w:rPr>
        <w:t xml:space="preserve">VGC. </w:t>
      </w:r>
      <w:r w:rsidR="00A20652">
        <w:rPr>
          <w:lang w:val="en-US"/>
        </w:rPr>
        <w:t>To begin with you need to download and unpack the library zip-file which is available from the course page in SCIO.</w:t>
      </w:r>
    </w:p>
    <w:p w:rsidR="00A20652" w:rsidRDefault="00A20652" w:rsidP="00801BEF">
      <w:pPr>
        <w:pStyle w:val="Punkter1"/>
        <w:rPr>
          <w:lang w:val="en-US"/>
        </w:rPr>
      </w:pPr>
      <w:r>
        <w:rPr>
          <w:lang w:val="en-US"/>
        </w:rPr>
        <w:t xml:space="preserve">Step 1. </w:t>
      </w:r>
      <w:r w:rsidR="00801BEF">
        <w:rPr>
          <w:lang w:val="en-US"/>
        </w:rPr>
        <w:t>Open the visual studio</w:t>
      </w:r>
      <w:r w:rsidR="00A43157">
        <w:rPr>
          <w:lang w:val="en-US"/>
        </w:rPr>
        <w:t xml:space="preserve"> </w:t>
      </w:r>
      <w:r w:rsidR="00801BEF">
        <w:rPr>
          <w:lang w:val="en-US"/>
        </w:rPr>
        <w:t xml:space="preserve">solution </w:t>
      </w:r>
      <w:r w:rsidR="00A43157">
        <w:rPr>
          <w:lang w:val="en-US"/>
        </w:rPr>
        <w:t xml:space="preserve">for VGC by double clicking on the solution </w:t>
      </w:r>
      <w:r w:rsidR="004663A1">
        <w:rPr>
          <w:lang w:val="en-US"/>
        </w:rPr>
        <w:t>(.</w:t>
      </w:r>
      <w:proofErr w:type="spellStart"/>
      <w:r w:rsidR="004663A1">
        <w:rPr>
          <w:lang w:val="en-US"/>
        </w:rPr>
        <w:t>sln</w:t>
      </w:r>
      <w:proofErr w:type="spellEnd"/>
      <w:r w:rsidR="004663A1">
        <w:rPr>
          <w:lang w:val="en-US"/>
        </w:rPr>
        <w:t>) file in windows explorer:</w:t>
      </w:r>
    </w:p>
    <w:p w:rsidR="00A43157" w:rsidRPr="00A43157" w:rsidRDefault="00A43157" w:rsidP="00A43157">
      <w:pPr>
        <w:pStyle w:val="Figur"/>
      </w:pPr>
      <w:r w:rsidRPr="00A43157">
        <w:rPr>
          <w:lang w:val="en-US"/>
        </w:rPr>
        <w:t xml:space="preserve"> </w:t>
      </w:r>
      <w:r w:rsidR="00A20652" w:rsidRPr="00A43157">
        <w:rPr>
          <w:noProof/>
          <w:lang w:eastAsia="sv-SE"/>
        </w:rPr>
        <w:drawing>
          <wp:inline distT="0" distB="0" distL="0" distR="0" wp14:anchorId="6C8645E4" wp14:editId="7634282C">
            <wp:extent cx="5715000" cy="169489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Solution.jpg"/>
                    <pic:cNvPicPr/>
                  </pic:nvPicPr>
                  <pic:blipFill>
                    <a:blip r:embed="rId7">
                      <a:extLst>
                        <a:ext uri="{28A0092B-C50C-407E-A947-70E740481C1C}">
                          <a14:useLocalDpi xmlns:a14="http://schemas.microsoft.com/office/drawing/2010/main" val="0"/>
                        </a:ext>
                      </a:extLst>
                    </a:blip>
                    <a:stretch>
                      <a:fillRect/>
                    </a:stretch>
                  </pic:blipFill>
                  <pic:spPr>
                    <a:xfrm>
                      <a:off x="0" y="0"/>
                      <a:ext cx="5720773" cy="1696607"/>
                    </a:xfrm>
                    <a:prstGeom prst="rect">
                      <a:avLst/>
                    </a:prstGeom>
                  </pic:spPr>
                </pic:pic>
              </a:graphicData>
            </a:graphic>
          </wp:inline>
        </w:drawing>
      </w:r>
    </w:p>
    <w:p w:rsidR="00882B2D" w:rsidRDefault="00A43157" w:rsidP="00A43157">
      <w:pPr>
        <w:pStyle w:val="Figurtext"/>
        <w:rPr>
          <w:lang w:val="en-US"/>
        </w:rPr>
      </w:pPr>
      <w:bookmarkStart w:id="0" w:name="_Ref419787908"/>
      <w:r w:rsidRPr="00A43157">
        <w:rPr>
          <w:lang w:val="en-US"/>
        </w:rPr>
        <w:t xml:space="preserve">Figure </w:t>
      </w:r>
      <w:r>
        <w:fldChar w:fldCharType="begin"/>
      </w:r>
      <w:r w:rsidRPr="00A43157">
        <w:rPr>
          <w:lang w:val="en-US"/>
        </w:rPr>
        <w:instrText xml:space="preserve"> SEQ Figure \* ARABIC </w:instrText>
      </w:r>
      <w:r>
        <w:fldChar w:fldCharType="separate"/>
      </w:r>
      <w:r w:rsidR="008430BA">
        <w:rPr>
          <w:noProof/>
          <w:lang w:val="en-US"/>
        </w:rPr>
        <w:t>1</w:t>
      </w:r>
      <w:r>
        <w:fldChar w:fldCharType="end"/>
      </w:r>
      <w:bookmarkEnd w:id="0"/>
      <w:r w:rsidRPr="00A43157">
        <w:rPr>
          <w:lang w:val="en-US"/>
        </w:rPr>
        <w:t>.</w:t>
      </w:r>
      <w:r>
        <w:rPr>
          <w:lang w:val="en-US"/>
        </w:rPr>
        <w:t xml:space="preserve"> The VGC solution file in windows explorer.</w:t>
      </w:r>
    </w:p>
    <w:p w:rsidR="00801BEF" w:rsidRDefault="00F436E4" w:rsidP="004663A1">
      <w:pPr>
        <w:pStyle w:val="Punkter1"/>
        <w:numPr>
          <w:ilvl w:val="0"/>
          <w:numId w:val="0"/>
        </w:numPr>
        <w:ind w:left="288" w:hanging="288"/>
        <w:rPr>
          <w:lang w:val="en-US"/>
        </w:rPr>
      </w:pPr>
      <w:r>
        <w:rPr>
          <w:lang w:val="en-US"/>
        </w:rPr>
        <w:t>The solution for VGC consists of several projects shown in the solution explorer i</w:t>
      </w:r>
      <w:r w:rsidR="004663A1">
        <w:rPr>
          <w:lang w:val="en-US"/>
        </w:rPr>
        <w:t>n visual studio:</w:t>
      </w:r>
      <w:r w:rsidR="00EE32A4">
        <w:rPr>
          <w:lang w:val="en-US"/>
        </w:rPr>
        <w:t xml:space="preserve"> </w:t>
      </w:r>
    </w:p>
    <w:p w:rsidR="00F436E4" w:rsidRDefault="004663A1" w:rsidP="004663A1">
      <w:pPr>
        <w:pStyle w:val="Figur"/>
        <w:rPr>
          <w:lang w:val="en-US"/>
        </w:rPr>
      </w:pPr>
      <w:r>
        <w:rPr>
          <w:noProof/>
          <w:lang w:eastAsia="sv-SE"/>
        </w:rPr>
        <w:drawing>
          <wp:inline distT="0" distB="0" distL="0" distR="0">
            <wp:extent cx="2758440" cy="116703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lutionExplorer.jpg"/>
                    <pic:cNvPicPr/>
                  </pic:nvPicPr>
                  <pic:blipFill>
                    <a:blip r:embed="rId8">
                      <a:extLst>
                        <a:ext uri="{28A0092B-C50C-407E-A947-70E740481C1C}">
                          <a14:useLocalDpi xmlns:a14="http://schemas.microsoft.com/office/drawing/2010/main" val="0"/>
                        </a:ext>
                      </a:extLst>
                    </a:blip>
                    <a:stretch>
                      <a:fillRect/>
                    </a:stretch>
                  </pic:blipFill>
                  <pic:spPr>
                    <a:xfrm>
                      <a:off x="0" y="0"/>
                      <a:ext cx="2799570" cy="1184433"/>
                    </a:xfrm>
                    <a:prstGeom prst="rect">
                      <a:avLst/>
                    </a:prstGeom>
                  </pic:spPr>
                </pic:pic>
              </a:graphicData>
            </a:graphic>
          </wp:inline>
        </w:drawing>
      </w:r>
    </w:p>
    <w:p w:rsidR="004663A1" w:rsidRDefault="004663A1" w:rsidP="004663A1">
      <w:pPr>
        <w:pStyle w:val="Figurtext"/>
        <w:rPr>
          <w:lang w:val="en-US"/>
        </w:rPr>
      </w:pPr>
      <w:r w:rsidRPr="004663A1">
        <w:rPr>
          <w:lang w:val="en-US"/>
        </w:rPr>
        <w:t xml:space="preserve">Figure </w:t>
      </w:r>
      <w:r>
        <w:fldChar w:fldCharType="begin"/>
      </w:r>
      <w:r w:rsidRPr="004663A1">
        <w:rPr>
          <w:lang w:val="en-US"/>
        </w:rPr>
        <w:instrText xml:space="preserve"> SEQ Figure \* ARABIC </w:instrText>
      </w:r>
      <w:r>
        <w:fldChar w:fldCharType="separate"/>
      </w:r>
      <w:r w:rsidR="008430BA">
        <w:rPr>
          <w:noProof/>
          <w:lang w:val="en-US"/>
        </w:rPr>
        <w:t>2</w:t>
      </w:r>
      <w:r>
        <w:fldChar w:fldCharType="end"/>
      </w:r>
      <w:r w:rsidRPr="004663A1">
        <w:rPr>
          <w:lang w:val="en-US"/>
        </w:rPr>
        <w:t>. Some of the projects in the VGC solution.</w:t>
      </w:r>
    </w:p>
    <w:p w:rsidR="004663A1" w:rsidRDefault="004663A1" w:rsidP="004663A1">
      <w:pPr>
        <w:rPr>
          <w:lang w:val="en-US"/>
        </w:rPr>
      </w:pPr>
      <w:r>
        <w:rPr>
          <w:lang w:val="en-US"/>
        </w:rPr>
        <w:t>There is one project for the library itself as well as several example projects that use the library project. There is also an empty project which</w:t>
      </w:r>
      <w:r w:rsidR="00002DF2">
        <w:rPr>
          <w:lang w:val="en-US"/>
        </w:rPr>
        <w:t xml:space="preserve"> is meant to be used for your own projects and assignments. The empty project by default selected as the startup project. This means that this project will compile and run when you press the play button in visual studio:</w:t>
      </w:r>
    </w:p>
    <w:p w:rsidR="00002DF2" w:rsidRDefault="00002DF2" w:rsidP="00002DF2">
      <w:pPr>
        <w:pStyle w:val="Figur"/>
        <w:rPr>
          <w:lang w:val="en-US"/>
        </w:rPr>
      </w:pPr>
      <w:r>
        <w:rPr>
          <w:noProof/>
          <w:lang w:eastAsia="sv-SE"/>
        </w:rPr>
        <w:drawing>
          <wp:inline distT="0" distB="0" distL="0" distR="0">
            <wp:extent cx="1805940" cy="25435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yButton.jpg"/>
                    <pic:cNvPicPr/>
                  </pic:nvPicPr>
                  <pic:blipFill>
                    <a:blip r:embed="rId9">
                      <a:extLst>
                        <a:ext uri="{28A0092B-C50C-407E-A947-70E740481C1C}">
                          <a14:useLocalDpi xmlns:a14="http://schemas.microsoft.com/office/drawing/2010/main" val="0"/>
                        </a:ext>
                      </a:extLst>
                    </a:blip>
                    <a:stretch>
                      <a:fillRect/>
                    </a:stretch>
                  </pic:blipFill>
                  <pic:spPr>
                    <a:xfrm>
                      <a:off x="0" y="0"/>
                      <a:ext cx="1932775" cy="272222"/>
                    </a:xfrm>
                    <a:prstGeom prst="rect">
                      <a:avLst/>
                    </a:prstGeom>
                  </pic:spPr>
                </pic:pic>
              </a:graphicData>
            </a:graphic>
          </wp:inline>
        </w:drawing>
      </w:r>
    </w:p>
    <w:p w:rsidR="00002DF2" w:rsidRDefault="00002DF2" w:rsidP="00002DF2">
      <w:pPr>
        <w:pStyle w:val="Figurtext"/>
        <w:rPr>
          <w:lang w:val="en-US"/>
        </w:rPr>
      </w:pPr>
      <w:r w:rsidRPr="00002DF2">
        <w:rPr>
          <w:lang w:val="en-US"/>
        </w:rPr>
        <w:t xml:space="preserve">Figure </w:t>
      </w:r>
      <w:r>
        <w:fldChar w:fldCharType="begin"/>
      </w:r>
      <w:r w:rsidRPr="00002DF2">
        <w:rPr>
          <w:lang w:val="en-US"/>
        </w:rPr>
        <w:instrText xml:space="preserve"> SEQ Figure \* ARABIC </w:instrText>
      </w:r>
      <w:r>
        <w:fldChar w:fldCharType="separate"/>
      </w:r>
      <w:r w:rsidR="008430BA">
        <w:rPr>
          <w:noProof/>
          <w:lang w:val="en-US"/>
        </w:rPr>
        <w:t>3</w:t>
      </w:r>
      <w:r>
        <w:fldChar w:fldCharType="end"/>
      </w:r>
      <w:r w:rsidRPr="00002DF2">
        <w:rPr>
          <w:lang w:val="en-US"/>
        </w:rPr>
        <w:t xml:space="preserve">. Pressing </w:t>
      </w:r>
      <w:r>
        <w:rPr>
          <w:lang w:val="en-US"/>
        </w:rPr>
        <w:t xml:space="preserve">the </w:t>
      </w:r>
      <w:r w:rsidRPr="00002DF2">
        <w:rPr>
          <w:lang w:val="en-US"/>
        </w:rPr>
        <w:t xml:space="preserve">play </w:t>
      </w:r>
      <w:r>
        <w:rPr>
          <w:lang w:val="en-US"/>
        </w:rPr>
        <w:t xml:space="preserve">button </w:t>
      </w:r>
      <w:r w:rsidRPr="00002DF2">
        <w:rPr>
          <w:lang w:val="en-US"/>
        </w:rPr>
        <w:t>in visual studio compiles and runs the current startup project.</w:t>
      </w:r>
    </w:p>
    <w:p w:rsidR="00002DF2" w:rsidRDefault="00002DF2" w:rsidP="00002DF2">
      <w:pPr>
        <w:pStyle w:val="Punkter1"/>
        <w:rPr>
          <w:lang w:val="en-US"/>
        </w:rPr>
      </w:pPr>
      <w:r>
        <w:rPr>
          <w:lang w:val="en-US"/>
        </w:rPr>
        <w:t xml:space="preserve">Step 2. Press play to compile and run the empty project. </w:t>
      </w:r>
      <w:r w:rsidR="00C4754C">
        <w:rPr>
          <w:lang w:val="en-US"/>
        </w:rPr>
        <w:t xml:space="preserve">If everything is working correctly you should be able to follow the </w:t>
      </w:r>
      <w:r w:rsidR="00C47535">
        <w:rPr>
          <w:lang w:val="en-US"/>
        </w:rPr>
        <w:t xml:space="preserve">compilation process </w:t>
      </w:r>
      <w:r w:rsidR="00C4754C">
        <w:rPr>
          <w:lang w:val="en-US"/>
        </w:rPr>
        <w:t>in the output window:</w:t>
      </w:r>
    </w:p>
    <w:p w:rsidR="00C4754C" w:rsidRDefault="00C4754C" w:rsidP="002A66A6">
      <w:pPr>
        <w:pStyle w:val="Figur"/>
        <w:rPr>
          <w:lang w:val="en-US"/>
        </w:rPr>
      </w:pPr>
      <w:r>
        <w:rPr>
          <w:noProof/>
          <w:lang w:eastAsia="sv-SE"/>
        </w:rPr>
        <w:lastRenderedPageBreak/>
        <w:drawing>
          <wp:inline distT="0" distB="0" distL="0" distR="0">
            <wp:extent cx="5509432" cy="3916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ild.jpg"/>
                    <pic:cNvPicPr/>
                  </pic:nvPicPr>
                  <pic:blipFill>
                    <a:blip r:embed="rId10">
                      <a:extLst>
                        <a:ext uri="{28A0092B-C50C-407E-A947-70E740481C1C}">
                          <a14:useLocalDpi xmlns:a14="http://schemas.microsoft.com/office/drawing/2010/main" val="0"/>
                        </a:ext>
                      </a:extLst>
                    </a:blip>
                    <a:stretch>
                      <a:fillRect/>
                    </a:stretch>
                  </pic:blipFill>
                  <pic:spPr>
                    <a:xfrm>
                      <a:off x="0" y="0"/>
                      <a:ext cx="5512366" cy="3918766"/>
                    </a:xfrm>
                    <a:prstGeom prst="rect">
                      <a:avLst/>
                    </a:prstGeom>
                  </pic:spPr>
                </pic:pic>
              </a:graphicData>
            </a:graphic>
          </wp:inline>
        </w:drawing>
      </w:r>
    </w:p>
    <w:p w:rsidR="00C4754C" w:rsidRDefault="00C4754C" w:rsidP="002A66A6">
      <w:pPr>
        <w:pStyle w:val="Figurtext"/>
        <w:rPr>
          <w:lang w:val="en-US"/>
        </w:rPr>
      </w:pPr>
      <w:r w:rsidRPr="00C4754C">
        <w:rPr>
          <w:lang w:val="en-US"/>
        </w:rPr>
        <w:t xml:space="preserve">Figure </w:t>
      </w:r>
      <w:r>
        <w:fldChar w:fldCharType="begin"/>
      </w:r>
      <w:r w:rsidRPr="00C4754C">
        <w:rPr>
          <w:lang w:val="en-US"/>
        </w:rPr>
        <w:instrText xml:space="preserve"> SEQ Figure \* ARABIC </w:instrText>
      </w:r>
      <w:r>
        <w:fldChar w:fldCharType="separate"/>
      </w:r>
      <w:r w:rsidR="008430BA">
        <w:rPr>
          <w:noProof/>
          <w:lang w:val="en-US"/>
        </w:rPr>
        <w:t>4</w:t>
      </w:r>
      <w:r>
        <w:fldChar w:fldCharType="end"/>
      </w:r>
      <w:r w:rsidRPr="00C4754C">
        <w:rPr>
          <w:lang w:val="en-US"/>
        </w:rPr>
        <w:t xml:space="preserve">. The compilation process shown in the output window. </w:t>
      </w:r>
      <w:r>
        <w:rPr>
          <w:lang w:val="en-US"/>
        </w:rPr>
        <w:t xml:space="preserve">In this case the basic library and the empty </w:t>
      </w:r>
      <w:r w:rsidR="002A66A6">
        <w:rPr>
          <w:lang w:val="en-US"/>
        </w:rPr>
        <w:t>project</w:t>
      </w:r>
      <w:r>
        <w:rPr>
          <w:lang w:val="en-US"/>
        </w:rPr>
        <w:t xml:space="preserve"> is compiled in order (since the latter depends on the former).</w:t>
      </w:r>
    </w:p>
    <w:p w:rsidR="002A66A6" w:rsidRDefault="002A66A6" w:rsidP="002A66A6">
      <w:pPr>
        <w:rPr>
          <w:lang w:val="en-US"/>
        </w:rPr>
      </w:pPr>
      <w:r>
        <w:rPr>
          <w:lang w:val="en-US"/>
        </w:rPr>
        <w:t>Since the empty project is meant for your own projects it does not do anything interesting by default. The project essentially consists of an empty main function which hence immediately terminates the program:</w:t>
      </w:r>
    </w:p>
    <w:p w:rsidR="002A66A6" w:rsidRDefault="002A66A6" w:rsidP="002A66A6">
      <w:pPr>
        <w:pStyle w:val="Figur"/>
        <w:rPr>
          <w:lang w:val="en-US"/>
        </w:rPr>
      </w:pPr>
      <w:r>
        <w:rPr>
          <w:noProof/>
          <w:lang w:eastAsia="sv-SE"/>
        </w:rPr>
        <w:drawing>
          <wp:inline distT="0" distB="0" distL="0" distR="0">
            <wp:extent cx="6294120" cy="77259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tyOutput.jpg"/>
                    <pic:cNvPicPr/>
                  </pic:nvPicPr>
                  <pic:blipFill>
                    <a:blip r:embed="rId11">
                      <a:extLst>
                        <a:ext uri="{28A0092B-C50C-407E-A947-70E740481C1C}">
                          <a14:useLocalDpi xmlns:a14="http://schemas.microsoft.com/office/drawing/2010/main" val="0"/>
                        </a:ext>
                      </a:extLst>
                    </a:blip>
                    <a:stretch>
                      <a:fillRect/>
                    </a:stretch>
                  </pic:blipFill>
                  <pic:spPr>
                    <a:xfrm>
                      <a:off x="0" y="0"/>
                      <a:ext cx="6406372" cy="786371"/>
                    </a:xfrm>
                    <a:prstGeom prst="rect">
                      <a:avLst/>
                    </a:prstGeom>
                  </pic:spPr>
                </pic:pic>
              </a:graphicData>
            </a:graphic>
          </wp:inline>
        </w:drawing>
      </w:r>
      <w:r>
        <w:rPr>
          <w:lang w:val="en-US"/>
        </w:rPr>
        <w:t xml:space="preserve"> </w:t>
      </w:r>
    </w:p>
    <w:p w:rsidR="002A66A6" w:rsidRPr="002A66A6" w:rsidRDefault="002A66A6" w:rsidP="00C47535">
      <w:pPr>
        <w:pStyle w:val="Figurtext"/>
        <w:rPr>
          <w:lang w:val="en-US"/>
        </w:rPr>
      </w:pPr>
      <w:r w:rsidRPr="002A66A6">
        <w:rPr>
          <w:lang w:val="en-US"/>
        </w:rPr>
        <w:t xml:space="preserve">Figure </w:t>
      </w:r>
      <w:r>
        <w:fldChar w:fldCharType="begin"/>
      </w:r>
      <w:r w:rsidRPr="002A66A6">
        <w:rPr>
          <w:lang w:val="en-US"/>
        </w:rPr>
        <w:instrText xml:space="preserve"> SEQ Figure \* ARABIC </w:instrText>
      </w:r>
      <w:r>
        <w:fldChar w:fldCharType="separate"/>
      </w:r>
      <w:r w:rsidR="008430BA">
        <w:rPr>
          <w:noProof/>
          <w:lang w:val="en-US"/>
        </w:rPr>
        <w:t>5</w:t>
      </w:r>
      <w:r>
        <w:fldChar w:fldCharType="end"/>
      </w:r>
      <w:r w:rsidRPr="002A66A6">
        <w:rPr>
          <w:lang w:val="en-US"/>
        </w:rPr>
        <w:t xml:space="preserve">. The startup of the empty project </w:t>
      </w:r>
      <w:r>
        <w:rPr>
          <w:lang w:val="en-US"/>
        </w:rPr>
        <w:t xml:space="preserve">shown in the output window. </w:t>
      </w:r>
      <w:r w:rsidR="00BE6BEB">
        <w:rPr>
          <w:lang w:val="en-US"/>
        </w:rPr>
        <w:t>The execu</w:t>
      </w:r>
      <w:r w:rsidR="00C47535">
        <w:rPr>
          <w:lang w:val="en-US"/>
        </w:rPr>
        <w:t>table (.exe) file loads several windows library (.</w:t>
      </w:r>
      <w:proofErr w:type="spellStart"/>
      <w:r w:rsidR="00C47535">
        <w:rPr>
          <w:lang w:val="en-US"/>
        </w:rPr>
        <w:t>dll</w:t>
      </w:r>
      <w:proofErr w:type="spellEnd"/>
      <w:r w:rsidR="00C47535">
        <w:rPr>
          <w:lang w:val="en-US"/>
        </w:rPr>
        <w:t>) files then terminates.</w:t>
      </w:r>
      <w:r w:rsidR="00BE6BEB">
        <w:rPr>
          <w:lang w:val="en-US"/>
        </w:rPr>
        <w:t xml:space="preserve"> </w:t>
      </w:r>
    </w:p>
    <w:p w:rsidR="00C47535" w:rsidRDefault="00C47535" w:rsidP="00C47535">
      <w:pPr>
        <w:pStyle w:val="Punkter1"/>
        <w:rPr>
          <w:lang w:val="en-US"/>
        </w:rPr>
      </w:pPr>
      <w:r>
        <w:rPr>
          <w:lang w:val="en-US"/>
        </w:rPr>
        <w:t xml:space="preserve">Step 3. Change the current project to the ghost example by right clicking on the project and choose “Set as </w:t>
      </w:r>
      <w:proofErr w:type="spellStart"/>
      <w:r>
        <w:rPr>
          <w:lang w:val="en-US"/>
        </w:rPr>
        <w:t>StartUp</w:t>
      </w:r>
      <w:proofErr w:type="spellEnd"/>
      <w:r>
        <w:rPr>
          <w:lang w:val="en-US"/>
        </w:rPr>
        <w:t xml:space="preserve"> Project”:</w:t>
      </w:r>
    </w:p>
    <w:p w:rsidR="002A66A6" w:rsidRDefault="00C47535" w:rsidP="009602FE">
      <w:pPr>
        <w:pStyle w:val="Figur"/>
        <w:rPr>
          <w:lang w:val="en-US"/>
        </w:rPr>
      </w:pPr>
      <w:r>
        <w:rPr>
          <w:noProof/>
          <w:lang w:eastAsia="sv-SE"/>
        </w:rPr>
        <w:lastRenderedPageBreak/>
        <w:drawing>
          <wp:inline distT="0" distB="0" distL="0" distR="0">
            <wp:extent cx="3962400" cy="341982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geStartup.jpg"/>
                    <pic:cNvPicPr/>
                  </pic:nvPicPr>
                  <pic:blipFill>
                    <a:blip r:embed="rId12">
                      <a:extLst>
                        <a:ext uri="{28A0092B-C50C-407E-A947-70E740481C1C}">
                          <a14:useLocalDpi xmlns:a14="http://schemas.microsoft.com/office/drawing/2010/main" val="0"/>
                        </a:ext>
                      </a:extLst>
                    </a:blip>
                    <a:stretch>
                      <a:fillRect/>
                    </a:stretch>
                  </pic:blipFill>
                  <pic:spPr>
                    <a:xfrm>
                      <a:off x="0" y="0"/>
                      <a:ext cx="3967660" cy="3424368"/>
                    </a:xfrm>
                    <a:prstGeom prst="rect">
                      <a:avLst/>
                    </a:prstGeom>
                  </pic:spPr>
                </pic:pic>
              </a:graphicData>
            </a:graphic>
          </wp:inline>
        </w:drawing>
      </w:r>
      <w:r w:rsidR="002A66A6">
        <w:rPr>
          <w:lang w:val="en-US"/>
        </w:rPr>
        <w:t xml:space="preserve"> </w:t>
      </w:r>
    </w:p>
    <w:p w:rsidR="009602FE" w:rsidRDefault="009602FE" w:rsidP="009602FE">
      <w:pPr>
        <w:pStyle w:val="Figurtext"/>
        <w:rPr>
          <w:lang w:val="en-US"/>
        </w:rPr>
      </w:pPr>
      <w:r w:rsidRPr="009602FE">
        <w:rPr>
          <w:lang w:val="en-US"/>
        </w:rPr>
        <w:t xml:space="preserve">Figure </w:t>
      </w:r>
      <w:r>
        <w:fldChar w:fldCharType="begin"/>
      </w:r>
      <w:r w:rsidRPr="009602FE">
        <w:rPr>
          <w:lang w:val="en-US"/>
        </w:rPr>
        <w:instrText xml:space="preserve"> SEQ Figure \* ARABIC </w:instrText>
      </w:r>
      <w:r>
        <w:fldChar w:fldCharType="separate"/>
      </w:r>
      <w:r w:rsidR="008430BA">
        <w:rPr>
          <w:noProof/>
          <w:lang w:val="en-US"/>
        </w:rPr>
        <w:t>6</w:t>
      </w:r>
      <w:r>
        <w:fldChar w:fldCharType="end"/>
      </w:r>
      <w:r w:rsidRPr="009602FE">
        <w:rPr>
          <w:lang w:val="en-US"/>
        </w:rPr>
        <w:t>. Changing the current project to the ghost example.</w:t>
      </w:r>
    </w:p>
    <w:p w:rsidR="009602FE" w:rsidRDefault="009602FE" w:rsidP="009602FE">
      <w:pPr>
        <w:pStyle w:val="Punkter1"/>
        <w:rPr>
          <w:lang w:val="en-US"/>
        </w:rPr>
      </w:pPr>
      <w:r>
        <w:rPr>
          <w:lang w:val="en-US"/>
        </w:rPr>
        <w:t>Step 4. Press play again to run the ghost example. If everything works correctly you should now see a few animated ghosts bouncing around in the application window:</w:t>
      </w:r>
    </w:p>
    <w:p w:rsidR="009602FE" w:rsidRDefault="009602FE" w:rsidP="009602FE">
      <w:pPr>
        <w:pStyle w:val="Figur"/>
        <w:rPr>
          <w:lang w:val="en-US"/>
        </w:rPr>
      </w:pPr>
      <w:r>
        <w:rPr>
          <w:noProof/>
          <w:lang w:eastAsia="sv-SE"/>
        </w:rPr>
        <w:drawing>
          <wp:inline distT="0" distB="0" distL="0" distR="0">
            <wp:extent cx="2682240" cy="268746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hosts.jpg"/>
                    <pic:cNvPicPr/>
                  </pic:nvPicPr>
                  <pic:blipFill>
                    <a:blip r:embed="rId13">
                      <a:extLst>
                        <a:ext uri="{28A0092B-C50C-407E-A947-70E740481C1C}">
                          <a14:useLocalDpi xmlns:a14="http://schemas.microsoft.com/office/drawing/2010/main" val="0"/>
                        </a:ext>
                      </a:extLst>
                    </a:blip>
                    <a:stretch>
                      <a:fillRect/>
                    </a:stretch>
                  </pic:blipFill>
                  <pic:spPr>
                    <a:xfrm>
                      <a:off x="0" y="0"/>
                      <a:ext cx="2685452" cy="2690687"/>
                    </a:xfrm>
                    <a:prstGeom prst="rect">
                      <a:avLst/>
                    </a:prstGeom>
                  </pic:spPr>
                </pic:pic>
              </a:graphicData>
            </a:graphic>
          </wp:inline>
        </w:drawing>
      </w:r>
    </w:p>
    <w:p w:rsidR="009602FE" w:rsidRDefault="009602FE" w:rsidP="009602FE">
      <w:pPr>
        <w:pStyle w:val="Figurtext"/>
        <w:rPr>
          <w:lang w:val="en-US"/>
        </w:rPr>
      </w:pPr>
      <w:r w:rsidRPr="009602FE">
        <w:rPr>
          <w:lang w:val="en-US"/>
        </w:rPr>
        <w:t xml:space="preserve">Figure </w:t>
      </w:r>
      <w:r>
        <w:fldChar w:fldCharType="begin"/>
      </w:r>
      <w:r w:rsidRPr="009602FE">
        <w:rPr>
          <w:lang w:val="en-US"/>
        </w:rPr>
        <w:instrText xml:space="preserve"> SEQ Figure \* ARABIC </w:instrText>
      </w:r>
      <w:r>
        <w:fldChar w:fldCharType="separate"/>
      </w:r>
      <w:r w:rsidR="008430BA">
        <w:rPr>
          <w:noProof/>
          <w:lang w:val="en-US"/>
        </w:rPr>
        <w:t>7</w:t>
      </w:r>
      <w:r>
        <w:fldChar w:fldCharType="end"/>
      </w:r>
      <w:r w:rsidRPr="009602FE">
        <w:rPr>
          <w:lang w:val="en-US"/>
        </w:rPr>
        <w:t>. The ghost example project.</w:t>
      </w:r>
    </w:p>
    <w:p w:rsidR="009602FE" w:rsidRDefault="00BD007A" w:rsidP="00BD007A">
      <w:pPr>
        <w:pStyle w:val="Punkter1"/>
        <w:rPr>
          <w:lang w:val="en-US"/>
        </w:rPr>
      </w:pPr>
      <w:r>
        <w:rPr>
          <w:lang w:val="en-US"/>
        </w:rPr>
        <w:t xml:space="preserve">Step 5. Terminate the </w:t>
      </w:r>
      <w:r w:rsidR="004F44BB">
        <w:rPr>
          <w:lang w:val="en-US"/>
        </w:rPr>
        <w:t>example program by pressing the close (“X”) button:</w:t>
      </w:r>
    </w:p>
    <w:p w:rsidR="00BD007A" w:rsidRDefault="004F44BB" w:rsidP="004F44BB">
      <w:pPr>
        <w:pStyle w:val="Figur"/>
        <w:rPr>
          <w:lang w:val="en-US"/>
        </w:rPr>
      </w:pPr>
      <w:r>
        <w:rPr>
          <w:noProof/>
          <w:lang w:eastAsia="sv-SE"/>
        </w:rPr>
        <w:drawing>
          <wp:inline distT="0" distB="0" distL="0" distR="0">
            <wp:extent cx="3558540" cy="80916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ose.jpg"/>
                    <pic:cNvPicPr/>
                  </pic:nvPicPr>
                  <pic:blipFill>
                    <a:blip r:embed="rId14">
                      <a:extLst>
                        <a:ext uri="{28A0092B-C50C-407E-A947-70E740481C1C}">
                          <a14:useLocalDpi xmlns:a14="http://schemas.microsoft.com/office/drawing/2010/main" val="0"/>
                        </a:ext>
                      </a:extLst>
                    </a:blip>
                    <a:stretch>
                      <a:fillRect/>
                    </a:stretch>
                  </pic:blipFill>
                  <pic:spPr>
                    <a:xfrm>
                      <a:off x="0" y="0"/>
                      <a:ext cx="3601366" cy="818900"/>
                    </a:xfrm>
                    <a:prstGeom prst="rect">
                      <a:avLst/>
                    </a:prstGeom>
                  </pic:spPr>
                </pic:pic>
              </a:graphicData>
            </a:graphic>
          </wp:inline>
        </w:drawing>
      </w:r>
    </w:p>
    <w:p w:rsidR="004F44BB" w:rsidRDefault="004F44BB" w:rsidP="004F44BB">
      <w:pPr>
        <w:pStyle w:val="Punkter1"/>
        <w:rPr>
          <w:lang w:val="en-US"/>
        </w:rPr>
      </w:pPr>
      <w:r>
        <w:rPr>
          <w:lang w:val="en-US"/>
        </w:rPr>
        <w:t>Step 6. Try out some of the other example projects in a similar manner. Especially you should try the hello world example which is a finished version of the hello world program that you will create below.</w:t>
      </w:r>
      <w:r w:rsidR="005B7A61">
        <w:rPr>
          <w:lang w:val="en-US"/>
        </w:rPr>
        <w:t xml:space="preserve"> Running the hello world example gives the following output in the application window: </w:t>
      </w:r>
    </w:p>
    <w:p w:rsidR="005B7A61" w:rsidRPr="00F26A2C" w:rsidRDefault="005B7A61" w:rsidP="005B7A61">
      <w:pPr>
        <w:pStyle w:val="Figur"/>
        <w:rPr>
          <w:lang w:val="en-US"/>
        </w:rPr>
      </w:pPr>
      <w:r w:rsidRPr="00F26A2C">
        <w:rPr>
          <w:noProof/>
          <w:lang w:eastAsia="sv-SE"/>
        </w:rPr>
        <w:lastRenderedPageBreak/>
        <w:drawing>
          <wp:inline distT="0" distB="0" distL="0" distR="0" wp14:anchorId="4AF74D87" wp14:editId="0C661920">
            <wp:extent cx="2057400" cy="1417320"/>
            <wp:effectExtent l="0" t="0" r="0" b="0"/>
            <wp:docPr id="26" name="Picture 26"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wor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1417320"/>
                    </a:xfrm>
                    <a:prstGeom prst="rect">
                      <a:avLst/>
                    </a:prstGeom>
                    <a:noFill/>
                    <a:ln>
                      <a:noFill/>
                    </a:ln>
                  </pic:spPr>
                </pic:pic>
              </a:graphicData>
            </a:graphic>
          </wp:inline>
        </w:drawing>
      </w:r>
    </w:p>
    <w:p w:rsidR="005B7A61" w:rsidRPr="00F26A2C" w:rsidRDefault="005B7A61" w:rsidP="005B7A61">
      <w:pPr>
        <w:pStyle w:val="Punkter1"/>
        <w:rPr>
          <w:lang w:val="en-US"/>
        </w:rPr>
      </w:pPr>
      <w:r w:rsidRPr="00DF04AB">
        <w:rPr>
          <w:lang w:val="en-US"/>
        </w:rPr>
        <w:t xml:space="preserve">Figure </w:t>
      </w:r>
      <w:r>
        <w:fldChar w:fldCharType="begin"/>
      </w:r>
      <w:r w:rsidRPr="00DF04AB">
        <w:rPr>
          <w:lang w:val="en-US"/>
        </w:rPr>
        <w:instrText xml:space="preserve"> SEQ Figure \* ARABIC </w:instrText>
      </w:r>
      <w:r>
        <w:fldChar w:fldCharType="separate"/>
      </w:r>
      <w:r w:rsidR="008430BA">
        <w:rPr>
          <w:noProof/>
          <w:lang w:val="en-US"/>
        </w:rPr>
        <w:t>8</w:t>
      </w:r>
      <w:r>
        <w:fldChar w:fldCharType="end"/>
      </w:r>
      <w:r w:rsidRPr="00DF04AB">
        <w:rPr>
          <w:lang w:val="en-US"/>
        </w:rPr>
        <w:t xml:space="preserve">. </w:t>
      </w:r>
      <w:r w:rsidRPr="00F26A2C">
        <w:rPr>
          <w:lang w:val="en-US"/>
        </w:rPr>
        <w:t>Hello world!</w:t>
      </w:r>
    </w:p>
    <w:p w:rsidR="005B7A61" w:rsidRDefault="008430BA" w:rsidP="005B7A61">
      <w:pPr>
        <w:rPr>
          <w:lang w:val="en-US"/>
        </w:rPr>
      </w:pPr>
      <w:r>
        <w:rPr>
          <w:lang w:val="en-US"/>
        </w:rPr>
        <w:t>In the following steps you will learn how to write this program in VGC. Most of these steps are used in all VGC projects so much of what you learn here will also be useful later on in the course.</w:t>
      </w:r>
    </w:p>
    <w:p w:rsidR="004F44BB" w:rsidRDefault="004F44BB" w:rsidP="004F44BB">
      <w:pPr>
        <w:pStyle w:val="Punkter1"/>
        <w:rPr>
          <w:lang w:val="en-US"/>
        </w:rPr>
      </w:pPr>
      <w:r>
        <w:rPr>
          <w:lang w:val="en-US"/>
        </w:rPr>
        <w:t xml:space="preserve">Step 7. </w:t>
      </w:r>
      <w:r w:rsidR="007F1974">
        <w:rPr>
          <w:lang w:val="en-US"/>
        </w:rPr>
        <w:t>Reset the current startup project to be the empty project.</w:t>
      </w:r>
    </w:p>
    <w:p w:rsidR="005B7A61" w:rsidRDefault="005B7A61" w:rsidP="005B7A61">
      <w:pPr>
        <w:pStyle w:val="Punkter1"/>
        <w:rPr>
          <w:lang w:val="en-US"/>
        </w:rPr>
      </w:pPr>
      <w:r>
        <w:rPr>
          <w:lang w:val="en-US"/>
        </w:rPr>
        <w:t>Step 8. Open the source code file (Main.cpp) double clicking on it in the solution explorer:</w:t>
      </w:r>
    </w:p>
    <w:p w:rsidR="005B7A61" w:rsidRDefault="005B7A61" w:rsidP="005B7A61">
      <w:pPr>
        <w:pStyle w:val="Figur"/>
        <w:rPr>
          <w:lang w:val="en-US"/>
        </w:rPr>
      </w:pPr>
      <w:r>
        <w:rPr>
          <w:noProof/>
          <w:lang w:eastAsia="sv-SE"/>
        </w:rPr>
        <w:drawing>
          <wp:inline distT="0" distB="0" distL="0" distR="0">
            <wp:extent cx="2948940" cy="1980206"/>
            <wp:effectExtent l="0" t="0" r="381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enMain.jpg"/>
                    <pic:cNvPicPr/>
                  </pic:nvPicPr>
                  <pic:blipFill>
                    <a:blip r:embed="rId16">
                      <a:extLst>
                        <a:ext uri="{28A0092B-C50C-407E-A947-70E740481C1C}">
                          <a14:useLocalDpi xmlns:a14="http://schemas.microsoft.com/office/drawing/2010/main" val="0"/>
                        </a:ext>
                      </a:extLst>
                    </a:blip>
                    <a:stretch>
                      <a:fillRect/>
                    </a:stretch>
                  </pic:blipFill>
                  <pic:spPr>
                    <a:xfrm>
                      <a:off x="0" y="0"/>
                      <a:ext cx="2951119" cy="1981669"/>
                    </a:xfrm>
                    <a:prstGeom prst="rect">
                      <a:avLst/>
                    </a:prstGeom>
                  </pic:spPr>
                </pic:pic>
              </a:graphicData>
            </a:graphic>
          </wp:inline>
        </w:drawing>
      </w:r>
    </w:p>
    <w:p w:rsidR="005B7A61" w:rsidRPr="008430BA" w:rsidRDefault="008430BA" w:rsidP="008430BA">
      <w:pPr>
        <w:pStyle w:val="Figurtext"/>
        <w:rPr>
          <w:lang w:val="en-US"/>
        </w:rPr>
      </w:pPr>
      <w:r w:rsidRPr="008430BA">
        <w:rPr>
          <w:lang w:val="en-US"/>
        </w:rPr>
        <w:t xml:space="preserve">Figure </w:t>
      </w:r>
      <w:r>
        <w:fldChar w:fldCharType="begin"/>
      </w:r>
      <w:r w:rsidRPr="008430BA">
        <w:rPr>
          <w:lang w:val="en-US"/>
        </w:rPr>
        <w:instrText xml:space="preserve"> SEQ Figure \* ARABIC </w:instrText>
      </w:r>
      <w:r>
        <w:fldChar w:fldCharType="separate"/>
      </w:r>
      <w:r w:rsidRPr="008430BA">
        <w:rPr>
          <w:noProof/>
          <w:lang w:val="en-US"/>
        </w:rPr>
        <w:t>9</w:t>
      </w:r>
      <w:r>
        <w:fldChar w:fldCharType="end"/>
      </w:r>
      <w:r w:rsidRPr="008430BA">
        <w:rPr>
          <w:lang w:val="en-US"/>
        </w:rPr>
        <w:t>. Open the source code file by double clicking on it in the solution explorer.</w:t>
      </w:r>
    </w:p>
    <w:p w:rsidR="005B7A61" w:rsidRDefault="008430BA" w:rsidP="005B7A61">
      <w:pPr>
        <w:rPr>
          <w:lang w:val="en-US"/>
        </w:rPr>
      </w:pPr>
      <w:r>
        <w:rPr>
          <w:lang w:val="en-US"/>
        </w:rPr>
        <w:t>You should now be able to see and edit the program code for the empty project. Initially the program consists of the following lines:</w:t>
      </w:r>
    </w:p>
    <w:p w:rsidR="005B7A61" w:rsidRPr="008E327F" w:rsidRDefault="005B7A61" w:rsidP="005B7A61">
      <w:pPr>
        <w:pStyle w:val="ProgramkodFirst"/>
      </w:pPr>
      <w:r w:rsidRPr="008E327F">
        <w:t>#include "</w:t>
      </w:r>
      <w:proofErr w:type="spellStart"/>
      <w:r w:rsidRPr="008E327F">
        <w:t>VGCVirtualGameConsole.h</w:t>
      </w:r>
      <w:proofErr w:type="spellEnd"/>
      <w:r w:rsidRPr="008E327F">
        <w:t>"</w:t>
      </w:r>
    </w:p>
    <w:p w:rsidR="005B7A61" w:rsidRPr="008E327F" w:rsidRDefault="005B7A61" w:rsidP="005B7A61">
      <w:pPr>
        <w:pStyle w:val="Programkod"/>
      </w:pPr>
    </w:p>
    <w:p w:rsidR="005B7A61" w:rsidRPr="008E327F" w:rsidRDefault="005B7A61" w:rsidP="005B7A61">
      <w:pPr>
        <w:pStyle w:val="Programkod"/>
      </w:pPr>
      <w:proofErr w:type="spellStart"/>
      <w:proofErr w:type="gramStart"/>
      <w:r w:rsidRPr="008E327F">
        <w:t>int</w:t>
      </w:r>
      <w:proofErr w:type="spellEnd"/>
      <w:proofErr w:type="gramEnd"/>
      <w:r w:rsidRPr="008E327F">
        <w:t xml:space="preserve"> </w:t>
      </w:r>
      <w:proofErr w:type="spellStart"/>
      <w:r w:rsidRPr="008E327F">
        <w:t>VGCMain</w:t>
      </w:r>
      <w:proofErr w:type="spellEnd"/>
      <w:r w:rsidRPr="008E327F">
        <w:t>(</w:t>
      </w:r>
      <w:proofErr w:type="spellStart"/>
      <w:r w:rsidRPr="008E327F">
        <w:t>const</w:t>
      </w:r>
      <w:proofErr w:type="spellEnd"/>
      <w:r w:rsidRPr="008E327F">
        <w:t xml:space="preserve"> </w:t>
      </w:r>
      <w:proofErr w:type="spellStart"/>
      <w:r w:rsidRPr="008E327F">
        <w:t>VGCStringVector</w:t>
      </w:r>
      <w:proofErr w:type="spellEnd"/>
      <w:r w:rsidRPr="008E327F">
        <w:t xml:space="preserve"> &amp;arguments){</w:t>
      </w:r>
    </w:p>
    <w:p w:rsidR="005B7A61" w:rsidRPr="00E278FD" w:rsidRDefault="005B7A61" w:rsidP="005B7A61">
      <w:pPr>
        <w:pStyle w:val="Programkod"/>
      </w:pPr>
      <w:r w:rsidRPr="008E327F">
        <w:tab/>
      </w:r>
      <w:proofErr w:type="gramStart"/>
      <w:r w:rsidRPr="00E278FD">
        <w:t>return</w:t>
      </w:r>
      <w:proofErr w:type="gramEnd"/>
      <w:r w:rsidRPr="00E278FD">
        <w:t xml:space="preserve"> 0;</w:t>
      </w:r>
    </w:p>
    <w:p w:rsidR="005B7A61" w:rsidRDefault="005B7A61" w:rsidP="005B7A61">
      <w:pPr>
        <w:pStyle w:val="ProgramkodLast"/>
      </w:pPr>
      <w:r w:rsidRPr="00E278FD">
        <w:t>}</w:t>
      </w:r>
    </w:p>
    <w:p w:rsidR="005B7A61" w:rsidRPr="00F26A2C" w:rsidRDefault="005B7A61" w:rsidP="005B7A61">
      <w:pPr>
        <w:rPr>
          <w:lang w:val="en-US"/>
        </w:rPr>
      </w:pPr>
      <w:r w:rsidRPr="00F26A2C">
        <w:rPr>
          <w:lang w:val="en-US"/>
        </w:rPr>
        <w:t xml:space="preserve">The first line informs the compiler that we want to use the VGC library. By including this file you ensure that all types and functions in VGC are declared and hence that they can be used in your program. </w:t>
      </w:r>
    </w:p>
    <w:p w:rsidR="005B7A61" w:rsidRPr="00F26A2C" w:rsidRDefault="005B7A61" w:rsidP="005B7A61">
      <w:pPr>
        <w:rPr>
          <w:lang w:val="en-US"/>
        </w:rPr>
      </w:pPr>
      <w:r w:rsidRPr="00F26A2C">
        <w:rPr>
          <w:lang w:val="en-US"/>
        </w:rPr>
        <w:t xml:space="preserve">The remaining lines defines the </w:t>
      </w:r>
      <w:proofErr w:type="spellStart"/>
      <w:proofErr w:type="gramStart"/>
      <w:r w:rsidRPr="00F26A2C">
        <w:rPr>
          <w:lang w:val="en-US"/>
        </w:rPr>
        <w:t>VGCMain</w:t>
      </w:r>
      <w:proofErr w:type="spellEnd"/>
      <w:r w:rsidRPr="00F26A2C">
        <w:rPr>
          <w:lang w:val="en-US"/>
        </w:rPr>
        <w:t>(</w:t>
      </w:r>
      <w:proofErr w:type="gramEnd"/>
      <w:r w:rsidRPr="00F26A2C">
        <w:rPr>
          <w:lang w:val="en-US"/>
        </w:rPr>
        <w:t>) function which constitutes starting point in all VGC programs. The return value from this function indicates whether or not the program has completed successfully (0 indicates success, all else indicate failure).</w:t>
      </w:r>
    </w:p>
    <w:p w:rsidR="005B7A61" w:rsidRPr="00F26A2C" w:rsidRDefault="005B7A61" w:rsidP="005B7A61">
      <w:pPr>
        <w:rPr>
          <w:lang w:val="en-US"/>
        </w:rPr>
      </w:pPr>
      <w:proofErr w:type="spellStart"/>
      <w:proofErr w:type="gramStart"/>
      <w:r w:rsidRPr="00F26A2C">
        <w:rPr>
          <w:lang w:val="en-US"/>
        </w:rPr>
        <w:t>VGCMain</w:t>
      </w:r>
      <w:proofErr w:type="spellEnd"/>
      <w:r w:rsidRPr="00F26A2C">
        <w:rPr>
          <w:lang w:val="en-US"/>
        </w:rPr>
        <w:t>(</w:t>
      </w:r>
      <w:proofErr w:type="gramEnd"/>
      <w:r w:rsidRPr="00F26A2C">
        <w:rPr>
          <w:lang w:val="en-US"/>
        </w:rPr>
        <w:t xml:space="preserve">) takes a single parameter that stores the command line arguments in the form of a vector of strings. </w:t>
      </w:r>
      <w:proofErr w:type="spellStart"/>
      <w:proofErr w:type="gramStart"/>
      <w:r w:rsidRPr="00F26A2C">
        <w:rPr>
          <w:lang w:val="en-US"/>
        </w:rPr>
        <w:t>Lets</w:t>
      </w:r>
      <w:proofErr w:type="spellEnd"/>
      <w:proofErr w:type="gramEnd"/>
      <w:r w:rsidRPr="00F26A2C">
        <w:rPr>
          <w:lang w:val="en-US"/>
        </w:rPr>
        <w:t xml:space="preserve"> say, for example, that the program is started from a command prompt using the following line.</w:t>
      </w:r>
    </w:p>
    <w:p w:rsidR="005B7A61" w:rsidRPr="00F26A2C" w:rsidRDefault="005B7A61" w:rsidP="005B7A61">
      <w:pPr>
        <w:pStyle w:val="ProgramkodFirst"/>
      </w:pPr>
      <w:r w:rsidRPr="00F26A2C">
        <w:t>helloworld.exe argument1 argument2</w:t>
      </w:r>
    </w:p>
    <w:p w:rsidR="005B7A61" w:rsidRPr="00F26A2C" w:rsidRDefault="005B7A61" w:rsidP="005B7A61">
      <w:pPr>
        <w:rPr>
          <w:lang w:val="en-US"/>
        </w:rPr>
      </w:pPr>
      <w:r w:rsidRPr="00F26A2C">
        <w:rPr>
          <w:lang w:val="en-US"/>
        </w:rPr>
        <w:t>Then the following conditions are true.</w:t>
      </w:r>
    </w:p>
    <w:p w:rsidR="005B7A61" w:rsidRPr="00F26A2C" w:rsidRDefault="005B7A61" w:rsidP="005B7A61">
      <w:pPr>
        <w:pStyle w:val="ProgramkodFirst"/>
      </w:pPr>
      <w:proofErr w:type="spellStart"/>
      <w:proofErr w:type="gramStart"/>
      <w:r w:rsidRPr="00F26A2C">
        <w:t>arguments.size</w:t>
      </w:r>
      <w:proofErr w:type="spellEnd"/>
      <w:r w:rsidRPr="00F26A2C">
        <w:t>(</w:t>
      </w:r>
      <w:proofErr w:type="gramEnd"/>
      <w:r w:rsidRPr="00F26A2C">
        <w:t>) == 2</w:t>
      </w:r>
    </w:p>
    <w:p w:rsidR="005B7A61" w:rsidRPr="00F26A2C" w:rsidRDefault="005B7A61" w:rsidP="005B7A61">
      <w:pPr>
        <w:pStyle w:val="Programkod"/>
      </w:pPr>
      <w:proofErr w:type="gramStart"/>
      <w:r w:rsidRPr="00F26A2C">
        <w:t>arguments[</w:t>
      </w:r>
      <w:proofErr w:type="gramEnd"/>
      <w:r w:rsidRPr="00F26A2C">
        <w:t>0] == ”argument1”</w:t>
      </w:r>
    </w:p>
    <w:p w:rsidR="005B7A61" w:rsidRPr="00F26A2C" w:rsidRDefault="005B7A61" w:rsidP="005B7A61">
      <w:pPr>
        <w:pStyle w:val="Programkod"/>
      </w:pPr>
      <w:proofErr w:type="gramStart"/>
      <w:r w:rsidRPr="00F26A2C">
        <w:t>arguments[</w:t>
      </w:r>
      <w:proofErr w:type="gramEnd"/>
      <w:r w:rsidRPr="00F26A2C">
        <w:t>1] == ”argument2”</w:t>
      </w:r>
    </w:p>
    <w:p w:rsidR="005B7A61" w:rsidRPr="00F26A2C" w:rsidRDefault="005B7A61" w:rsidP="005B7A61">
      <w:pPr>
        <w:rPr>
          <w:lang w:val="en-US"/>
        </w:rPr>
      </w:pPr>
      <w:r w:rsidRPr="00F26A2C">
        <w:rPr>
          <w:lang w:val="en-US"/>
        </w:rPr>
        <w:t>If no command line arguments are used, as is the case below, this parameter can simply be ignored.</w:t>
      </w:r>
    </w:p>
    <w:p w:rsidR="005B7A61" w:rsidRPr="00F26A2C" w:rsidRDefault="00E5686F" w:rsidP="005B7A61">
      <w:pPr>
        <w:rPr>
          <w:lang w:val="en-US"/>
        </w:rPr>
      </w:pPr>
      <w:r>
        <w:rPr>
          <w:lang w:val="en-US"/>
        </w:rPr>
        <w:lastRenderedPageBreak/>
        <w:t>B</w:t>
      </w:r>
      <w:bookmarkStart w:id="1" w:name="_GoBack"/>
      <w:bookmarkEnd w:id="1"/>
      <w:r w:rsidR="005B7A61" w:rsidRPr="00F26A2C">
        <w:rPr>
          <w:lang w:val="en-US"/>
        </w:rPr>
        <w:t xml:space="preserve">efore we can use VGC fully the library must be initialized by calling the </w:t>
      </w:r>
      <w:proofErr w:type="spellStart"/>
      <w:r w:rsidR="005B7A61" w:rsidRPr="00F26A2C">
        <w:rPr>
          <w:lang w:val="en-US"/>
        </w:rPr>
        <w:t>VGC</w:t>
      </w:r>
      <w:r w:rsidR="005B7A61">
        <w:rPr>
          <w:lang w:val="en-US"/>
        </w:rPr>
        <w:t>VirtualGameConsole</w:t>
      </w:r>
      <w:proofErr w:type="spellEnd"/>
      <w:r w:rsidR="005B7A61" w:rsidRPr="00F26A2C">
        <w:rPr>
          <w:lang w:val="en-US"/>
        </w:rPr>
        <w:t xml:space="preserve">::initialize() function. Similarly, before exit, the program should finalize VGC by calling </w:t>
      </w:r>
      <w:proofErr w:type="spellStart"/>
      <w:r w:rsidR="005B7A61" w:rsidRPr="00F26A2C">
        <w:rPr>
          <w:lang w:val="en-US"/>
        </w:rPr>
        <w:t>VGC</w:t>
      </w:r>
      <w:r w:rsidR="005B7A61">
        <w:rPr>
          <w:lang w:val="en-US"/>
        </w:rPr>
        <w:t>VirtualGameConsole</w:t>
      </w:r>
      <w:proofErr w:type="spellEnd"/>
      <w:r w:rsidR="005B7A61" w:rsidRPr="00F26A2C">
        <w:rPr>
          <w:lang w:val="en-US"/>
        </w:rPr>
        <w:t>::</w:t>
      </w:r>
      <w:proofErr w:type="gramStart"/>
      <w:r w:rsidR="005B7A61" w:rsidRPr="00F26A2C">
        <w:rPr>
          <w:lang w:val="en-US"/>
        </w:rPr>
        <w:t>finalize(</w:t>
      </w:r>
      <w:proofErr w:type="gramEnd"/>
      <w:r w:rsidR="005B7A61" w:rsidRPr="00F26A2C">
        <w:rPr>
          <w:lang w:val="en-US"/>
        </w:rPr>
        <w:t>). The rest of the program will later be inserted between these two calls. Extend the program as follows. New lines are marked in bold face.</w:t>
      </w:r>
    </w:p>
    <w:p w:rsidR="005B7A61" w:rsidRPr="008E327F" w:rsidRDefault="005B7A61" w:rsidP="005B7A61">
      <w:pPr>
        <w:pStyle w:val="ProgramkodFirst"/>
      </w:pPr>
      <w:r w:rsidRPr="008E327F">
        <w:t>#include "</w:t>
      </w:r>
      <w:proofErr w:type="spellStart"/>
      <w:r w:rsidRPr="008E327F">
        <w:t>VGCVirtualGameConsole.h</w:t>
      </w:r>
      <w:proofErr w:type="spellEnd"/>
      <w:r w:rsidRPr="008E327F">
        <w:t>"</w:t>
      </w:r>
    </w:p>
    <w:p w:rsidR="005B7A61" w:rsidRPr="00F26A2C" w:rsidRDefault="005B7A61" w:rsidP="005B7A61">
      <w:pPr>
        <w:pStyle w:val="Programkod"/>
        <w:rPr>
          <w:b/>
        </w:rPr>
      </w:pPr>
      <w:r w:rsidRPr="00F26A2C">
        <w:rPr>
          <w:b/>
        </w:rPr>
        <w:t>#include &lt;string&gt;</w:t>
      </w:r>
    </w:p>
    <w:p w:rsidR="005B7A61" w:rsidRPr="00F26A2C" w:rsidRDefault="005B7A61" w:rsidP="005B7A61">
      <w:pPr>
        <w:pStyle w:val="Programkod"/>
      </w:pPr>
    </w:p>
    <w:p w:rsidR="005B7A61" w:rsidRPr="00F26A2C" w:rsidRDefault="005B7A61" w:rsidP="005B7A61">
      <w:pPr>
        <w:pStyle w:val="Programkod"/>
        <w:rPr>
          <w:b/>
        </w:rPr>
      </w:pPr>
      <w:proofErr w:type="gramStart"/>
      <w:r w:rsidRPr="00F26A2C">
        <w:rPr>
          <w:b/>
        </w:rPr>
        <w:t>using</w:t>
      </w:r>
      <w:proofErr w:type="gramEnd"/>
      <w:r w:rsidRPr="00F26A2C">
        <w:rPr>
          <w:b/>
        </w:rPr>
        <w:t xml:space="preserve"> namespace </w:t>
      </w:r>
      <w:proofErr w:type="spellStart"/>
      <w:r w:rsidRPr="00F26A2C">
        <w:rPr>
          <w:b/>
        </w:rPr>
        <w:t>std</w:t>
      </w:r>
      <w:proofErr w:type="spellEnd"/>
      <w:r w:rsidRPr="00F26A2C">
        <w:rPr>
          <w:b/>
        </w:rPr>
        <w:t>;</w:t>
      </w:r>
    </w:p>
    <w:p w:rsidR="005B7A61" w:rsidRPr="00F26A2C" w:rsidRDefault="005B7A61" w:rsidP="005B7A61">
      <w:pPr>
        <w:pStyle w:val="Programkod"/>
      </w:pPr>
    </w:p>
    <w:p w:rsidR="005B7A61" w:rsidRPr="00F26A2C" w:rsidRDefault="005B7A61" w:rsidP="005B7A61">
      <w:pPr>
        <w:pStyle w:val="Programkod"/>
      </w:pPr>
      <w:proofErr w:type="spellStart"/>
      <w:proofErr w:type="gramStart"/>
      <w:r w:rsidRPr="00F26A2C">
        <w:t>int</w:t>
      </w:r>
      <w:proofErr w:type="spellEnd"/>
      <w:proofErr w:type="gramEnd"/>
      <w:r w:rsidRPr="00F26A2C">
        <w:t xml:space="preserve"> </w:t>
      </w:r>
      <w:proofErr w:type="spellStart"/>
      <w:r w:rsidRPr="00F26A2C">
        <w:t>VGCMain</w:t>
      </w:r>
      <w:proofErr w:type="spellEnd"/>
      <w:r w:rsidRPr="00F26A2C">
        <w:t>(</w:t>
      </w:r>
      <w:proofErr w:type="spellStart"/>
      <w:r w:rsidRPr="00F26A2C">
        <w:t>const</w:t>
      </w:r>
      <w:proofErr w:type="spellEnd"/>
      <w:r w:rsidRPr="00F26A2C">
        <w:t xml:space="preserve"> </w:t>
      </w:r>
      <w:proofErr w:type="spellStart"/>
      <w:r w:rsidRPr="00F26A2C">
        <w:t>VGCStringVector</w:t>
      </w:r>
      <w:proofErr w:type="spellEnd"/>
      <w:r w:rsidRPr="00F26A2C">
        <w:t xml:space="preserve"> &amp;arguments){</w:t>
      </w:r>
    </w:p>
    <w:p w:rsidR="005B7A61" w:rsidRPr="00F26A2C" w:rsidRDefault="005B7A61" w:rsidP="005B7A61">
      <w:pPr>
        <w:pStyle w:val="Programkod"/>
      </w:pPr>
    </w:p>
    <w:p w:rsidR="005B7A61" w:rsidRPr="00F26A2C" w:rsidRDefault="005B7A61" w:rsidP="005B7A61">
      <w:pPr>
        <w:pStyle w:val="Programkod"/>
        <w:rPr>
          <w:b/>
        </w:rPr>
      </w:pPr>
      <w:r w:rsidRPr="00F26A2C">
        <w:rPr>
          <w:b/>
        </w:rPr>
        <w:tab/>
      </w:r>
      <w:proofErr w:type="spellStart"/>
      <w:proofErr w:type="gramStart"/>
      <w:r w:rsidRPr="00F26A2C">
        <w:rPr>
          <w:b/>
        </w:rPr>
        <w:t>const</w:t>
      </w:r>
      <w:proofErr w:type="spellEnd"/>
      <w:proofErr w:type="gramEnd"/>
      <w:r w:rsidRPr="00F26A2C">
        <w:rPr>
          <w:b/>
        </w:rPr>
        <w:t xml:space="preserve"> string </w:t>
      </w:r>
      <w:proofErr w:type="spellStart"/>
      <w:r w:rsidRPr="00F26A2C">
        <w:rPr>
          <w:b/>
        </w:rPr>
        <w:t>applicationName</w:t>
      </w:r>
      <w:proofErr w:type="spellEnd"/>
      <w:r w:rsidRPr="00F26A2C">
        <w:rPr>
          <w:b/>
        </w:rPr>
        <w:t xml:space="preserve"> = "Hello world";</w:t>
      </w:r>
    </w:p>
    <w:p w:rsidR="005B7A61" w:rsidRPr="00F26A2C" w:rsidRDefault="005B7A61" w:rsidP="005B7A61">
      <w:pPr>
        <w:pStyle w:val="Programkod"/>
        <w:rPr>
          <w:b/>
        </w:rPr>
      </w:pPr>
      <w:r w:rsidRPr="00F26A2C">
        <w:rPr>
          <w:b/>
        </w:rPr>
        <w:tab/>
      </w:r>
      <w:proofErr w:type="spellStart"/>
      <w:proofErr w:type="gramStart"/>
      <w:r w:rsidRPr="00F26A2C">
        <w:rPr>
          <w:b/>
        </w:rPr>
        <w:t>const</w:t>
      </w:r>
      <w:proofErr w:type="spellEnd"/>
      <w:proofErr w:type="gramEnd"/>
      <w:r w:rsidRPr="00F26A2C">
        <w:rPr>
          <w:b/>
        </w:rPr>
        <w:t xml:space="preserve"> </w:t>
      </w:r>
      <w:proofErr w:type="spellStart"/>
      <w:r w:rsidRPr="00F26A2C">
        <w:rPr>
          <w:b/>
        </w:rPr>
        <w:t>int</w:t>
      </w:r>
      <w:proofErr w:type="spellEnd"/>
      <w:r w:rsidRPr="00F26A2C">
        <w:rPr>
          <w:b/>
        </w:rPr>
        <w:t xml:space="preserve">    DISPLAY_WIDTH   = 320;</w:t>
      </w:r>
    </w:p>
    <w:p w:rsidR="005B7A61" w:rsidRPr="00F26A2C" w:rsidRDefault="005B7A61" w:rsidP="005B7A61">
      <w:pPr>
        <w:pStyle w:val="Programkod"/>
        <w:rPr>
          <w:b/>
        </w:rPr>
      </w:pPr>
      <w:r w:rsidRPr="00F26A2C">
        <w:rPr>
          <w:b/>
        </w:rPr>
        <w:tab/>
      </w:r>
      <w:proofErr w:type="spellStart"/>
      <w:proofErr w:type="gramStart"/>
      <w:r w:rsidRPr="00F26A2C">
        <w:rPr>
          <w:b/>
        </w:rPr>
        <w:t>const</w:t>
      </w:r>
      <w:proofErr w:type="spellEnd"/>
      <w:proofErr w:type="gramEnd"/>
      <w:r w:rsidRPr="00F26A2C">
        <w:rPr>
          <w:b/>
        </w:rPr>
        <w:t xml:space="preserve"> </w:t>
      </w:r>
      <w:proofErr w:type="spellStart"/>
      <w:r w:rsidRPr="00F26A2C">
        <w:rPr>
          <w:b/>
        </w:rPr>
        <w:t>int</w:t>
      </w:r>
      <w:proofErr w:type="spellEnd"/>
      <w:r w:rsidRPr="00F26A2C">
        <w:rPr>
          <w:b/>
        </w:rPr>
        <w:t xml:space="preserve">    DISPLAY_HEIGHT  = 200;</w:t>
      </w:r>
    </w:p>
    <w:p w:rsidR="005B7A61" w:rsidRPr="00F26A2C" w:rsidRDefault="005B7A61" w:rsidP="005B7A61">
      <w:pPr>
        <w:pStyle w:val="Programkod"/>
        <w:rPr>
          <w:b/>
        </w:rPr>
      </w:pPr>
      <w:r w:rsidRPr="00F26A2C">
        <w:rPr>
          <w:b/>
        </w:rPr>
        <w:tab/>
      </w:r>
      <w:proofErr w:type="spellStart"/>
      <w:r w:rsidRPr="00F26A2C">
        <w:rPr>
          <w:b/>
        </w:rPr>
        <w:t>VGC</w:t>
      </w:r>
      <w:r>
        <w:rPr>
          <w:b/>
        </w:rPr>
        <w:t>VirtualGameConsole</w:t>
      </w:r>
      <w:proofErr w:type="spellEnd"/>
      <w:r w:rsidRPr="00F26A2C">
        <w:rPr>
          <w:b/>
        </w:rPr>
        <w:t>::</w:t>
      </w:r>
      <w:proofErr w:type="gramStart"/>
      <w:r w:rsidRPr="00F26A2C">
        <w:rPr>
          <w:b/>
        </w:rPr>
        <w:t>initialize(</w:t>
      </w:r>
      <w:proofErr w:type="spellStart"/>
      <w:proofErr w:type="gramEnd"/>
      <w:r w:rsidRPr="00F26A2C">
        <w:rPr>
          <w:b/>
        </w:rPr>
        <w:t>applicationName</w:t>
      </w:r>
      <w:proofErr w:type="spellEnd"/>
      <w:r w:rsidRPr="00F26A2C">
        <w:rPr>
          <w:b/>
        </w:rPr>
        <w:t>, DISPLAY_WIDTH, DISPLAY_HEIGHT);</w:t>
      </w:r>
    </w:p>
    <w:p w:rsidR="005B7A61" w:rsidRPr="00F26A2C" w:rsidRDefault="005B7A61" w:rsidP="005B7A61">
      <w:pPr>
        <w:pStyle w:val="Programkod"/>
      </w:pPr>
    </w:p>
    <w:p w:rsidR="005B7A61" w:rsidRPr="00F26A2C" w:rsidRDefault="005B7A61" w:rsidP="005B7A61">
      <w:pPr>
        <w:pStyle w:val="Programkod"/>
      </w:pPr>
    </w:p>
    <w:p w:rsidR="005B7A61" w:rsidRPr="00F26A2C" w:rsidRDefault="005B7A61" w:rsidP="005B7A61">
      <w:pPr>
        <w:pStyle w:val="Programkod"/>
        <w:rPr>
          <w:b/>
        </w:rPr>
      </w:pPr>
      <w:r w:rsidRPr="00F26A2C">
        <w:rPr>
          <w:b/>
        </w:rPr>
        <w:tab/>
      </w:r>
      <w:proofErr w:type="spellStart"/>
      <w:r w:rsidRPr="00F26A2C">
        <w:rPr>
          <w:b/>
        </w:rPr>
        <w:t>VGC</w:t>
      </w:r>
      <w:r>
        <w:rPr>
          <w:b/>
        </w:rPr>
        <w:t>VirtualGameConsole</w:t>
      </w:r>
      <w:proofErr w:type="spellEnd"/>
      <w:r w:rsidRPr="00F26A2C">
        <w:rPr>
          <w:b/>
        </w:rPr>
        <w:t>::</w:t>
      </w:r>
      <w:proofErr w:type="gramStart"/>
      <w:r w:rsidRPr="00F26A2C">
        <w:rPr>
          <w:b/>
        </w:rPr>
        <w:t>finalize(</w:t>
      </w:r>
      <w:proofErr w:type="gramEnd"/>
      <w:r w:rsidRPr="00F26A2C">
        <w:rPr>
          <w:b/>
        </w:rPr>
        <w:t>);</w:t>
      </w:r>
    </w:p>
    <w:p w:rsidR="005B7A61" w:rsidRPr="00F26A2C" w:rsidRDefault="005B7A61" w:rsidP="005B7A61">
      <w:pPr>
        <w:pStyle w:val="Programkod"/>
      </w:pPr>
    </w:p>
    <w:p w:rsidR="005B7A61" w:rsidRPr="00F26A2C" w:rsidRDefault="005B7A61" w:rsidP="005B7A61">
      <w:pPr>
        <w:pStyle w:val="Programkod"/>
      </w:pPr>
      <w:r w:rsidRPr="00F26A2C">
        <w:tab/>
      </w:r>
      <w:proofErr w:type="gramStart"/>
      <w:r w:rsidRPr="00F26A2C">
        <w:t>return</w:t>
      </w:r>
      <w:proofErr w:type="gramEnd"/>
      <w:r w:rsidRPr="00F26A2C">
        <w:t xml:space="preserve"> 0;</w:t>
      </w:r>
    </w:p>
    <w:p w:rsidR="005B7A61" w:rsidRPr="00F26A2C" w:rsidRDefault="005B7A61" w:rsidP="005B7A61">
      <w:pPr>
        <w:pStyle w:val="ProgramkodLast"/>
      </w:pPr>
      <w:r w:rsidRPr="00F26A2C">
        <w:t>}</w:t>
      </w:r>
    </w:p>
    <w:p w:rsidR="005B7A61" w:rsidRPr="00F26A2C" w:rsidRDefault="005B7A61" w:rsidP="005B7A61">
      <w:pPr>
        <w:rPr>
          <w:lang w:val="en-US"/>
        </w:rPr>
      </w:pPr>
      <w:r w:rsidRPr="00F26A2C">
        <w:rPr>
          <w:lang w:val="en-US"/>
        </w:rPr>
        <w:t xml:space="preserve">The first couple of new lines inform the compiler that we want to use the C++ standard type for text strings in our program. (The details of this will not be discussed here, but the reader is encouraged to look it up elsewhere, </w:t>
      </w:r>
      <w:r w:rsidR="008430BA">
        <w:rPr>
          <w:lang w:val="en-US"/>
        </w:rPr>
        <w:t>e.g. in the course literature.</w:t>
      </w:r>
      <w:r w:rsidRPr="00F26A2C">
        <w:rPr>
          <w:lang w:val="en-US"/>
        </w:rPr>
        <w:t>)</w:t>
      </w:r>
    </w:p>
    <w:p w:rsidR="005B7A61" w:rsidRPr="00F26A2C" w:rsidRDefault="005B7A61" w:rsidP="005B7A61">
      <w:pPr>
        <w:rPr>
          <w:lang w:val="en-US"/>
        </w:rPr>
      </w:pPr>
      <w:r w:rsidRPr="00F26A2C">
        <w:rPr>
          <w:lang w:val="en-US"/>
        </w:rPr>
        <w:t xml:space="preserve">The next group </w:t>
      </w:r>
      <w:r w:rsidR="008430BA">
        <w:rPr>
          <w:lang w:val="en-US"/>
        </w:rPr>
        <w:t>of</w:t>
      </w:r>
      <w:r w:rsidRPr="00F26A2C">
        <w:rPr>
          <w:lang w:val="en-US"/>
        </w:rPr>
        <w:t xml:space="preserve"> statements initialize VGC by specifying the application name, display width, and display height. The application name will appear on the title bar of the resulting window which has a client are</w:t>
      </w:r>
      <w:r>
        <w:rPr>
          <w:lang w:val="en-US"/>
        </w:rPr>
        <w:t>a</w:t>
      </w:r>
      <w:r w:rsidRPr="00F26A2C">
        <w:rPr>
          <w:lang w:val="en-US"/>
        </w:rPr>
        <w:t xml:space="preserve"> of the specified width and height (320*200 pixels in this case).</w:t>
      </w:r>
    </w:p>
    <w:p w:rsidR="005B7A61" w:rsidRPr="00F26A2C" w:rsidRDefault="005B7A61" w:rsidP="005B7A61">
      <w:pPr>
        <w:rPr>
          <w:lang w:val="en-US"/>
        </w:rPr>
      </w:pPr>
      <w:r w:rsidRPr="00F26A2C">
        <w:rPr>
          <w:lang w:val="en-US"/>
        </w:rPr>
        <w:t xml:space="preserve">Finally, </w:t>
      </w:r>
      <w:proofErr w:type="spellStart"/>
      <w:r w:rsidRPr="00F26A2C">
        <w:rPr>
          <w:lang w:val="en-US"/>
        </w:rPr>
        <w:t>VGC</w:t>
      </w:r>
      <w:r>
        <w:rPr>
          <w:lang w:val="en-US"/>
        </w:rPr>
        <w:t>VirtualGameConsole</w:t>
      </w:r>
      <w:proofErr w:type="spellEnd"/>
      <w:r w:rsidRPr="00F26A2C">
        <w:rPr>
          <w:lang w:val="en-US"/>
        </w:rPr>
        <w:t>::</w:t>
      </w:r>
      <w:proofErr w:type="gramStart"/>
      <w:r w:rsidRPr="00F26A2C">
        <w:rPr>
          <w:lang w:val="en-US"/>
        </w:rPr>
        <w:t>finalize(</w:t>
      </w:r>
      <w:proofErr w:type="gramEnd"/>
      <w:r w:rsidRPr="00F26A2C">
        <w:rPr>
          <w:lang w:val="en-US"/>
        </w:rPr>
        <w:t>) is called to finalize VGC.</w:t>
      </w:r>
    </w:p>
    <w:p w:rsidR="005B7A61" w:rsidRPr="00F26A2C" w:rsidRDefault="005B7A61" w:rsidP="005B7A61">
      <w:pPr>
        <w:rPr>
          <w:lang w:val="en-US"/>
        </w:rPr>
      </w:pPr>
      <w:r w:rsidRPr="00F26A2C">
        <w:rPr>
          <w:lang w:val="en-US"/>
        </w:rPr>
        <w:t>Compile and run the program to ensure that things are working fine so far. You should be able to see the window appear for a fraction of a second when running the program.</w:t>
      </w:r>
    </w:p>
    <w:p w:rsidR="005B7A61" w:rsidRPr="00F26A2C" w:rsidRDefault="005B7A61" w:rsidP="005B7A61">
      <w:pPr>
        <w:rPr>
          <w:lang w:val="en-US"/>
        </w:rPr>
      </w:pPr>
      <w:r w:rsidRPr="00F26A2C">
        <w:rPr>
          <w:lang w:val="en-US"/>
        </w:rPr>
        <w:t>Next we add some code to open a font that we will later use to render the text string. Also, at the same time add a line of code to close the font before finalizing VGC.</w:t>
      </w:r>
    </w:p>
    <w:p w:rsidR="005B7A61" w:rsidRPr="008E327F" w:rsidRDefault="005B7A61" w:rsidP="005B7A61">
      <w:pPr>
        <w:pStyle w:val="ProgramkodFirst"/>
      </w:pPr>
      <w:r w:rsidRPr="008E327F">
        <w:t>#include "</w:t>
      </w:r>
      <w:proofErr w:type="spellStart"/>
      <w:r w:rsidRPr="008E327F">
        <w:t>VGCVirtualGameConsole.h</w:t>
      </w:r>
      <w:proofErr w:type="spellEnd"/>
      <w:r w:rsidRPr="008E327F">
        <w:t>"</w:t>
      </w:r>
    </w:p>
    <w:p w:rsidR="005B7A61" w:rsidRPr="00F26A2C" w:rsidRDefault="005B7A61" w:rsidP="005B7A61">
      <w:pPr>
        <w:pStyle w:val="Programkod"/>
      </w:pPr>
      <w:r w:rsidRPr="00F26A2C">
        <w:t>#include &lt;string&gt;</w:t>
      </w:r>
    </w:p>
    <w:p w:rsidR="005B7A61" w:rsidRPr="00F26A2C" w:rsidRDefault="005B7A61" w:rsidP="005B7A61">
      <w:pPr>
        <w:pStyle w:val="Programkod"/>
      </w:pPr>
    </w:p>
    <w:p w:rsidR="005B7A61" w:rsidRPr="00F26A2C" w:rsidRDefault="005B7A61" w:rsidP="005B7A61">
      <w:pPr>
        <w:pStyle w:val="Programkod"/>
      </w:pPr>
      <w:proofErr w:type="gramStart"/>
      <w:r w:rsidRPr="00F26A2C">
        <w:t>using</w:t>
      </w:r>
      <w:proofErr w:type="gramEnd"/>
      <w:r w:rsidRPr="00F26A2C">
        <w:t xml:space="preserve"> namespace </w:t>
      </w:r>
      <w:proofErr w:type="spellStart"/>
      <w:r w:rsidRPr="00F26A2C">
        <w:t>std</w:t>
      </w:r>
      <w:proofErr w:type="spellEnd"/>
      <w:r w:rsidRPr="00F26A2C">
        <w:t>;</w:t>
      </w:r>
    </w:p>
    <w:p w:rsidR="005B7A61" w:rsidRPr="00F26A2C" w:rsidRDefault="005B7A61" w:rsidP="005B7A61">
      <w:pPr>
        <w:pStyle w:val="Programkod"/>
      </w:pPr>
    </w:p>
    <w:p w:rsidR="005B7A61" w:rsidRPr="00F26A2C" w:rsidRDefault="005B7A61" w:rsidP="005B7A61">
      <w:pPr>
        <w:pStyle w:val="Programkod"/>
      </w:pPr>
      <w:proofErr w:type="spellStart"/>
      <w:proofErr w:type="gramStart"/>
      <w:r w:rsidRPr="00F26A2C">
        <w:t>int</w:t>
      </w:r>
      <w:proofErr w:type="spellEnd"/>
      <w:proofErr w:type="gramEnd"/>
      <w:r w:rsidRPr="00F26A2C">
        <w:t xml:space="preserve"> </w:t>
      </w:r>
      <w:proofErr w:type="spellStart"/>
      <w:r w:rsidRPr="00F26A2C">
        <w:t>VGCMain</w:t>
      </w:r>
      <w:proofErr w:type="spellEnd"/>
      <w:r w:rsidRPr="00F26A2C">
        <w:t>(</w:t>
      </w:r>
      <w:proofErr w:type="spellStart"/>
      <w:r w:rsidRPr="00F26A2C">
        <w:t>const</w:t>
      </w:r>
      <w:proofErr w:type="spellEnd"/>
      <w:r w:rsidRPr="00F26A2C">
        <w:t xml:space="preserve"> </w:t>
      </w:r>
      <w:proofErr w:type="spellStart"/>
      <w:r w:rsidRPr="00F26A2C">
        <w:t>VGCStringVector</w:t>
      </w:r>
      <w:proofErr w:type="spellEnd"/>
      <w:r w:rsidRPr="00F26A2C">
        <w:t xml:space="preserve"> &amp;arguments){</w:t>
      </w:r>
    </w:p>
    <w:p w:rsidR="005B7A61" w:rsidRPr="00F26A2C" w:rsidRDefault="005B7A61" w:rsidP="005B7A61">
      <w:pPr>
        <w:pStyle w:val="Programkod"/>
      </w:pP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string </w:t>
      </w:r>
      <w:proofErr w:type="spellStart"/>
      <w:r w:rsidRPr="00F26A2C">
        <w:t>applicationName</w:t>
      </w:r>
      <w:proofErr w:type="spellEnd"/>
      <w:r w:rsidRPr="00F26A2C">
        <w:t xml:space="preserve"> = "Hello world";</w:t>
      </w: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w:t>
      </w:r>
      <w:proofErr w:type="spellStart"/>
      <w:r w:rsidRPr="00F26A2C">
        <w:t>int</w:t>
      </w:r>
      <w:proofErr w:type="spellEnd"/>
      <w:r w:rsidRPr="00F26A2C">
        <w:t xml:space="preserve">    DISPLAY_WIDTH   = 320;</w:t>
      </w: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w:t>
      </w:r>
      <w:proofErr w:type="spellStart"/>
      <w:r w:rsidRPr="00F26A2C">
        <w:t>int</w:t>
      </w:r>
      <w:proofErr w:type="spellEnd"/>
      <w:r w:rsidRPr="00F26A2C">
        <w:t xml:space="preserve">    DISPLAY_HEIGHT  = 200;</w:t>
      </w:r>
    </w:p>
    <w:p w:rsidR="005B7A61" w:rsidRPr="00F26A2C" w:rsidRDefault="005B7A61" w:rsidP="005B7A61">
      <w:pPr>
        <w:pStyle w:val="Programkod"/>
      </w:pPr>
      <w:r w:rsidRPr="00F26A2C">
        <w:tab/>
      </w:r>
      <w:proofErr w:type="spellStart"/>
      <w:r w:rsidRPr="00F26A2C">
        <w:t>VGC</w:t>
      </w:r>
      <w:r>
        <w:t>VirtualGameConsole</w:t>
      </w:r>
      <w:proofErr w:type="spellEnd"/>
      <w:r w:rsidRPr="00F26A2C">
        <w:t>::</w:t>
      </w:r>
      <w:proofErr w:type="gramStart"/>
      <w:r w:rsidRPr="00F26A2C">
        <w:t>initialize(</w:t>
      </w:r>
      <w:proofErr w:type="spellStart"/>
      <w:proofErr w:type="gramEnd"/>
      <w:r w:rsidRPr="00F26A2C">
        <w:t>applicationName</w:t>
      </w:r>
      <w:proofErr w:type="spellEnd"/>
      <w:r w:rsidRPr="00F26A2C">
        <w:t>, DISPLAY_WIDTH, DISPLAY_HEIGHT);</w:t>
      </w:r>
    </w:p>
    <w:p w:rsidR="005B7A61" w:rsidRPr="00F26A2C" w:rsidRDefault="005B7A61" w:rsidP="005B7A61">
      <w:pPr>
        <w:pStyle w:val="Programkod"/>
      </w:pPr>
    </w:p>
    <w:p w:rsidR="005B7A61" w:rsidRPr="00F26A2C" w:rsidRDefault="005B7A61" w:rsidP="005B7A61">
      <w:pPr>
        <w:pStyle w:val="Programkod"/>
        <w:rPr>
          <w:b/>
          <w:bCs/>
        </w:rPr>
      </w:pPr>
      <w:r w:rsidRPr="00F26A2C">
        <w:rPr>
          <w:b/>
          <w:bCs/>
        </w:rPr>
        <w:tab/>
      </w:r>
      <w:proofErr w:type="spellStart"/>
      <w:proofErr w:type="gramStart"/>
      <w:r w:rsidRPr="00F26A2C">
        <w:rPr>
          <w:b/>
          <w:bCs/>
        </w:rPr>
        <w:t>const</w:t>
      </w:r>
      <w:proofErr w:type="spellEnd"/>
      <w:proofErr w:type="gramEnd"/>
      <w:r w:rsidRPr="00F26A2C">
        <w:rPr>
          <w:b/>
          <w:bCs/>
        </w:rPr>
        <w:t xml:space="preserve"> </w:t>
      </w:r>
      <w:proofErr w:type="spellStart"/>
      <w:r w:rsidRPr="00F26A2C">
        <w:rPr>
          <w:b/>
          <w:bCs/>
        </w:rPr>
        <w:t>int</w:t>
      </w:r>
      <w:proofErr w:type="spellEnd"/>
      <w:r w:rsidRPr="00F26A2C">
        <w:rPr>
          <w:b/>
          <w:bCs/>
        </w:rPr>
        <w:t xml:space="preserve"> FONT_SIZE = 48;</w:t>
      </w:r>
    </w:p>
    <w:p w:rsidR="005B7A61" w:rsidRPr="00F26A2C" w:rsidRDefault="005B7A61" w:rsidP="005B7A61">
      <w:pPr>
        <w:pStyle w:val="Programkod"/>
        <w:rPr>
          <w:b/>
          <w:bCs/>
        </w:rPr>
      </w:pPr>
      <w:r w:rsidRPr="00F26A2C">
        <w:rPr>
          <w:b/>
          <w:bCs/>
        </w:rPr>
        <w:tab/>
      </w:r>
      <w:proofErr w:type="spellStart"/>
      <w:r w:rsidRPr="00F26A2C">
        <w:rPr>
          <w:b/>
          <w:bCs/>
        </w:rPr>
        <w:t>VGCFont</w:t>
      </w:r>
      <w:proofErr w:type="spellEnd"/>
      <w:r w:rsidRPr="00F26A2C">
        <w:rPr>
          <w:b/>
          <w:bCs/>
        </w:rPr>
        <w:t xml:space="preserve">   font      = </w:t>
      </w:r>
      <w:proofErr w:type="spellStart"/>
      <w:r w:rsidRPr="00F26A2C">
        <w:rPr>
          <w:b/>
          <w:bCs/>
        </w:rPr>
        <w:t>VGCDisplay</w:t>
      </w:r>
      <w:proofErr w:type="spellEnd"/>
      <w:r w:rsidRPr="00F26A2C">
        <w:rPr>
          <w:b/>
          <w:bCs/>
        </w:rPr>
        <w:t>::</w:t>
      </w:r>
      <w:proofErr w:type="spellStart"/>
      <w:proofErr w:type="gramStart"/>
      <w:r w:rsidRPr="00F26A2C">
        <w:rPr>
          <w:b/>
          <w:bCs/>
        </w:rPr>
        <w:t>openFont</w:t>
      </w:r>
      <w:proofErr w:type="spellEnd"/>
      <w:r w:rsidRPr="00F26A2C">
        <w:rPr>
          <w:b/>
          <w:bCs/>
        </w:rPr>
        <w:t>(</w:t>
      </w:r>
      <w:proofErr w:type="gramEnd"/>
      <w:r w:rsidRPr="00F26A2C">
        <w:rPr>
          <w:b/>
          <w:bCs/>
        </w:rPr>
        <w:t>"Times New Roman", FONT_SIZE);</w:t>
      </w:r>
    </w:p>
    <w:p w:rsidR="005B7A61" w:rsidRPr="00F26A2C" w:rsidRDefault="005B7A61" w:rsidP="005B7A61">
      <w:pPr>
        <w:pStyle w:val="Programkod"/>
      </w:pPr>
    </w:p>
    <w:p w:rsidR="005B7A61" w:rsidRPr="00F26A2C" w:rsidRDefault="005B7A61" w:rsidP="005B7A61">
      <w:pPr>
        <w:pStyle w:val="Programkod"/>
      </w:pPr>
    </w:p>
    <w:p w:rsidR="005B7A61" w:rsidRPr="00F26A2C" w:rsidRDefault="005B7A61" w:rsidP="005B7A61">
      <w:pPr>
        <w:pStyle w:val="Programkod"/>
        <w:rPr>
          <w:b/>
          <w:bCs/>
        </w:rPr>
      </w:pPr>
      <w:r w:rsidRPr="00F26A2C">
        <w:rPr>
          <w:b/>
          <w:bCs/>
        </w:rPr>
        <w:tab/>
      </w:r>
      <w:proofErr w:type="spellStart"/>
      <w:r w:rsidRPr="00F26A2C">
        <w:rPr>
          <w:b/>
          <w:bCs/>
        </w:rPr>
        <w:t>VGCDisplay</w:t>
      </w:r>
      <w:proofErr w:type="spellEnd"/>
      <w:r w:rsidRPr="00F26A2C">
        <w:rPr>
          <w:b/>
          <w:bCs/>
        </w:rPr>
        <w:t>::</w:t>
      </w:r>
      <w:proofErr w:type="spellStart"/>
      <w:proofErr w:type="gramStart"/>
      <w:r w:rsidRPr="00F26A2C">
        <w:rPr>
          <w:b/>
          <w:bCs/>
        </w:rPr>
        <w:t>closeFont</w:t>
      </w:r>
      <w:proofErr w:type="spellEnd"/>
      <w:r w:rsidRPr="00F26A2C">
        <w:rPr>
          <w:b/>
          <w:bCs/>
        </w:rPr>
        <w:t>(</w:t>
      </w:r>
      <w:proofErr w:type="gramEnd"/>
      <w:r w:rsidRPr="00F26A2C">
        <w:rPr>
          <w:b/>
          <w:bCs/>
        </w:rPr>
        <w:t>font);</w:t>
      </w:r>
    </w:p>
    <w:p w:rsidR="005B7A61" w:rsidRPr="00F26A2C" w:rsidRDefault="005B7A61" w:rsidP="005B7A61">
      <w:pPr>
        <w:pStyle w:val="Programkod"/>
      </w:pPr>
    </w:p>
    <w:p w:rsidR="005B7A61" w:rsidRPr="00F26A2C" w:rsidRDefault="005B7A61" w:rsidP="005B7A61">
      <w:pPr>
        <w:pStyle w:val="Programkod"/>
      </w:pPr>
      <w:r w:rsidRPr="00F26A2C">
        <w:tab/>
      </w:r>
      <w:proofErr w:type="spellStart"/>
      <w:r w:rsidRPr="00F26A2C">
        <w:t>VGC</w:t>
      </w:r>
      <w:r>
        <w:t>VirtualGameConsole</w:t>
      </w:r>
      <w:proofErr w:type="spellEnd"/>
      <w:r w:rsidRPr="00F26A2C">
        <w:t>::</w:t>
      </w:r>
      <w:proofErr w:type="gramStart"/>
      <w:r w:rsidRPr="00F26A2C">
        <w:t>finalize(</w:t>
      </w:r>
      <w:proofErr w:type="gramEnd"/>
      <w:r w:rsidRPr="00F26A2C">
        <w:t>);</w:t>
      </w:r>
    </w:p>
    <w:p w:rsidR="005B7A61" w:rsidRPr="00F26A2C" w:rsidRDefault="005B7A61" w:rsidP="005B7A61">
      <w:pPr>
        <w:pStyle w:val="Programkod"/>
      </w:pPr>
    </w:p>
    <w:p w:rsidR="005B7A61" w:rsidRPr="00F26A2C" w:rsidRDefault="005B7A61" w:rsidP="005B7A61">
      <w:pPr>
        <w:pStyle w:val="Programkod"/>
      </w:pPr>
      <w:r w:rsidRPr="00F26A2C">
        <w:tab/>
      </w:r>
      <w:proofErr w:type="gramStart"/>
      <w:r w:rsidRPr="00F26A2C">
        <w:t>return</w:t>
      </w:r>
      <w:proofErr w:type="gramEnd"/>
      <w:r w:rsidRPr="00F26A2C">
        <w:t xml:space="preserve"> 0;</w:t>
      </w:r>
    </w:p>
    <w:p w:rsidR="005B7A61" w:rsidRPr="00F26A2C" w:rsidRDefault="005B7A61" w:rsidP="005B7A61">
      <w:pPr>
        <w:pStyle w:val="ProgramkodLast"/>
      </w:pPr>
      <w:r w:rsidRPr="00F26A2C">
        <w:t>}</w:t>
      </w:r>
    </w:p>
    <w:p w:rsidR="005B7A61" w:rsidRPr="00F26A2C" w:rsidRDefault="005B7A61" w:rsidP="005B7A61">
      <w:pPr>
        <w:rPr>
          <w:lang w:val="en-US"/>
        </w:rPr>
      </w:pPr>
      <w:r w:rsidRPr="00F26A2C">
        <w:rPr>
          <w:lang w:val="en-US"/>
        </w:rPr>
        <w:lastRenderedPageBreak/>
        <w:t>The example uses the Times New Roman font of size 48 which roughly corresponds to the height of the characters in pixels.</w:t>
      </w:r>
    </w:p>
    <w:p w:rsidR="005B7A61" w:rsidRPr="00F26A2C" w:rsidRDefault="005B7A61" w:rsidP="005B7A61">
      <w:pPr>
        <w:rPr>
          <w:lang w:val="en-US"/>
        </w:rPr>
      </w:pPr>
      <w:r w:rsidRPr="00F26A2C">
        <w:rPr>
          <w:lang w:val="en-US"/>
        </w:rPr>
        <w:t>At this point we are ready to add the main loop to the program. In a computer game this loop is typically called the game loop and it consists of three major stages.</w:t>
      </w:r>
    </w:p>
    <w:p w:rsidR="005B7A61" w:rsidRPr="00F26A2C" w:rsidRDefault="005B7A61" w:rsidP="005B7A61">
      <w:pPr>
        <w:pStyle w:val="Punkter1"/>
        <w:rPr>
          <w:lang w:val="en-US"/>
        </w:rPr>
      </w:pPr>
      <w:r w:rsidRPr="00F26A2C">
        <w:rPr>
          <w:lang w:val="en-US"/>
        </w:rPr>
        <w:t>Step 1. Receive input from the user</w:t>
      </w:r>
    </w:p>
    <w:p w:rsidR="005B7A61" w:rsidRPr="00F26A2C" w:rsidRDefault="005B7A61" w:rsidP="005B7A61">
      <w:pPr>
        <w:pStyle w:val="Punkter1"/>
        <w:rPr>
          <w:lang w:val="en-US"/>
        </w:rPr>
      </w:pPr>
      <w:r w:rsidRPr="00F26A2C">
        <w:rPr>
          <w:lang w:val="en-US"/>
        </w:rPr>
        <w:t xml:space="preserve">Step 2. Update game objects </w:t>
      </w:r>
    </w:p>
    <w:p w:rsidR="005B7A61" w:rsidRPr="00F26A2C" w:rsidRDefault="005B7A61" w:rsidP="005B7A61">
      <w:pPr>
        <w:pStyle w:val="Punkter1"/>
        <w:rPr>
          <w:lang w:val="en-US"/>
        </w:rPr>
      </w:pPr>
      <w:r w:rsidRPr="00F26A2C">
        <w:rPr>
          <w:lang w:val="en-US"/>
        </w:rPr>
        <w:t>Step 3. Render game objects</w:t>
      </w:r>
    </w:p>
    <w:p w:rsidR="005B7A61" w:rsidRPr="00F26A2C" w:rsidRDefault="005B7A61" w:rsidP="005B7A61">
      <w:pPr>
        <w:rPr>
          <w:lang w:val="en-US"/>
        </w:rPr>
      </w:pPr>
      <w:r w:rsidRPr="00F26A2C">
        <w:rPr>
          <w:lang w:val="en-US"/>
        </w:rPr>
        <w:t>Our simple program will only need the third step since the text string is static and does not respond in any way to input.</w:t>
      </w:r>
    </w:p>
    <w:p w:rsidR="005B7A61" w:rsidRPr="00F26A2C" w:rsidRDefault="003659B9" w:rsidP="005B7A61">
      <w:pPr>
        <w:rPr>
          <w:lang w:val="en-US"/>
        </w:rPr>
      </w:pPr>
      <w:r>
        <w:rPr>
          <w:lang w:val="en-US"/>
        </w:rPr>
        <w:t xml:space="preserve">Anyhow, </w:t>
      </w:r>
      <w:r w:rsidR="005B7A61" w:rsidRPr="00F26A2C">
        <w:rPr>
          <w:lang w:val="en-US"/>
        </w:rPr>
        <w:t xml:space="preserve">you need to signal the beginning and end of the game loop by calling </w:t>
      </w:r>
      <w:proofErr w:type="spellStart"/>
      <w:r w:rsidR="005B7A61" w:rsidRPr="00F26A2C">
        <w:rPr>
          <w:lang w:val="en-US"/>
        </w:rPr>
        <w:t>VGC</w:t>
      </w:r>
      <w:r w:rsidR="005B7A61">
        <w:rPr>
          <w:lang w:val="en-US"/>
        </w:rPr>
        <w:t>VirtualGameConsole</w:t>
      </w:r>
      <w:proofErr w:type="spellEnd"/>
      <w:r w:rsidR="005B7A61" w:rsidRPr="00F26A2C">
        <w:rPr>
          <w:lang w:val="en-US"/>
        </w:rPr>
        <w:t>::</w:t>
      </w:r>
      <w:proofErr w:type="spellStart"/>
      <w:proofErr w:type="gramStart"/>
      <w:r w:rsidR="005B7A61" w:rsidRPr="00F26A2C">
        <w:rPr>
          <w:lang w:val="en-US"/>
        </w:rPr>
        <w:t>beginLoop</w:t>
      </w:r>
      <w:proofErr w:type="spellEnd"/>
      <w:r w:rsidR="005B7A61" w:rsidRPr="00F26A2C">
        <w:rPr>
          <w:lang w:val="en-US"/>
        </w:rPr>
        <w:t>(</w:t>
      </w:r>
      <w:proofErr w:type="gramEnd"/>
      <w:r w:rsidR="005B7A61" w:rsidRPr="00F26A2C">
        <w:rPr>
          <w:lang w:val="en-US"/>
        </w:rPr>
        <w:t xml:space="preserve">) and </w:t>
      </w:r>
      <w:proofErr w:type="spellStart"/>
      <w:r w:rsidR="005B7A61" w:rsidRPr="00F26A2C">
        <w:rPr>
          <w:lang w:val="en-US"/>
        </w:rPr>
        <w:t>VGC</w:t>
      </w:r>
      <w:r w:rsidR="005B7A61">
        <w:rPr>
          <w:lang w:val="en-US"/>
        </w:rPr>
        <w:t>VirtualGameConsole</w:t>
      </w:r>
      <w:proofErr w:type="spellEnd"/>
      <w:r w:rsidR="005B7A61" w:rsidRPr="00F26A2C">
        <w:rPr>
          <w:lang w:val="en-US"/>
        </w:rPr>
        <w:t>::</w:t>
      </w:r>
      <w:proofErr w:type="spellStart"/>
      <w:r w:rsidR="005B7A61" w:rsidRPr="00F26A2C">
        <w:rPr>
          <w:lang w:val="en-US"/>
        </w:rPr>
        <w:t>endLoop</w:t>
      </w:r>
      <w:proofErr w:type="spellEnd"/>
      <w:r w:rsidR="005B7A61" w:rsidRPr="00F26A2C">
        <w:rPr>
          <w:lang w:val="en-US"/>
        </w:rPr>
        <w:t xml:space="preserve">() respectively. If </w:t>
      </w:r>
      <w:proofErr w:type="spellStart"/>
      <w:r w:rsidR="005B7A61" w:rsidRPr="00F26A2C">
        <w:rPr>
          <w:lang w:val="en-US"/>
        </w:rPr>
        <w:t>VGC</w:t>
      </w:r>
      <w:r w:rsidR="005B7A61">
        <w:rPr>
          <w:lang w:val="en-US"/>
        </w:rPr>
        <w:t>VirtualGameConsole</w:t>
      </w:r>
      <w:proofErr w:type="spellEnd"/>
      <w:r w:rsidR="005B7A61" w:rsidRPr="00F26A2C">
        <w:rPr>
          <w:lang w:val="en-US"/>
        </w:rPr>
        <w:t>::</w:t>
      </w:r>
      <w:proofErr w:type="spellStart"/>
      <w:proofErr w:type="gramStart"/>
      <w:r w:rsidR="005B7A61" w:rsidRPr="00F26A2C">
        <w:rPr>
          <w:lang w:val="en-US"/>
        </w:rPr>
        <w:t>beginLoop</w:t>
      </w:r>
      <w:proofErr w:type="spellEnd"/>
      <w:r w:rsidR="005B7A61" w:rsidRPr="00F26A2C">
        <w:rPr>
          <w:lang w:val="en-US"/>
        </w:rPr>
        <w:t>(</w:t>
      </w:r>
      <w:proofErr w:type="gramEnd"/>
      <w:r w:rsidR="005B7A61" w:rsidRPr="00F26A2C">
        <w:rPr>
          <w:lang w:val="en-US"/>
        </w:rPr>
        <w:t>) returns true the game loop may execute, otherwise the application should exit. Primarily the latter situation arises when the user closes the application window. In the light of this, add code as follows.</w:t>
      </w:r>
    </w:p>
    <w:p w:rsidR="005B7A61" w:rsidRPr="00F26A2C" w:rsidRDefault="005B7A61" w:rsidP="005B7A61">
      <w:pPr>
        <w:pStyle w:val="ProgramkodFirst"/>
      </w:pPr>
      <w:r>
        <w:t>#include "</w:t>
      </w:r>
      <w:proofErr w:type="spellStart"/>
      <w:r>
        <w:t>VGCVirtualGameConsole</w:t>
      </w:r>
      <w:r w:rsidRPr="00F26A2C">
        <w:t>.h</w:t>
      </w:r>
      <w:proofErr w:type="spellEnd"/>
      <w:r w:rsidRPr="00F26A2C">
        <w:t>"</w:t>
      </w:r>
    </w:p>
    <w:p w:rsidR="005B7A61" w:rsidRPr="00F26A2C" w:rsidRDefault="005B7A61" w:rsidP="005B7A61">
      <w:pPr>
        <w:pStyle w:val="Programkod"/>
      </w:pPr>
      <w:r w:rsidRPr="00F26A2C">
        <w:t>#include &lt;string&gt;</w:t>
      </w:r>
    </w:p>
    <w:p w:rsidR="005B7A61" w:rsidRPr="00F26A2C" w:rsidRDefault="005B7A61" w:rsidP="005B7A61">
      <w:pPr>
        <w:pStyle w:val="Programkod"/>
      </w:pPr>
    </w:p>
    <w:p w:rsidR="005B7A61" w:rsidRPr="00F26A2C" w:rsidRDefault="005B7A61" w:rsidP="005B7A61">
      <w:pPr>
        <w:pStyle w:val="Programkod"/>
      </w:pPr>
      <w:proofErr w:type="gramStart"/>
      <w:r w:rsidRPr="00F26A2C">
        <w:t>using</w:t>
      </w:r>
      <w:proofErr w:type="gramEnd"/>
      <w:r w:rsidRPr="00F26A2C">
        <w:t xml:space="preserve"> namespace </w:t>
      </w:r>
      <w:proofErr w:type="spellStart"/>
      <w:r w:rsidRPr="00F26A2C">
        <w:t>std</w:t>
      </w:r>
      <w:proofErr w:type="spellEnd"/>
      <w:r w:rsidRPr="00F26A2C">
        <w:t>;</w:t>
      </w:r>
    </w:p>
    <w:p w:rsidR="005B7A61" w:rsidRPr="00F26A2C" w:rsidRDefault="005B7A61" w:rsidP="005B7A61">
      <w:pPr>
        <w:pStyle w:val="Programkod"/>
      </w:pPr>
    </w:p>
    <w:p w:rsidR="005B7A61" w:rsidRPr="00F26A2C" w:rsidRDefault="005B7A61" w:rsidP="005B7A61">
      <w:pPr>
        <w:pStyle w:val="Programkod"/>
      </w:pPr>
      <w:proofErr w:type="spellStart"/>
      <w:proofErr w:type="gramStart"/>
      <w:r w:rsidRPr="00F26A2C">
        <w:t>int</w:t>
      </w:r>
      <w:proofErr w:type="spellEnd"/>
      <w:proofErr w:type="gramEnd"/>
      <w:r w:rsidRPr="00F26A2C">
        <w:t xml:space="preserve"> </w:t>
      </w:r>
      <w:proofErr w:type="spellStart"/>
      <w:r w:rsidRPr="00F26A2C">
        <w:t>VGCMain</w:t>
      </w:r>
      <w:proofErr w:type="spellEnd"/>
      <w:r w:rsidRPr="00F26A2C">
        <w:t>(</w:t>
      </w:r>
      <w:proofErr w:type="spellStart"/>
      <w:r w:rsidRPr="00F26A2C">
        <w:t>const</w:t>
      </w:r>
      <w:proofErr w:type="spellEnd"/>
      <w:r w:rsidRPr="00F26A2C">
        <w:t xml:space="preserve"> </w:t>
      </w:r>
      <w:proofErr w:type="spellStart"/>
      <w:r w:rsidRPr="00F26A2C">
        <w:t>VGCStringVector</w:t>
      </w:r>
      <w:proofErr w:type="spellEnd"/>
      <w:r w:rsidRPr="00F26A2C">
        <w:t xml:space="preserve"> &amp;arguments){</w:t>
      </w:r>
    </w:p>
    <w:p w:rsidR="005B7A61" w:rsidRPr="00F26A2C" w:rsidRDefault="005B7A61" w:rsidP="005B7A61">
      <w:pPr>
        <w:pStyle w:val="Programkod"/>
      </w:pP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string </w:t>
      </w:r>
      <w:proofErr w:type="spellStart"/>
      <w:r w:rsidRPr="00F26A2C">
        <w:t>applicationName</w:t>
      </w:r>
      <w:proofErr w:type="spellEnd"/>
      <w:r w:rsidRPr="00F26A2C">
        <w:t xml:space="preserve"> = "Hello world";</w:t>
      </w: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w:t>
      </w:r>
      <w:proofErr w:type="spellStart"/>
      <w:r w:rsidRPr="00F26A2C">
        <w:t>int</w:t>
      </w:r>
      <w:proofErr w:type="spellEnd"/>
      <w:r w:rsidRPr="00F26A2C">
        <w:t xml:space="preserve">    DISPLAY_WIDTH   = 320;</w:t>
      </w: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w:t>
      </w:r>
      <w:proofErr w:type="spellStart"/>
      <w:r w:rsidRPr="00F26A2C">
        <w:t>int</w:t>
      </w:r>
      <w:proofErr w:type="spellEnd"/>
      <w:r w:rsidRPr="00F26A2C">
        <w:t xml:space="preserve">    DISPLAY_HEIGHT  = 200;</w:t>
      </w:r>
    </w:p>
    <w:p w:rsidR="005B7A61" w:rsidRPr="00F26A2C" w:rsidRDefault="005B7A61" w:rsidP="005B7A61">
      <w:pPr>
        <w:pStyle w:val="Programkod"/>
      </w:pPr>
      <w:r w:rsidRPr="00F26A2C">
        <w:tab/>
      </w:r>
      <w:proofErr w:type="spellStart"/>
      <w:r w:rsidRPr="00F26A2C">
        <w:t>VGC</w:t>
      </w:r>
      <w:r>
        <w:t>VirtualGameConsole</w:t>
      </w:r>
      <w:proofErr w:type="spellEnd"/>
      <w:r w:rsidRPr="00F26A2C">
        <w:t>::</w:t>
      </w:r>
      <w:proofErr w:type="gramStart"/>
      <w:r w:rsidRPr="00F26A2C">
        <w:t>initialize(</w:t>
      </w:r>
      <w:proofErr w:type="spellStart"/>
      <w:proofErr w:type="gramEnd"/>
      <w:r w:rsidRPr="00F26A2C">
        <w:t>applicationName</w:t>
      </w:r>
      <w:proofErr w:type="spellEnd"/>
      <w:r w:rsidRPr="00F26A2C">
        <w:t>, DISPLAY_WIDTH, DISPLAY_HEIGHT);</w:t>
      </w:r>
    </w:p>
    <w:p w:rsidR="005B7A61" w:rsidRPr="00F26A2C" w:rsidRDefault="005B7A61" w:rsidP="005B7A61">
      <w:pPr>
        <w:pStyle w:val="Programkod"/>
      </w:pP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w:t>
      </w:r>
      <w:proofErr w:type="spellStart"/>
      <w:r w:rsidRPr="00F26A2C">
        <w:t>int</w:t>
      </w:r>
      <w:proofErr w:type="spellEnd"/>
      <w:r w:rsidRPr="00F26A2C">
        <w:t xml:space="preserve"> FONT_SIZE = 48;</w:t>
      </w:r>
    </w:p>
    <w:p w:rsidR="005B7A61" w:rsidRPr="00F26A2C" w:rsidRDefault="005B7A61" w:rsidP="005B7A61">
      <w:pPr>
        <w:pStyle w:val="Programkod"/>
      </w:pPr>
      <w:r w:rsidRPr="00F26A2C">
        <w:tab/>
      </w:r>
      <w:proofErr w:type="spellStart"/>
      <w:r w:rsidRPr="00F26A2C">
        <w:t>VGCFont</w:t>
      </w:r>
      <w:proofErr w:type="spellEnd"/>
      <w:r w:rsidRPr="00F26A2C">
        <w:t xml:space="preserve">   font      = </w:t>
      </w:r>
      <w:proofErr w:type="spellStart"/>
      <w:r w:rsidRPr="00F26A2C">
        <w:t>VGCDisplay</w:t>
      </w:r>
      <w:proofErr w:type="spellEnd"/>
      <w:r w:rsidRPr="00F26A2C">
        <w:t>::</w:t>
      </w:r>
      <w:proofErr w:type="spellStart"/>
      <w:proofErr w:type="gramStart"/>
      <w:r w:rsidRPr="00F26A2C">
        <w:t>openFont</w:t>
      </w:r>
      <w:proofErr w:type="spellEnd"/>
      <w:r w:rsidRPr="00F26A2C">
        <w:t>(</w:t>
      </w:r>
      <w:proofErr w:type="gramEnd"/>
      <w:r w:rsidRPr="00F26A2C">
        <w:t>"Times New Roman", FONT_SIZE);</w:t>
      </w:r>
    </w:p>
    <w:p w:rsidR="005B7A61" w:rsidRPr="00F26A2C" w:rsidRDefault="005B7A61" w:rsidP="005B7A61">
      <w:pPr>
        <w:pStyle w:val="Programkod"/>
      </w:pPr>
    </w:p>
    <w:p w:rsidR="005B7A61" w:rsidRPr="00F26A2C" w:rsidRDefault="005B7A61" w:rsidP="005B7A61">
      <w:pPr>
        <w:pStyle w:val="Programkod"/>
        <w:rPr>
          <w:b/>
          <w:bCs/>
        </w:rPr>
      </w:pPr>
      <w:r w:rsidRPr="00F26A2C">
        <w:rPr>
          <w:b/>
          <w:bCs/>
        </w:rPr>
        <w:tab/>
      </w:r>
      <w:proofErr w:type="gramStart"/>
      <w:r w:rsidRPr="00F26A2C">
        <w:rPr>
          <w:b/>
          <w:bCs/>
        </w:rPr>
        <w:t>while(</w:t>
      </w:r>
      <w:proofErr w:type="spellStart"/>
      <w:proofErr w:type="gramEnd"/>
      <w:r w:rsidRPr="00F26A2C">
        <w:rPr>
          <w:b/>
          <w:bCs/>
        </w:rPr>
        <w:t>VGC</w:t>
      </w:r>
      <w:r>
        <w:rPr>
          <w:b/>
          <w:bCs/>
        </w:rPr>
        <w:t>VirtualGameConsole</w:t>
      </w:r>
      <w:proofErr w:type="spellEnd"/>
      <w:r w:rsidRPr="00F26A2C">
        <w:rPr>
          <w:b/>
          <w:bCs/>
        </w:rPr>
        <w:t>::</w:t>
      </w:r>
      <w:proofErr w:type="spellStart"/>
      <w:r w:rsidRPr="00F26A2C">
        <w:rPr>
          <w:b/>
          <w:bCs/>
        </w:rPr>
        <w:t>beginLoop</w:t>
      </w:r>
      <w:proofErr w:type="spellEnd"/>
      <w:r w:rsidRPr="00F26A2C">
        <w:rPr>
          <w:b/>
          <w:bCs/>
        </w:rPr>
        <w:t>()){</w:t>
      </w:r>
      <w:r w:rsidRPr="00F26A2C">
        <w:rPr>
          <w:b/>
          <w:bCs/>
        </w:rPr>
        <w:tab/>
      </w:r>
    </w:p>
    <w:p w:rsidR="005B7A61" w:rsidRPr="00F26A2C" w:rsidRDefault="005B7A61" w:rsidP="005B7A61">
      <w:pPr>
        <w:pStyle w:val="Programkod"/>
        <w:rPr>
          <w:b/>
          <w:bCs/>
        </w:rPr>
      </w:pPr>
      <w:r w:rsidRPr="00F26A2C">
        <w:rPr>
          <w:b/>
          <w:bCs/>
        </w:rPr>
        <w:tab/>
      </w:r>
      <w:r w:rsidRPr="00F26A2C">
        <w:rPr>
          <w:b/>
          <w:bCs/>
        </w:rPr>
        <w:tab/>
      </w:r>
      <w:proofErr w:type="spellStart"/>
      <w:r w:rsidRPr="00F26A2C">
        <w:rPr>
          <w:b/>
          <w:bCs/>
        </w:rPr>
        <w:t>VGC</w:t>
      </w:r>
      <w:r>
        <w:rPr>
          <w:b/>
          <w:bCs/>
        </w:rPr>
        <w:t>VirtualGameConsole</w:t>
      </w:r>
      <w:proofErr w:type="spellEnd"/>
      <w:r w:rsidRPr="00F26A2C">
        <w:rPr>
          <w:b/>
          <w:bCs/>
        </w:rPr>
        <w:t>::</w:t>
      </w:r>
      <w:proofErr w:type="spellStart"/>
      <w:proofErr w:type="gramStart"/>
      <w:r w:rsidRPr="00F26A2C">
        <w:rPr>
          <w:b/>
          <w:bCs/>
        </w:rPr>
        <w:t>endLoop</w:t>
      </w:r>
      <w:proofErr w:type="spellEnd"/>
      <w:r w:rsidRPr="00F26A2C">
        <w:rPr>
          <w:b/>
          <w:bCs/>
        </w:rPr>
        <w:t>(</w:t>
      </w:r>
      <w:proofErr w:type="gramEnd"/>
      <w:r w:rsidRPr="00F26A2C">
        <w:rPr>
          <w:b/>
          <w:bCs/>
        </w:rPr>
        <w:t>);</w:t>
      </w:r>
    </w:p>
    <w:p w:rsidR="005B7A61" w:rsidRPr="00F26A2C" w:rsidRDefault="005B7A61" w:rsidP="005B7A61">
      <w:pPr>
        <w:pStyle w:val="Programkod"/>
        <w:rPr>
          <w:b/>
          <w:bCs/>
        </w:rPr>
      </w:pPr>
      <w:r w:rsidRPr="00F26A2C">
        <w:rPr>
          <w:b/>
          <w:bCs/>
        </w:rPr>
        <w:tab/>
        <w:t>}</w:t>
      </w:r>
    </w:p>
    <w:p w:rsidR="005B7A61" w:rsidRPr="00F26A2C" w:rsidRDefault="005B7A61" w:rsidP="005B7A61">
      <w:pPr>
        <w:pStyle w:val="Programkod"/>
      </w:pPr>
    </w:p>
    <w:p w:rsidR="005B7A61" w:rsidRPr="00F26A2C" w:rsidRDefault="005B7A61" w:rsidP="005B7A61">
      <w:pPr>
        <w:pStyle w:val="Programkod"/>
      </w:pPr>
      <w:r w:rsidRPr="00F26A2C">
        <w:tab/>
      </w:r>
      <w:proofErr w:type="spellStart"/>
      <w:r w:rsidRPr="00F26A2C">
        <w:t>VGCDisplay</w:t>
      </w:r>
      <w:proofErr w:type="spellEnd"/>
      <w:r w:rsidRPr="00F26A2C">
        <w:t>::</w:t>
      </w:r>
      <w:proofErr w:type="spellStart"/>
      <w:proofErr w:type="gramStart"/>
      <w:r w:rsidRPr="00F26A2C">
        <w:t>closeFont</w:t>
      </w:r>
      <w:proofErr w:type="spellEnd"/>
      <w:r w:rsidRPr="00F26A2C">
        <w:t>(</w:t>
      </w:r>
      <w:proofErr w:type="gramEnd"/>
      <w:r w:rsidRPr="00F26A2C">
        <w:t>font);</w:t>
      </w:r>
    </w:p>
    <w:p w:rsidR="005B7A61" w:rsidRPr="00F26A2C" w:rsidRDefault="005B7A61" w:rsidP="005B7A61">
      <w:pPr>
        <w:pStyle w:val="Programkod"/>
      </w:pPr>
    </w:p>
    <w:p w:rsidR="005B7A61" w:rsidRPr="00F26A2C" w:rsidRDefault="005B7A61" w:rsidP="005B7A61">
      <w:pPr>
        <w:pStyle w:val="Programkod"/>
      </w:pPr>
      <w:r w:rsidRPr="00F26A2C">
        <w:tab/>
      </w:r>
      <w:proofErr w:type="spellStart"/>
      <w:r w:rsidRPr="00F26A2C">
        <w:t>VGC</w:t>
      </w:r>
      <w:r>
        <w:t>VirtualGameConsole</w:t>
      </w:r>
      <w:proofErr w:type="spellEnd"/>
      <w:r w:rsidRPr="00F26A2C">
        <w:t>::</w:t>
      </w:r>
      <w:proofErr w:type="gramStart"/>
      <w:r w:rsidRPr="00F26A2C">
        <w:t>finalize(</w:t>
      </w:r>
      <w:proofErr w:type="gramEnd"/>
      <w:r w:rsidRPr="00F26A2C">
        <w:t>);</w:t>
      </w:r>
    </w:p>
    <w:p w:rsidR="005B7A61" w:rsidRPr="00F26A2C" w:rsidRDefault="005B7A61" w:rsidP="005B7A61">
      <w:pPr>
        <w:pStyle w:val="Programkod"/>
      </w:pPr>
    </w:p>
    <w:p w:rsidR="005B7A61" w:rsidRPr="00F26A2C" w:rsidRDefault="005B7A61" w:rsidP="005B7A61">
      <w:pPr>
        <w:pStyle w:val="Programkod"/>
      </w:pPr>
      <w:r w:rsidRPr="00F26A2C">
        <w:tab/>
      </w:r>
      <w:proofErr w:type="gramStart"/>
      <w:r w:rsidRPr="00F26A2C">
        <w:t>return</w:t>
      </w:r>
      <w:proofErr w:type="gramEnd"/>
      <w:r w:rsidRPr="00F26A2C">
        <w:t xml:space="preserve"> 0;</w:t>
      </w:r>
    </w:p>
    <w:p w:rsidR="005B7A61" w:rsidRPr="00F26A2C" w:rsidRDefault="005B7A61" w:rsidP="005B7A61">
      <w:pPr>
        <w:pStyle w:val="ProgramkodLast"/>
      </w:pPr>
      <w:r w:rsidRPr="00F26A2C">
        <w:t>}</w:t>
      </w:r>
    </w:p>
    <w:p w:rsidR="005B7A61" w:rsidRPr="00F26A2C" w:rsidRDefault="005B7A61" w:rsidP="005B7A61">
      <w:pPr>
        <w:rPr>
          <w:lang w:val="en-US"/>
        </w:rPr>
      </w:pPr>
      <w:r w:rsidRPr="00F26A2C">
        <w:rPr>
          <w:lang w:val="en-US"/>
        </w:rPr>
        <w:t xml:space="preserve">In a similar way, you need to inform VGC about the beginning and end of the rendering step of the game loop. This is done by calling </w:t>
      </w:r>
      <w:proofErr w:type="spellStart"/>
      <w:r w:rsidRPr="00F26A2C">
        <w:rPr>
          <w:lang w:val="en-US"/>
        </w:rPr>
        <w:t>VGCDisplay</w:t>
      </w:r>
      <w:proofErr w:type="spellEnd"/>
      <w:r w:rsidRPr="00F26A2C">
        <w:rPr>
          <w:lang w:val="en-US"/>
        </w:rPr>
        <w:t>::</w:t>
      </w:r>
      <w:proofErr w:type="spellStart"/>
      <w:proofErr w:type="gramStart"/>
      <w:r w:rsidRPr="00F26A2C">
        <w:rPr>
          <w:lang w:val="en-US"/>
        </w:rPr>
        <w:t>beginFrame</w:t>
      </w:r>
      <w:proofErr w:type="spellEnd"/>
      <w:r w:rsidRPr="00F26A2C">
        <w:rPr>
          <w:lang w:val="en-US"/>
        </w:rPr>
        <w:t>(</w:t>
      </w:r>
      <w:proofErr w:type="gramEnd"/>
      <w:r w:rsidRPr="00F26A2C">
        <w:rPr>
          <w:lang w:val="en-US"/>
        </w:rPr>
        <w:t xml:space="preserve">) and </w:t>
      </w:r>
      <w:proofErr w:type="spellStart"/>
      <w:r w:rsidRPr="00F26A2C">
        <w:rPr>
          <w:lang w:val="en-US"/>
        </w:rPr>
        <w:t>VGCD</w:t>
      </w:r>
      <w:r w:rsidR="003659B9">
        <w:rPr>
          <w:lang w:val="en-US"/>
        </w:rPr>
        <w:t>isplay</w:t>
      </w:r>
      <w:proofErr w:type="spellEnd"/>
      <w:r w:rsidR="003659B9">
        <w:rPr>
          <w:lang w:val="en-US"/>
        </w:rPr>
        <w:t>::</w:t>
      </w:r>
      <w:proofErr w:type="spellStart"/>
      <w:r w:rsidR="003659B9">
        <w:rPr>
          <w:lang w:val="en-US"/>
        </w:rPr>
        <w:t>endFrame</w:t>
      </w:r>
      <w:proofErr w:type="spellEnd"/>
      <w:r w:rsidR="003659B9">
        <w:rPr>
          <w:lang w:val="en-US"/>
        </w:rPr>
        <w:t xml:space="preserve"> respectively:</w:t>
      </w:r>
    </w:p>
    <w:p w:rsidR="005B7A61" w:rsidRPr="00F26A2C" w:rsidRDefault="005B7A61" w:rsidP="005B7A61">
      <w:pPr>
        <w:pStyle w:val="ProgramkodFirst"/>
      </w:pPr>
      <w:r>
        <w:t>#include "</w:t>
      </w:r>
      <w:proofErr w:type="spellStart"/>
      <w:r>
        <w:t>VGCVirtualGameConsole</w:t>
      </w:r>
      <w:r w:rsidRPr="00F26A2C">
        <w:t>.h</w:t>
      </w:r>
      <w:proofErr w:type="spellEnd"/>
      <w:r w:rsidRPr="00F26A2C">
        <w:t>"</w:t>
      </w:r>
    </w:p>
    <w:p w:rsidR="005B7A61" w:rsidRPr="00F26A2C" w:rsidRDefault="005B7A61" w:rsidP="005B7A61">
      <w:pPr>
        <w:pStyle w:val="Programkod"/>
      </w:pPr>
      <w:r w:rsidRPr="00F26A2C">
        <w:t>#include &lt;string&gt;</w:t>
      </w:r>
    </w:p>
    <w:p w:rsidR="005B7A61" w:rsidRPr="00F26A2C" w:rsidRDefault="005B7A61" w:rsidP="005B7A61">
      <w:pPr>
        <w:pStyle w:val="Programkod"/>
      </w:pPr>
    </w:p>
    <w:p w:rsidR="005B7A61" w:rsidRPr="00F26A2C" w:rsidRDefault="005B7A61" w:rsidP="005B7A61">
      <w:pPr>
        <w:pStyle w:val="Programkod"/>
      </w:pPr>
      <w:proofErr w:type="gramStart"/>
      <w:r w:rsidRPr="00F26A2C">
        <w:t>using</w:t>
      </w:r>
      <w:proofErr w:type="gramEnd"/>
      <w:r w:rsidRPr="00F26A2C">
        <w:t xml:space="preserve"> namespace </w:t>
      </w:r>
      <w:proofErr w:type="spellStart"/>
      <w:r w:rsidRPr="00F26A2C">
        <w:t>std</w:t>
      </w:r>
      <w:proofErr w:type="spellEnd"/>
      <w:r w:rsidRPr="00F26A2C">
        <w:t>;</w:t>
      </w:r>
    </w:p>
    <w:p w:rsidR="005B7A61" w:rsidRPr="00F26A2C" w:rsidRDefault="005B7A61" w:rsidP="005B7A61">
      <w:pPr>
        <w:pStyle w:val="Programkod"/>
      </w:pPr>
    </w:p>
    <w:p w:rsidR="005B7A61" w:rsidRPr="00F26A2C" w:rsidRDefault="005B7A61" w:rsidP="005B7A61">
      <w:pPr>
        <w:pStyle w:val="Programkod"/>
      </w:pPr>
      <w:proofErr w:type="spellStart"/>
      <w:proofErr w:type="gramStart"/>
      <w:r w:rsidRPr="00F26A2C">
        <w:t>int</w:t>
      </w:r>
      <w:proofErr w:type="spellEnd"/>
      <w:proofErr w:type="gramEnd"/>
      <w:r w:rsidRPr="00F26A2C">
        <w:t xml:space="preserve"> </w:t>
      </w:r>
      <w:proofErr w:type="spellStart"/>
      <w:r w:rsidRPr="00F26A2C">
        <w:t>VGCMain</w:t>
      </w:r>
      <w:proofErr w:type="spellEnd"/>
      <w:r w:rsidRPr="00F26A2C">
        <w:t>(</w:t>
      </w:r>
      <w:proofErr w:type="spellStart"/>
      <w:r w:rsidRPr="00F26A2C">
        <w:t>const</w:t>
      </w:r>
      <w:proofErr w:type="spellEnd"/>
      <w:r w:rsidRPr="00F26A2C">
        <w:t xml:space="preserve"> </w:t>
      </w:r>
      <w:proofErr w:type="spellStart"/>
      <w:r w:rsidRPr="00F26A2C">
        <w:t>VGCStringVector</w:t>
      </w:r>
      <w:proofErr w:type="spellEnd"/>
      <w:r w:rsidRPr="00F26A2C">
        <w:t xml:space="preserve"> &amp;arguments){</w:t>
      </w:r>
    </w:p>
    <w:p w:rsidR="005B7A61" w:rsidRPr="00F26A2C" w:rsidRDefault="005B7A61" w:rsidP="005B7A61">
      <w:pPr>
        <w:pStyle w:val="Programkod"/>
      </w:pP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string </w:t>
      </w:r>
      <w:proofErr w:type="spellStart"/>
      <w:r w:rsidRPr="00F26A2C">
        <w:t>applicationName</w:t>
      </w:r>
      <w:proofErr w:type="spellEnd"/>
      <w:r w:rsidRPr="00F26A2C">
        <w:t xml:space="preserve"> = "Hello world";</w:t>
      </w: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w:t>
      </w:r>
      <w:proofErr w:type="spellStart"/>
      <w:r w:rsidRPr="00F26A2C">
        <w:t>int</w:t>
      </w:r>
      <w:proofErr w:type="spellEnd"/>
      <w:r w:rsidRPr="00F26A2C">
        <w:t xml:space="preserve">    DISPLAY_WIDTH   = 320;</w:t>
      </w: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w:t>
      </w:r>
      <w:proofErr w:type="spellStart"/>
      <w:r w:rsidRPr="00F26A2C">
        <w:t>int</w:t>
      </w:r>
      <w:proofErr w:type="spellEnd"/>
      <w:r w:rsidRPr="00F26A2C">
        <w:t xml:space="preserve">    DISPLAY_HEIGHT  = 200;</w:t>
      </w:r>
    </w:p>
    <w:p w:rsidR="005B7A61" w:rsidRPr="00F26A2C" w:rsidRDefault="005B7A61" w:rsidP="005B7A61">
      <w:pPr>
        <w:pStyle w:val="Programkod"/>
      </w:pPr>
      <w:r w:rsidRPr="00F26A2C">
        <w:tab/>
      </w:r>
      <w:proofErr w:type="spellStart"/>
      <w:r w:rsidRPr="00F26A2C">
        <w:t>VGC</w:t>
      </w:r>
      <w:r>
        <w:t>VirtualGameConsole</w:t>
      </w:r>
      <w:proofErr w:type="spellEnd"/>
      <w:r w:rsidRPr="00F26A2C">
        <w:t>::</w:t>
      </w:r>
      <w:proofErr w:type="gramStart"/>
      <w:r w:rsidRPr="00F26A2C">
        <w:t>initialize(</w:t>
      </w:r>
      <w:proofErr w:type="spellStart"/>
      <w:proofErr w:type="gramEnd"/>
      <w:r w:rsidRPr="00F26A2C">
        <w:t>applicationName</w:t>
      </w:r>
      <w:proofErr w:type="spellEnd"/>
      <w:r w:rsidRPr="00F26A2C">
        <w:t>, DISPLAY_WIDTH, DISPLAY_HEIGHT);</w:t>
      </w:r>
    </w:p>
    <w:p w:rsidR="005B7A61" w:rsidRPr="00F26A2C" w:rsidRDefault="005B7A61" w:rsidP="005B7A61">
      <w:pPr>
        <w:pStyle w:val="Programkod"/>
      </w:pPr>
    </w:p>
    <w:p w:rsidR="005B7A61" w:rsidRPr="00F26A2C" w:rsidRDefault="005B7A61" w:rsidP="005B7A61">
      <w:pPr>
        <w:pStyle w:val="Programkod"/>
      </w:pPr>
      <w:r w:rsidRPr="00F26A2C">
        <w:lastRenderedPageBreak/>
        <w:tab/>
      </w:r>
      <w:proofErr w:type="spellStart"/>
      <w:proofErr w:type="gramStart"/>
      <w:r w:rsidRPr="00F26A2C">
        <w:t>const</w:t>
      </w:r>
      <w:proofErr w:type="spellEnd"/>
      <w:proofErr w:type="gramEnd"/>
      <w:r w:rsidRPr="00F26A2C">
        <w:t xml:space="preserve"> </w:t>
      </w:r>
      <w:proofErr w:type="spellStart"/>
      <w:r w:rsidRPr="00F26A2C">
        <w:t>int</w:t>
      </w:r>
      <w:proofErr w:type="spellEnd"/>
      <w:r w:rsidRPr="00F26A2C">
        <w:t xml:space="preserve"> FONT_SIZE = 48;</w:t>
      </w:r>
    </w:p>
    <w:p w:rsidR="005B7A61" w:rsidRPr="00F26A2C" w:rsidRDefault="005B7A61" w:rsidP="005B7A61">
      <w:pPr>
        <w:pStyle w:val="Programkod"/>
      </w:pPr>
      <w:r w:rsidRPr="00F26A2C">
        <w:tab/>
      </w:r>
      <w:proofErr w:type="spellStart"/>
      <w:r w:rsidRPr="00F26A2C">
        <w:t>VGCFont</w:t>
      </w:r>
      <w:proofErr w:type="spellEnd"/>
      <w:r w:rsidRPr="00F26A2C">
        <w:t xml:space="preserve">   font      = </w:t>
      </w:r>
      <w:proofErr w:type="spellStart"/>
      <w:r w:rsidRPr="00F26A2C">
        <w:t>VGCDisplay</w:t>
      </w:r>
      <w:proofErr w:type="spellEnd"/>
      <w:r w:rsidRPr="00F26A2C">
        <w:t>::</w:t>
      </w:r>
      <w:proofErr w:type="spellStart"/>
      <w:proofErr w:type="gramStart"/>
      <w:r w:rsidRPr="00F26A2C">
        <w:t>openFont</w:t>
      </w:r>
      <w:proofErr w:type="spellEnd"/>
      <w:r w:rsidRPr="00F26A2C">
        <w:t>(</w:t>
      </w:r>
      <w:proofErr w:type="gramEnd"/>
      <w:r w:rsidRPr="00F26A2C">
        <w:t>"Times New Roman", FONT_SIZE);</w:t>
      </w:r>
    </w:p>
    <w:p w:rsidR="005B7A61" w:rsidRPr="00F26A2C" w:rsidRDefault="005B7A61" w:rsidP="005B7A61">
      <w:pPr>
        <w:pStyle w:val="Programkod"/>
      </w:pPr>
    </w:p>
    <w:p w:rsidR="005B7A61" w:rsidRPr="00F26A2C" w:rsidRDefault="005B7A61" w:rsidP="005B7A61">
      <w:pPr>
        <w:pStyle w:val="Programkod"/>
      </w:pPr>
      <w:r w:rsidRPr="00F26A2C">
        <w:tab/>
      </w:r>
      <w:proofErr w:type="gramStart"/>
      <w:r w:rsidRPr="00F26A2C">
        <w:t>while(</w:t>
      </w:r>
      <w:proofErr w:type="spellStart"/>
      <w:proofErr w:type="gramEnd"/>
      <w:r w:rsidRPr="00F26A2C">
        <w:t>VGC</w:t>
      </w:r>
      <w:r>
        <w:t>VirtualGameConsole</w:t>
      </w:r>
      <w:proofErr w:type="spellEnd"/>
      <w:r w:rsidRPr="00F26A2C">
        <w:t>::</w:t>
      </w:r>
      <w:proofErr w:type="spellStart"/>
      <w:r w:rsidRPr="00F26A2C">
        <w:t>beginLoop</w:t>
      </w:r>
      <w:proofErr w:type="spellEnd"/>
      <w:r w:rsidRPr="00F26A2C">
        <w:t>()){</w:t>
      </w:r>
    </w:p>
    <w:p w:rsidR="005B7A61" w:rsidRPr="00F26A2C" w:rsidRDefault="005B7A61" w:rsidP="005B7A61">
      <w:pPr>
        <w:pStyle w:val="Programkod"/>
      </w:pPr>
      <w:r w:rsidRPr="00F26A2C">
        <w:tab/>
      </w:r>
    </w:p>
    <w:p w:rsidR="005B7A61" w:rsidRPr="00F26A2C" w:rsidRDefault="005B7A61" w:rsidP="005B7A61">
      <w:pPr>
        <w:pStyle w:val="Programkod"/>
        <w:rPr>
          <w:b/>
          <w:bCs/>
        </w:rPr>
      </w:pPr>
      <w:r w:rsidRPr="00F26A2C">
        <w:rPr>
          <w:b/>
          <w:bCs/>
        </w:rPr>
        <w:tab/>
      </w:r>
      <w:r w:rsidRPr="00F26A2C">
        <w:rPr>
          <w:b/>
          <w:bCs/>
        </w:rPr>
        <w:tab/>
      </w:r>
      <w:proofErr w:type="gramStart"/>
      <w:r w:rsidRPr="00F26A2C">
        <w:rPr>
          <w:b/>
          <w:bCs/>
        </w:rPr>
        <w:t>if(</w:t>
      </w:r>
      <w:proofErr w:type="spellStart"/>
      <w:proofErr w:type="gramEnd"/>
      <w:r w:rsidRPr="00F26A2C">
        <w:rPr>
          <w:b/>
          <w:bCs/>
        </w:rPr>
        <w:t>VGCDisplay</w:t>
      </w:r>
      <w:proofErr w:type="spellEnd"/>
      <w:r w:rsidRPr="00F26A2C">
        <w:rPr>
          <w:b/>
          <w:bCs/>
        </w:rPr>
        <w:t>::</w:t>
      </w:r>
      <w:proofErr w:type="spellStart"/>
      <w:r w:rsidRPr="00F26A2C">
        <w:rPr>
          <w:b/>
          <w:bCs/>
        </w:rPr>
        <w:t>beginFrame</w:t>
      </w:r>
      <w:proofErr w:type="spellEnd"/>
      <w:r w:rsidRPr="00F26A2C">
        <w:rPr>
          <w:b/>
          <w:bCs/>
        </w:rPr>
        <w:t>()){</w:t>
      </w:r>
      <w:r w:rsidRPr="00F26A2C">
        <w:rPr>
          <w:b/>
          <w:bCs/>
        </w:rPr>
        <w:tab/>
      </w:r>
      <w:r w:rsidRPr="00F26A2C">
        <w:rPr>
          <w:b/>
          <w:bCs/>
        </w:rPr>
        <w:tab/>
      </w:r>
      <w:r w:rsidRPr="00F26A2C">
        <w:rPr>
          <w:b/>
          <w:bCs/>
        </w:rPr>
        <w:tab/>
      </w:r>
    </w:p>
    <w:p w:rsidR="005B7A61" w:rsidRPr="00F26A2C" w:rsidRDefault="005B7A61" w:rsidP="005B7A61">
      <w:pPr>
        <w:pStyle w:val="Programkod"/>
        <w:rPr>
          <w:b/>
          <w:bCs/>
        </w:rPr>
      </w:pPr>
      <w:r w:rsidRPr="00F26A2C">
        <w:rPr>
          <w:b/>
          <w:bCs/>
        </w:rPr>
        <w:tab/>
      </w:r>
      <w:r w:rsidRPr="00F26A2C">
        <w:rPr>
          <w:b/>
          <w:bCs/>
        </w:rPr>
        <w:tab/>
      </w:r>
      <w:r w:rsidRPr="00F26A2C">
        <w:rPr>
          <w:b/>
          <w:bCs/>
        </w:rPr>
        <w:tab/>
      </w:r>
      <w:proofErr w:type="spellStart"/>
      <w:r w:rsidRPr="00F26A2C">
        <w:rPr>
          <w:b/>
          <w:bCs/>
        </w:rPr>
        <w:t>VGCDisplay</w:t>
      </w:r>
      <w:proofErr w:type="spellEnd"/>
      <w:r w:rsidRPr="00F26A2C">
        <w:rPr>
          <w:b/>
          <w:bCs/>
        </w:rPr>
        <w:t>::</w:t>
      </w:r>
      <w:proofErr w:type="spellStart"/>
      <w:proofErr w:type="gramStart"/>
      <w:r w:rsidRPr="00F26A2C">
        <w:rPr>
          <w:b/>
          <w:bCs/>
        </w:rPr>
        <w:t>endFrame</w:t>
      </w:r>
      <w:proofErr w:type="spellEnd"/>
      <w:r w:rsidRPr="00F26A2C">
        <w:rPr>
          <w:b/>
          <w:bCs/>
        </w:rPr>
        <w:t>(</w:t>
      </w:r>
      <w:proofErr w:type="gramEnd"/>
      <w:r w:rsidRPr="00F26A2C">
        <w:rPr>
          <w:b/>
          <w:bCs/>
        </w:rPr>
        <w:t>);</w:t>
      </w:r>
    </w:p>
    <w:p w:rsidR="005B7A61" w:rsidRPr="00F26A2C" w:rsidRDefault="005B7A61" w:rsidP="005B7A61">
      <w:pPr>
        <w:pStyle w:val="Programkod"/>
        <w:rPr>
          <w:b/>
          <w:bCs/>
        </w:rPr>
      </w:pPr>
      <w:r w:rsidRPr="00F26A2C">
        <w:rPr>
          <w:b/>
          <w:bCs/>
        </w:rPr>
        <w:tab/>
      </w:r>
      <w:r w:rsidRPr="00F26A2C">
        <w:rPr>
          <w:b/>
          <w:bCs/>
        </w:rPr>
        <w:tab/>
        <w:t>}</w:t>
      </w:r>
    </w:p>
    <w:p w:rsidR="005B7A61" w:rsidRPr="00F26A2C" w:rsidRDefault="005B7A61" w:rsidP="005B7A61">
      <w:pPr>
        <w:pStyle w:val="Programkod"/>
      </w:pPr>
    </w:p>
    <w:p w:rsidR="005B7A61" w:rsidRPr="00F26A2C" w:rsidRDefault="005B7A61" w:rsidP="005B7A61">
      <w:pPr>
        <w:pStyle w:val="Programkod"/>
      </w:pPr>
      <w:r w:rsidRPr="00F26A2C">
        <w:tab/>
      </w:r>
      <w:r w:rsidRPr="00F26A2C">
        <w:tab/>
      </w:r>
      <w:proofErr w:type="spellStart"/>
      <w:r w:rsidRPr="00F26A2C">
        <w:t>VGC</w:t>
      </w:r>
      <w:r>
        <w:t>VirtualGameConsole</w:t>
      </w:r>
      <w:proofErr w:type="spellEnd"/>
      <w:r w:rsidRPr="00F26A2C">
        <w:t>::</w:t>
      </w:r>
      <w:proofErr w:type="spellStart"/>
      <w:proofErr w:type="gramStart"/>
      <w:r w:rsidRPr="00F26A2C">
        <w:t>endLoop</w:t>
      </w:r>
      <w:proofErr w:type="spellEnd"/>
      <w:r w:rsidRPr="00F26A2C">
        <w:t>(</w:t>
      </w:r>
      <w:proofErr w:type="gramEnd"/>
      <w:r w:rsidRPr="00F26A2C">
        <w:t>);</w:t>
      </w:r>
    </w:p>
    <w:p w:rsidR="005B7A61" w:rsidRPr="00F26A2C" w:rsidRDefault="005B7A61" w:rsidP="005B7A61">
      <w:pPr>
        <w:pStyle w:val="Programkod"/>
      </w:pPr>
      <w:r w:rsidRPr="00F26A2C">
        <w:tab/>
        <w:t>}</w:t>
      </w:r>
    </w:p>
    <w:p w:rsidR="005B7A61" w:rsidRPr="00F26A2C" w:rsidRDefault="005B7A61" w:rsidP="005B7A61">
      <w:pPr>
        <w:pStyle w:val="Programkod"/>
      </w:pPr>
    </w:p>
    <w:p w:rsidR="005B7A61" w:rsidRPr="00F26A2C" w:rsidRDefault="005B7A61" w:rsidP="005B7A61">
      <w:pPr>
        <w:pStyle w:val="Programkod"/>
      </w:pPr>
      <w:r w:rsidRPr="00F26A2C">
        <w:tab/>
      </w:r>
      <w:proofErr w:type="spellStart"/>
      <w:r w:rsidRPr="00F26A2C">
        <w:t>VGCDisplay</w:t>
      </w:r>
      <w:proofErr w:type="spellEnd"/>
      <w:r w:rsidRPr="00F26A2C">
        <w:t>::</w:t>
      </w:r>
      <w:proofErr w:type="spellStart"/>
      <w:proofErr w:type="gramStart"/>
      <w:r w:rsidRPr="00F26A2C">
        <w:t>closeFont</w:t>
      </w:r>
      <w:proofErr w:type="spellEnd"/>
      <w:r w:rsidRPr="00F26A2C">
        <w:t>(</w:t>
      </w:r>
      <w:proofErr w:type="gramEnd"/>
      <w:r w:rsidRPr="00F26A2C">
        <w:t>font);</w:t>
      </w:r>
    </w:p>
    <w:p w:rsidR="005B7A61" w:rsidRPr="00F26A2C" w:rsidRDefault="005B7A61" w:rsidP="005B7A61">
      <w:pPr>
        <w:pStyle w:val="Programkod"/>
      </w:pPr>
    </w:p>
    <w:p w:rsidR="005B7A61" w:rsidRPr="00F26A2C" w:rsidRDefault="005B7A61" w:rsidP="005B7A61">
      <w:pPr>
        <w:pStyle w:val="Programkod"/>
      </w:pPr>
      <w:r w:rsidRPr="00F26A2C">
        <w:tab/>
      </w:r>
      <w:proofErr w:type="spellStart"/>
      <w:r w:rsidRPr="00F26A2C">
        <w:t>VGC</w:t>
      </w:r>
      <w:r>
        <w:t>VirtualGameConsole</w:t>
      </w:r>
      <w:proofErr w:type="spellEnd"/>
      <w:r w:rsidRPr="00F26A2C">
        <w:t>::</w:t>
      </w:r>
      <w:proofErr w:type="gramStart"/>
      <w:r w:rsidRPr="00F26A2C">
        <w:t>finalize(</w:t>
      </w:r>
      <w:proofErr w:type="gramEnd"/>
      <w:r w:rsidRPr="00F26A2C">
        <w:t>);</w:t>
      </w:r>
    </w:p>
    <w:p w:rsidR="005B7A61" w:rsidRPr="00F26A2C" w:rsidRDefault="005B7A61" w:rsidP="005B7A61">
      <w:pPr>
        <w:pStyle w:val="Programkod"/>
      </w:pPr>
    </w:p>
    <w:p w:rsidR="005B7A61" w:rsidRPr="00F26A2C" w:rsidRDefault="005B7A61" w:rsidP="005B7A61">
      <w:pPr>
        <w:pStyle w:val="Programkod"/>
      </w:pPr>
      <w:r w:rsidRPr="00F26A2C">
        <w:tab/>
      </w:r>
      <w:proofErr w:type="gramStart"/>
      <w:r w:rsidRPr="00F26A2C">
        <w:t>return</w:t>
      </w:r>
      <w:proofErr w:type="gramEnd"/>
      <w:r w:rsidRPr="00F26A2C">
        <w:t xml:space="preserve"> 0;</w:t>
      </w:r>
    </w:p>
    <w:p w:rsidR="005B7A61" w:rsidRPr="00F26A2C" w:rsidRDefault="005B7A61" w:rsidP="005B7A61">
      <w:pPr>
        <w:pStyle w:val="ProgramkodLast"/>
      </w:pPr>
      <w:r w:rsidRPr="00F26A2C">
        <w:t>}</w:t>
      </w:r>
    </w:p>
    <w:p w:rsidR="005B7A61" w:rsidRPr="00F26A2C" w:rsidRDefault="005B7A61" w:rsidP="005B7A61">
      <w:pPr>
        <w:rPr>
          <w:lang w:val="en-US"/>
        </w:rPr>
      </w:pPr>
      <w:r w:rsidRPr="00F26A2C">
        <w:rPr>
          <w:lang w:val="en-US"/>
        </w:rPr>
        <w:t>Next we can add the final lines of code in order to fill the window with a white background color and render the text string:</w:t>
      </w:r>
    </w:p>
    <w:p w:rsidR="005B7A61" w:rsidRPr="00F26A2C" w:rsidRDefault="005B7A61" w:rsidP="005B7A61">
      <w:pPr>
        <w:pStyle w:val="ProgramkodFirst"/>
      </w:pPr>
      <w:r w:rsidRPr="00F26A2C">
        <w:t>#inclu</w:t>
      </w:r>
      <w:r>
        <w:t>de "</w:t>
      </w:r>
      <w:proofErr w:type="spellStart"/>
      <w:r>
        <w:t>VGCVirtualGameConsole</w:t>
      </w:r>
      <w:r w:rsidRPr="00F26A2C">
        <w:t>.h</w:t>
      </w:r>
      <w:proofErr w:type="spellEnd"/>
      <w:r w:rsidRPr="00F26A2C">
        <w:t>"</w:t>
      </w:r>
    </w:p>
    <w:p w:rsidR="005B7A61" w:rsidRPr="00F26A2C" w:rsidRDefault="005B7A61" w:rsidP="005B7A61">
      <w:pPr>
        <w:pStyle w:val="Programkod"/>
      </w:pPr>
      <w:r w:rsidRPr="00F26A2C">
        <w:t>#include &lt;string&gt;</w:t>
      </w:r>
    </w:p>
    <w:p w:rsidR="005B7A61" w:rsidRPr="00F26A2C" w:rsidRDefault="005B7A61" w:rsidP="005B7A61">
      <w:pPr>
        <w:pStyle w:val="Programkod"/>
      </w:pPr>
    </w:p>
    <w:p w:rsidR="005B7A61" w:rsidRPr="00F26A2C" w:rsidRDefault="005B7A61" w:rsidP="005B7A61">
      <w:pPr>
        <w:pStyle w:val="Programkod"/>
      </w:pPr>
      <w:proofErr w:type="gramStart"/>
      <w:r w:rsidRPr="00F26A2C">
        <w:t>using</w:t>
      </w:r>
      <w:proofErr w:type="gramEnd"/>
      <w:r w:rsidRPr="00F26A2C">
        <w:t xml:space="preserve"> namespace </w:t>
      </w:r>
      <w:proofErr w:type="spellStart"/>
      <w:r w:rsidRPr="00F26A2C">
        <w:t>std</w:t>
      </w:r>
      <w:proofErr w:type="spellEnd"/>
      <w:r w:rsidRPr="00F26A2C">
        <w:t>;</w:t>
      </w:r>
    </w:p>
    <w:p w:rsidR="005B7A61" w:rsidRPr="00F26A2C" w:rsidRDefault="005B7A61" w:rsidP="005B7A61">
      <w:pPr>
        <w:pStyle w:val="Programkod"/>
      </w:pPr>
    </w:p>
    <w:p w:rsidR="005B7A61" w:rsidRPr="00F26A2C" w:rsidRDefault="005B7A61" w:rsidP="005B7A61">
      <w:pPr>
        <w:pStyle w:val="Programkod"/>
      </w:pPr>
      <w:proofErr w:type="spellStart"/>
      <w:proofErr w:type="gramStart"/>
      <w:r w:rsidRPr="00F26A2C">
        <w:t>int</w:t>
      </w:r>
      <w:proofErr w:type="spellEnd"/>
      <w:proofErr w:type="gramEnd"/>
      <w:r w:rsidRPr="00F26A2C">
        <w:t xml:space="preserve"> </w:t>
      </w:r>
      <w:proofErr w:type="spellStart"/>
      <w:r w:rsidRPr="00F26A2C">
        <w:t>VGCMain</w:t>
      </w:r>
      <w:proofErr w:type="spellEnd"/>
      <w:r w:rsidRPr="00F26A2C">
        <w:t>(</w:t>
      </w:r>
      <w:proofErr w:type="spellStart"/>
      <w:r w:rsidRPr="00F26A2C">
        <w:t>const</w:t>
      </w:r>
      <w:proofErr w:type="spellEnd"/>
      <w:r w:rsidRPr="00F26A2C">
        <w:t xml:space="preserve"> </w:t>
      </w:r>
      <w:proofErr w:type="spellStart"/>
      <w:r w:rsidRPr="00F26A2C">
        <w:t>VGCStringVector</w:t>
      </w:r>
      <w:proofErr w:type="spellEnd"/>
      <w:r w:rsidRPr="00F26A2C">
        <w:t xml:space="preserve"> &amp;arguments){</w:t>
      </w:r>
    </w:p>
    <w:p w:rsidR="005B7A61" w:rsidRPr="00F26A2C" w:rsidRDefault="005B7A61" w:rsidP="005B7A61">
      <w:pPr>
        <w:pStyle w:val="Programkod"/>
      </w:pP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string </w:t>
      </w:r>
      <w:proofErr w:type="spellStart"/>
      <w:r w:rsidRPr="00F26A2C">
        <w:t>applicationName</w:t>
      </w:r>
      <w:proofErr w:type="spellEnd"/>
      <w:r w:rsidRPr="00F26A2C">
        <w:t xml:space="preserve"> = "Hello world";</w:t>
      </w: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w:t>
      </w:r>
      <w:proofErr w:type="spellStart"/>
      <w:r w:rsidRPr="00F26A2C">
        <w:t>int</w:t>
      </w:r>
      <w:proofErr w:type="spellEnd"/>
      <w:r w:rsidRPr="00F26A2C">
        <w:t xml:space="preserve">    DISPLAY_WIDTH   = 320;</w:t>
      </w: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w:t>
      </w:r>
      <w:proofErr w:type="spellStart"/>
      <w:r w:rsidRPr="00F26A2C">
        <w:t>int</w:t>
      </w:r>
      <w:proofErr w:type="spellEnd"/>
      <w:r w:rsidRPr="00F26A2C">
        <w:t xml:space="preserve">    DISPLAY_HEIGHT  = 200;</w:t>
      </w:r>
    </w:p>
    <w:p w:rsidR="005B7A61" w:rsidRPr="00F26A2C" w:rsidRDefault="005B7A61" w:rsidP="005B7A61">
      <w:pPr>
        <w:pStyle w:val="Programkod"/>
      </w:pPr>
      <w:r w:rsidRPr="00F26A2C">
        <w:tab/>
      </w:r>
      <w:proofErr w:type="spellStart"/>
      <w:r w:rsidRPr="00F26A2C">
        <w:t>VGC</w:t>
      </w:r>
      <w:r>
        <w:t>VirtualGameConsole</w:t>
      </w:r>
      <w:proofErr w:type="spellEnd"/>
      <w:r w:rsidRPr="00F26A2C">
        <w:t>::</w:t>
      </w:r>
      <w:proofErr w:type="gramStart"/>
      <w:r w:rsidRPr="00F26A2C">
        <w:t>initialize(</w:t>
      </w:r>
      <w:proofErr w:type="spellStart"/>
      <w:proofErr w:type="gramEnd"/>
      <w:r w:rsidRPr="00F26A2C">
        <w:t>applicationName</w:t>
      </w:r>
      <w:proofErr w:type="spellEnd"/>
      <w:r w:rsidRPr="00F26A2C">
        <w:t>, DISPLAY_WIDTH, DISPLAY_HEIGHT);</w:t>
      </w:r>
    </w:p>
    <w:p w:rsidR="005B7A61" w:rsidRPr="00F26A2C" w:rsidRDefault="005B7A61" w:rsidP="005B7A61">
      <w:pPr>
        <w:pStyle w:val="Programkod"/>
      </w:pPr>
    </w:p>
    <w:p w:rsidR="005B7A61" w:rsidRPr="00F26A2C" w:rsidRDefault="005B7A61" w:rsidP="005B7A61">
      <w:pPr>
        <w:pStyle w:val="Programkod"/>
      </w:pPr>
      <w:r w:rsidRPr="00F26A2C">
        <w:tab/>
      </w:r>
      <w:proofErr w:type="spellStart"/>
      <w:proofErr w:type="gramStart"/>
      <w:r w:rsidRPr="00F26A2C">
        <w:t>const</w:t>
      </w:r>
      <w:proofErr w:type="spellEnd"/>
      <w:proofErr w:type="gramEnd"/>
      <w:r w:rsidRPr="00F26A2C">
        <w:t xml:space="preserve"> </w:t>
      </w:r>
      <w:proofErr w:type="spellStart"/>
      <w:r w:rsidRPr="00F26A2C">
        <w:t>int</w:t>
      </w:r>
      <w:proofErr w:type="spellEnd"/>
      <w:r w:rsidRPr="00F26A2C">
        <w:t xml:space="preserve"> FONT_SIZE = 48;</w:t>
      </w:r>
    </w:p>
    <w:p w:rsidR="005B7A61" w:rsidRPr="00F26A2C" w:rsidRDefault="005B7A61" w:rsidP="005B7A61">
      <w:pPr>
        <w:pStyle w:val="Programkod"/>
      </w:pPr>
      <w:r w:rsidRPr="00F26A2C">
        <w:tab/>
      </w:r>
      <w:proofErr w:type="spellStart"/>
      <w:r w:rsidRPr="00F26A2C">
        <w:t>VGCFont</w:t>
      </w:r>
      <w:proofErr w:type="spellEnd"/>
      <w:r w:rsidRPr="00F26A2C">
        <w:t xml:space="preserve">   font      = </w:t>
      </w:r>
      <w:proofErr w:type="spellStart"/>
      <w:r w:rsidRPr="00F26A2C">
        <w:t>VGCDisplay</w:t>
      </w:r>
      <w:proofErr w:type="spellEnd"/>
      <w:r w:rsidRPr="00F26A2C">
        <w:t>::</w:t>
      </w:r>
      <w:proofErr w:type="spellStart"/>
      <w:proofErr w:type="gramStart"/>
      <w:r w:rsidRPr="00F26A2C">
        <w:t>openFont</w:t>
      </w:r>
      <w:proofErr w:type="spellEnd"/>
      <w:r w:rsidRPr="00F26A2C">
        <w:t>(</w:t>
      </w:r>
      <w:proofErr w:type="gramEnd"/>
      <w:r w:rsidRPr="00F26A2C">
        <w:t>"Times New Roman", FONT_SIZE);</w:t>
      </w:r>
    </w:p>
    <w:p w:rsidR="005B7A61" w:rsidRPr="00F26A2C" w:rsidRDefault="005B7A61" w:rsidP="005B7A61">
      <w:pPr>
        <w:pStyle w:val="Programkod"/>
      </w:pPr>
    </w:p>
    <w:p w:rsidR="005B7A61" w:rsidRPr="00F26A2C" w:rsidRDefault="005B7A61" w:rsidP="005B7A61">
      <w:pPr>
        <w:pStyle w:val="Programkod"/>
      </w:pPr>
      <w:r w:rsidRPr="00F26A2C">
        <w:tab/>
      </w:r>
      <w:proofErr w:type="gramStart"/>
      <w:r w:rsidRPr="00F26A2C">
        <w:t>while(</w:t>
      </w:r>
      <w:proofErr w:type="spellStart"/>
      <w:proofErr w:type="gramEnd"/>
      <w:r w:rsidRPr="00F26A2C">
        <w:t>VGC</w:t>
      </w:r>
      <w:r>
        <w:t>VirtualGameConsole</w:t>
      </w:r>
      <w:proofErr w:type="spellEnd"/>
      <w:r w:rsidRPr="00F26A2C">
        <w:t>::</w:t>
      </w:r>
      <w:proofErr w:type="spellStart"/>
      <w:r w:rsidRPr="00F26A2C">
        <w:t>beginLoop</w:t>
      </w:r>
      <w:proofErr w:type="spellEnd"/>
      <w:r w:rsidRPr="00F26A2C">
        <w:t>()){</w:t>
      </w:r>
    </w:p>
    <w:p w:rsidR="005B7A61" w:rsidRPr="00F26A2C" w:rsidRDefault="005B7A61" w:rsidP="005B7A61">
      <w:pPr>
        <w:pStyle w:val="Programkod"/>
      </w:pPr>
      <w:r w:rsidRPr="00F26A2C">
        <w:tab/>
      </w:r>
    </w:p>
    <w:p w:rsidR="005B7A61" w:rsidRPr="00F26A2C" w:rsidRDefault="005B7A61" w:rsidP="005B7A61">
      <w:pPr>
        <w:pStyle w:val="Programkod"/>
      </w:pPr>
      <w:r w:rsidRPr="00F26A2C">
        <w:tab/>
      </w:r>
      <w:r w:rsidRPr="00F26A2C">
        <w:tab/>
      </w:r>
      <w:proofErr w:type="gramStart"/>
      <w:r w:rsidRPr="00F26A2C">
        <w:t>if(</w:t>
      </w:r>
      <w:proofErr w:type="spellStart"/>
      <w:proofErr w:type="gramEnd"/>
      <w:r w:rsidRPr="00F26A2C">
        <w:t>VGCDisplay</w:t>
      </w:r>
      <w:proofErr w:type="spellEnd"/>
      <w:r w:rsidRPr="00F26A2C">
        <w:t>::</w:t>
      </w:r>
      <w:proofErr w:type="spellStart"/>
      <w:r w:rsidRPr="00F26A2C">
        <w:t>beginFrame</w:t>
      </w:r>
      <w:proofErr w:type="spellEnd"/>
      <w:r w:rsidRPr="00F26A2C">
        <w:t>()){</w:t>
      </w:r>
    </w:p>
    <w:p w:rsidR="005B7A61" w:rsidRPr="00F26A2C" w:rsidRDefault="005B7A61" w:rsidP="005B7A61">
      <w:pPr>
        <w:pStyle w:val="Programkod"/>
      </w:pPr>
      <w:r w:rsidRPr="00F26A2C">
        <w:tab/>
      </w:r>
      <w:r w:rsidRPr="00F26A2C">
        <w:tab/>
      </w:r>
      <w:r w:rsidRPr="00F26A2C">
        <w:tab/>
      </w:r>
    </w:p>
    <w:p w:rsidR="005B7A61" w:rsidRPr="00F26A2C" w:rsidRDefault="005B7A61" w:rsidP="005B7A61">
      <w:pPr>
        <w:pStyle w:val="Programkod"/>
        <w:rPr>
          <w:b/>
          <w:bCs/>
        </w:rPr>
      </w:pPr>
      <w:r w:rsidRPr="00F26A2C">
        <w:rPr>
          <w:b/>
          <w:bCs/>
        </w:rPr>
        <w:tab/>
      </w:r>
      <w:r w:rsidRPr="00F26A2C">
        <w:rPr>
          <w:b/>
          <w:bCs/>
        </w:rPr>
        <w:tab/>
      </w:r>
      <w:r w:rsidRPr="00F26A2C">
        <w:rPr>
          <w:b/>
          <w:bCs/>
        </w:rPr>
        <w:tab/>
      </w:r>
      <w:proofErr w:type="spellStart"/>
      <w:proofErr w:type="gramStart"/>
      <w:r w:rsidRPr="00F26A2C">
        <w:rPr>
          <w:b/>
          <w:bCs/>
        </w:rPr>
        <w:t>const</w:t>
      </w:r>
      <w:proofErr w:type="spellEnd"/>
      <w:proofErr w:type="gramEnd"/>
      <w:r w:rsidRPr="00F26A2C">
        <w:rPr>
          <w:b/>
          <w:bCs/>
        </w:rPr>
        <w:t xml:space="preserve"> </w:t>
      </w:r>
      <w:proofErr w:type="spellStart"/>
      <w:r w:rsidRPr="00F26A2C">
        <w:rPr>
          <w:b/>
          <w:bCs/>
        </w:rPr>
        <w:t>VGCColor</w:t>
      </w:r>
      <w:proofErr w:type="spellEnd"/>
      <w:r w:rsidRPr="00F26A2C">
        <w:rPr>
          <w:b/>
          <w:bCs/>
        </w:rPr>
        <w:t xml:space="preserve"> </w:t>
      </w:r>
      <w:proofErr w:type="spellStart"/>
      <w:r w:rsidRPr="00F26A2C">
        <w:rPr>
          <w:b/>
          <w:bCs/>
        </w:rPr>
        <w:t>backgroundColor</w:t>
      </w:r>
      <w:proofErr w:type="spellEnd"/>
      <w:r w:rsidRPr="00F26A2C">
        <w:rPr>
          <w:b/>
          <w:bCs/>
        </w:rPr>
        <w:t xml:space="preserve"> = </w:t>
      </w:r>
      <w:proofErr w:type="spellStart"/>
      <w:r w:rsidRPr="00F26A2C">
        <w:rPr>
          <w:b/>
          <w:bCs/>
        </w:rPr>
        <w:t>VGCColor</w:t>
      </w:r>
      <w:proofErr w:type="spellEnd"/>
      <w:r w:rsidRPr="00F26A2C">
        <w:rPr>
          <w:b/>
          <w:bCs/>
        </w:rPr>
        <w:t>(255, 255, 255, 255);</w:t>
      </w:r>
    </w:p>
    <w:p w:rsidR="005B7A61" w:rsidRPr="00F26A2C" w:rsidRDefault="005B7A61" w:rsidP="005B7A61">
      <w:pPr>
        <w:pStyle w:val="Programkod"/>
        <w:rPr>
          <w:b/>
          <w:bCs/>
        </w:rPr>
      </w:pPr>
      <w:r w:rsidRPr="00F26A2C">
        <w:rPr>
          <w:b/>
          <w:bCs/>
        </w:rPr>
        <w:tab/>
      </w:r>
      <w:r w:rsidRPr="00F26A2C">
        <w:rPr>
          <w:b/>
          <w:bCs/>
        </w:rPr>
        <w:tab/>
      </w:r>
      <w:r w:rsidRPr="00F26A2C">
        <w:rPr>
          <w:b/>
          <w:bCs/>
        </w:rPr>
        <w:tab/>
      </w:r>
      <w:proofErr w:type="spellStart"/>
      <w:r w:rsidRPr="00F26A2C">
        <w:rPr>
          <w:b/>
          <w:bCs/>
        </w:rPr>
        <w:t>VGCDisplay</w:t>
      </w:r>
      <w:proofErr w:type="spellEnd"/>
      <w:r w:rsidRPr="00F26A2C">
        <w:rPr>
          <w:b/>
          <w:bCs/>
        </w:rPr>
        <w:t>::</w:t>
      </w:r>
      <w:proofErr w:type="gramStart"/>
      <w:r w:rsidRPr="00F26A2C">
        <w:rPr>
          <w:b/>
          <w:bCs/>
        </w:rPr>
        <w:t>clear(</w:t>
      </w:r>
      <w:proofErr w:type="spellStart"/>
      <w:proofErr w:type="gramEnd"/>
      <w:r w:rsidRPr="00F26A2C">
        <w:rPr>
          <w:b/>
          <w:bCs/>
        </w:rPr>
        <w:t>backgroundColor</w:t>
      </w:r>
      <w:proofErr w:type="spellEnd"/>
      <w:r w:rsidRPr="00F26A2C">
        <w:rPr>
          <w:b/>
          <w:bCs/>
        </w:rPr>
        <w:t>);</w:t>
      </w:r>
    </w:p>
    <w:p w:rsidR="005B7A61" w:rsidRPr="00F26A2C" w:rsidRDefault="005B7A61" w:rsidP="005B7A61">
      <w:pPr>
        <w:pStyle w:val="Programkod"/>
        <w:rPr>
          <w:b/>
          <w:bCs/>
        </w:rPr>
      </w:pPr>
      <w:r w:rsidRPr="00F26A2C">
        <w:rPr>
          <w:b/>
          <w:bCs/>
        </w:rPr>
        <w:tab/>
      </w:r>
      <w:r w:rsidRPr="00F26A2C">
        <w:rPr>
          <w:b/>
          <w:bCs/>
        </w:rPr>
        <w:tab/>
      </w:r>
    </w:p>
    <w:p w:rsidR="005B7A61" w:rsidRPr="00F26A2C" w:rsidRDefault="005B7A61" w:rsidP="005B7A61">
      <w:pPr>
        <w:pStyle w:val="Programkod"/>
        <w:rPr>
          <w:b/>
          <w:bCs/>
        </w:rPr>
      </w:pPr>
      <w:r w:rsidRPr="00F26A2C">
        <w:rPr>
          <w:b/>
          <w:bCs/>
        </w:rPr>
        <w:tab/>
      </w:r>
      <w:r w:rsidRPr="00F26A2C">
        <w:rPr>
          <w:b/>
          <w:bCs/>
        </w:rPr>
        <w:tab/>
      </w:r>
      <w:r w:rsidRPr="00F26A2C">
        <w:rPr>
          <w:b/>
          <w:bCs/>
        </w:rPr>
        <w:tab/>
      </w:r>
      <w:proofErr w:type="spellStart"/>
      <w:proofErr w:type="gramStart"/>
      <w:r w:rsidRPr="00F26A2C">
        <w:rPr>
          <w:b/>
          <w:bCs/>
        </w:rPr>
        <w:t>const</w:t>
      </w:r>
      <w:proofErr w:type="spellEnd"/>
      <w:proofErr w:type="gramEnd"/>
      <w:r w:rsidRPr="00F26A2C">
        <w:rPr>
          <w:b/>
          <w:bCs/>
        </w:rPr>
        <w:t xml:space="preserve"> string        text           = "Hello World!";</w:t>
      </w:r>
    </w:p>
    <w:p w:rsidR="005B7A61" w:rsidRPr="00F26A2C" w:rsidRDefault="005B7A61" w:rsidP="005B7A61">
      <w:pPr>
        <w:pStyle w:val="Programkod"/>
        <w:rPr>
          <w:b/>
          <w:bCs/>
        </w:rPr>
      </w:pPr>
      <w:r w:rsidRPr="00F26A2C">
        <w:rPr>
          <w:b/>
          <w:bCs/>
        </w:rPr>
        <w:tab/>
      </w:r>
      <w:r w:rsidRPr="00F26A2C">
        <w:rPr>
          <w:b/>
          <w:bCs/>
        </w:rPr>
        <w:tab/>
      </w:r>
      <w:r w:rsidRPr="00F26A2C">
        <w:rPr>
          <w:b/>
          <w:bCs/>
        </w:rPr>
        <w:tab/>
      </w:r>
      <w:proofErr w:type="spellStart"/>
      <w:proofErr w:type="gramStart"/>
      <w:r w:rsidRPr="00F26A2C">
        <w:rPr>
          <w:b/>
          <w:bCs/>
        </w:rPr>
        <w:t>const</w:t>
      </w:r>
      <w:proofErr w:type="spellEnd"/>
      <w:proofErr w:type="gramEnd"/>
      <w:r w:rsidRPr="00F26A2C">
        <w:rPr>
          <w:b/>
          <w:bCs/>
        </w:rPr>
        <w:t xml:space="preserve"> </w:t>
      </w:r>
      <w:proofErr w:type="spellStart"/>
      <w:r w:rsidRPr="00F26A2C">
        <w:rPr>
          <w:b/>
          <w:bCs/>
        </w:rPr>
        <w:t>VGCColor</w:t>
      </w:r>
      <w:proofErr w:type="spellEnd"/>
      <w:r w:rsidRPr="00F26A2C">
        <w:rPr>
          <w:b/>
          <w:bCs/>
        </w:rPr>
        <w:t xml:space="preserve">      </w:t>
      </w:r>
      <w:proofErr w:type="spellStart"/>
      <w:r w:rsidRPr="00F26A2C">
        <w:rPr>
          <w:b/>
          <w:bCs/>
        </w:rPr>
        <w:t>textColor</w:t>
      </w:r>
      <w:proofErr w:type="spellEnd"/>
      <w:r w:rsidRPr="00F26A2C">
        <w:rPr>
          <w:b/>
          <w:bCs/>
        </w:rPr>
        <w:t xml:space="preserve">      = </w:t>
      </w:r>
      <w:proofErr w:type="spellStart"/>
      <w:r w:rsidRPr="00F26A2C">
        <w:rPr>
          <w:b/>
          <w:bCs/>
        </w:rPr>
        <w:t>VGCColor</w:t>
      </w:r>
      <w:proofErr w:type="spellEnd"/>
      <w:r w:rsidRPr="00F26A2C">
        <w:rPr>
          <w:b/>
          <w:bCs/>
        </w:rPr>
        <w:t>(255, 255, 0, 0);</w:t>
      </w:r>
    </w:p>
    <w:p w:rsidR="005B7A61" w:rsidRPr="00F26A2C" w:rsidRDefault="005B7A61" w:rsidP="005B7A61">
      <w:pPr>
        <w:pStyle w:val="Programkod"/>
        <w:rPr>
          <w:b/>
          <w:bCs/>
        </w:rPr>
      </w:pPr>
      <w:r w:rsidRPr="00F26A2C">
        <w:rPr>
          <w:b/>
          <w:bCs/>
        </w:rPr>
        <w:tab/>
      </w:r>
      <w:r w:rsidRPr="00F26A2C">
        <w:rPr>
          <w:b/>
          <w:bCs/>
        </w:rPr>
        <w:tab/>
      </w:r>
      <w:r w:rsidRPr="00F26A2C">
        <w:rPr>
          <w:b/>
          <w:bCs/>
        </w:rPr>
        <w:tab/>
      </w:r>
      <w:proofErr w:type="spellStart"/>
      <w:proofErr w:type="gramStart"/>
      <w:r w:rsidRPr="00F26A2C">
        <w:rPr>
          <w:b/>
          <w:bCs/>
        </w:rPr>
        <w:t>const</w:t>
      </w:r>
      <w:proofErr w:type="spellEnd"/>
      <w:proofErr w:type="gramEnd"/>
      <w:r w:rsidRPr="00F26A2C">
        <w:rPr>
          <w:b/>
          <w:bCs/>
        </w:rPr>
        <w:t xml:space="preserve"> </w:t>
      </w:r>
      <w:proofErr w:type="spellStart"/>
      <w:r w:rsidRPr="00F26A2C">
        <w:rPr>
          <w:b/>
          <w:bCs/>
        </w:rPr>
        <w:t>VGCVector</w:t>
      </w:r>
      <w:proofErr w:type="spellEnd"/>
      <w:r w:rsidRPr="00F26A2C">
        <w:rPr>
          <w:b/>
          <w:bCs/>
        </w:rPr>
        <w:t xml:space="preserve">     </w:t>
      </w:r>
      <w:proofErr w:type="spellStart"/>
      <w:r w:rsidRPr="00F26A2C">
        <w:rPr>
          <w:b/>
          <w:bCs/>
        </w:rPr>
        <w:t>textPosition</w:t>
      </w:r>
      <w:proofErr w:type="spellEnd"/>
      <w:r w:rsidRPr="00F26A2C">
        <w:rPr>
          <w:b/>
          <w:bCs/>
        </w:rPr>
        <w:t xml:space="preserve">   = </w:t>
      </w:r>
      <w:proofErr w:type="spellStart"/>
      <w:r w:rsidRPr="00F26A2C">
        <w:rPr>
          <w:b/>
          <w:bCs/>
        </w:rPr>
        <w:t>VGCVector</w:t>
      </w:r>
      <w:proofErr w:type="spellEnd"/>
      <w:r w:rsidRPr="00F26A2C">
        <w:rPr>
          <w:b/>
          <w:bCs/>
        </w:rPr>
        <w:t>(0, 0);</w:t>
      </w:r>
    </w:p>
    <w:p w:rsidR="005B7A61" w:rsidRPr="00F26A2C" w:rsidRDefault="005B7A61" w:rsidP="005B7A61">
      <w:pPr>
        <w:pStyle w:val="Programkod"/>
        <w:rPr>
          <w:b/>
          <w:bCs/>
        </w:rPr>
      </w:pPr>
      <w:r w:rsidRPr="00F26A2C">
        <w:rPr>
          <w:b/>
          <w:bCs/>
        </w:rPr>
        <w:tab/>
      </w:r>
      <w:r w:rsidRPr="00F26A2C">
        <w:rPr>
          <w:b/>
          <w:bCs/>
        </w:rPr>
        <w:tab/>
      </w:r>
      <w:r w:rsidRPr="00F26A2C">
        <w:rPr>
          <w:b/>
          <w:bCs/>
        </w:rPr>
        <w:tab/>
      </w:r>
      <w:proofErr w:type="spellStart"/>
      <w:proofErr w:type="gramStart"/>
      <w:r w:rsidRPr="00F26A2C">
        <w:rPr>
          <w:b/>
          <w:bCs/>
        </w:rPr>
        <w:t>const</w:t>
      </w:r>
      <w:proofErr w:type="spellEnd"/>
      <w:proofErr w:type="gramEnd"/>
      <w:r w:rsidRPr="00F26A2C">
        <w:rPr>
          <w:b/>
          <w:bCs/>
        </w:rPr>
        <w:t xml:space="preserve"> </w:t>
      </w:r>
      <w:proofErr w:type="spellStart"/>
      <w:r w:rsidRPr="00F26A2C">
        <w:rPr>
          <w:b/>
          <w:bCs/>
        </w:rPr>
        <w:t>VGCAdjustment</w:t>
      </w:r>
      <w:proofErr w:type="spellEnd"/>
      <w:r w:rsidRPr="00F26A2C">
        <w:rPr>
          <w:b/>
          <w:bCs/>
        </w:rPr>
        <w:t xml:space="preserve"> </w:t>
      </w:r>
      <w:proofErr w:type="spellStart"/>
      <w:r w:rsidRPr="00F26A2C">
        <w:rPr>
          <w:b/>
          <w:bCs/>
        </w:rPr>
        <w:t>textAdjustment</w:t>
      </w:r>
      <w:proofErr w:type="spellEnd"/>
      <w:r w:rsidRPr="00F26A2C">
        <w:rPr>
          <w:b/>
          <w:bCs/>
        </w:rPr>
        <w:t xml:space="preserve"> = </w:t>
      </w:r>
      <w:proofErr w:type="spellStart"/>
      <w:r w:rsidRPr="00F26A2C">
        <w:rPr>
          <w:b/>
          <w:bCs/>
        </w:rPr>
        <w:t>VGCAdjustment</w:t>
      </w:r>
      <w:proofErr w:type="spellEnd"/>
      <w:r w:rsidRPr="00F26A2C">
        <w:rPr>
          <w:b/>
          <w:bCs/>
        </w:rPr>
        <w:t>(0.0, 0.0);</w:t>
      </w:r>
    </w:p>
    <w:p w:rsidR="005B7A61" w:rsidRPr="00F26A2C" w:rsidRDefault="005B7A61" w:rsidP="005B7A61">
      <w:pPr>
        <w:pStyle w:val="Programkod"/>
        <w:rPr>
          <w:b/>
          <w:bCs/>
        </w:rPr>
      </w:pPr>
      <w:r w:rsidRPr="00F26A2C">
        <w:rPr>
          <w:b/>
          <w:bCs/>
        </w:rPr>
        <w:tab/>
      </w:r>
      <w:r w:rsidRPr="00F26A2C">
        <w:rPr>
          <w:b/>
          <w:bCs/>
        </w:rPr>
        <w:tab/>
      </w:r>
      <w:r w:rsidRPr="00F26A2C">
        <w:rPr>
          <w:b/>
          <w:bCs/>
        </w:rPr>
        <w:tab/>
      </w:r>
      <w:proofErr w:type="spellStart"/>
      <w:r w:rsidRPr="00F26A2C">
        <w:rPr>
          <w:b/>
          <w:bCs/>
        </w:rPr>
        <w:t>VGCDisplay</w:t>
      </w:r>
      <w:proofErr w:type="spellEnd"/>
      <w:r w:rsidRPr="00F26A2C">
        <w:rPr>
          <w:b/>
          <w:bCs/>
        </w:rPr>
        <w:t>::</w:t>
      </w:r>
      <w:proofErr w:type="spellStart"/>
      <w:proofErr w:type="gramStart"/>
      <w:r w:rsidRPr="00F26A2C">
        <w:rPr>
          <w:b/>
          <w:bCs/>
        </w:rPr>
        <w:t>renderString</w:t>
      </w:r>
      <w:proofErr w:type="spellEnd"/>
      <w:r w:rsidRPr="00F26A2C">
        <w:rPr>
          <w:b/>
          <w:bCs/>
        </w:rPr>
        <w:t>(</w:t>
      </w:r>
      <w:proofErr w:type="gramEnd"/>
    </w:p>
    <w:p w:rsidR="005B7A61" w:rsidRPr="00F26A2C" w:rsidRDefault="005B7A61" w:rsidP="005B7A61">
      <w:pPr>
        <w:pStyle w:val="Programkod"/>
        <w:rPr>
          <w:b/>
          <w:bCs/>
        </w:rPr>
      </w:pPr>
      <w:r w:rsidRPr="00F26A2C">
        <w:rPr>
          <w:b/>
          <w:bCs/>
        </w:rPr>
        <w:tab/>
      </w:r>
      <w:r w:rsidRPr="00F26A2C">
        <w:rPr>
          <w:b/>
          <w:bCs/>
        </w:rPr>
        <w:tab/>
      </w:r>
      <w:r w:rsidRPr="00F26A2C">
        <w:rPr>
          <w:b/>
          <w:bCs/>
        </w:rPr>
        <w:tab/>
      </w:r>
      <w:r w:rsidRPr="00F26A2C">
        <w:rPr>
          <w:b/>
          <w:bCs/>
        </w:rPr>
        <w:tab/>
      </w:r>
      <w:proofErr w:type="gramStart"/>
      <w:r w:rsidRPr="00F26A2C">
        <w:rPr>
          <w:b/>
          <w:bCs/>
        </w:rPr>
        <w:t>font</w:t>
      </w:r>
      <w:proofErr w:type="gramEnd"/>
      <w:r w:rsidRPr="00F26A2C">
        <w:rPr>
          <w:b/>
          <w:bCs/>
        </w:rPr>
        <w:t xml:space="preserve">, </w:t>
      </w:r>
    </w:p>
    <w:p w:rsidR="005B7A61" w:rsidRPr="00F26A2C" w:rsidRDefault="005B7A61" w:rsidP="005B7A61">
      <w:pPr>
        <w:pStyle w:val="Programkod"/>
        <w:rPr>
          <w:b/>
          <w:bCs/>
        </w:rPr>
      </w:pPr>
      <w:r w:rsidRPr="00F26A2C">
        <w:rPr>
          <w:b/>
          <w:bCs/>
        </w:rPr>
        <w:tab/>
      </w:r>
      <w:r w:rsidRPr="00F26A2C">
        <w:rPr>
          <w:b/>
          <w:bCs/>
        </w:rPr>
        <w:tab/>
      </w:r>
      <w:r w:rsidRPr="00F26A2C">
        <w:rPr>
          <w:b/>
          <w:bCs/>
        </w:rPr>
        <w:tab/>
      </w:r>
      <w:r w:rsidRPr="00F26A2C">
        <w:rPr>
          <w:b/>
          <w:bCs/>
        </w:rPr>
        <w:tab/>
      </w:r>
      <w:proofErr w:type="gramStart"/>
      <w:r w:rsidRPr="00F26A2C">
        <w:rPr>
          <w:b/>
          <w:bCs/>
        </w:rPr>
        <w:t>text</w:t>
      </w:r>
      <w:proofErr w:type="gramEnd"/>
      <w:r w:rsidRPr="00F26A2C">
        <w:rPr>
          <w:b/>
          <w:bCs/>
        </w:rPr>
        <w:t xml:space="preserve">, </w:t>
      </w:r>
    </w:p>
    <w:p w:rsidR="005B7A61" w:rsidRPr="00F26A2C" w:rsidRDefault="005B7A61" w:rsidP="005B7A61">
      <w:pPr>
        <w:pStyle w:val="Programkod"/>
        <w:rPr>
          <w:b/>
          <w:bCs/>
        </w:rPr>
      </w:pPr>
      <w:r w:rsidRPr="00F26A2C">
        <w:rPr>
          <w:b/>
          <w:bCs/>
        </w:rPr>
        <w:tab/>
      </w:r>
      <w:r w:rsidRPr="00F26A2C">
        <w:rPr>
          <w:b/>
          <w:bCs/>
        </w:rPr>
        <w:tab/>
      </w:r>
      <w:r w:rsidRPr="00F26A2C">
        <w:rPr>
          <w:b/>
          <w:bCs/>
        </w:rPr>
        <w:tab/>
      </w:r>
      <w:r w:rsidRPr="00F26A2C">
        <w:rPr>
          <w:b/>
          <w:bCs/>
        </w:rPr>
        <w:tab/>
      </w:r>
      <w:proofErr w:type="spellStart"/>
      <w:proofErr w:type="gramStart"/>
      <w:r w:rsidRPr="00F26A2C">
        <w:rPr>
          <w:b/>
          <w:bCs/>
        </w:rPr>
        <w:t>textColor</w:t>
      </w:r>
      <w:proofErr w:type="spellEnd"/>
      <w:proofErr w:type="gramEnd"/>
      <w:r w:rsidRPr="00F26A2C">
        <w:rPr>
          <w:b/>
          <w:bCs/>
        </w:rPr>
        <w:t xml:space="preserve">, </w:t>
      </w:r>
    </w:p>
    <w:p w:rsidR="005B7A61" w:rsidRPr="00F26A2C" w:rsidRDefault="005B7A61" w:rsidP="005B7A61">
      <w:pPr>
        <w:pStyle w:val="Programkod"/>
        <w:rPr>
          <w:b/>
          <w:bCs/>
        </w:rPr>
      </w:pPr>
      <w:r w:rsidRPr="00F26A2C">
        <w:rPr>
          <w:b/>
          <w:bCs/>
        </w:rPr>
        <w:tab/>
      </w:r>
      <w:r w:rsidRPr="00F26A2C">
        <w:rPr>
          <w:b/>
          <w:bCs/>
        </w:rPr>
        <w:tab/>
      </w:r>
      <w:r w:rsidRPr="00F26A2C">
        <w:rPr>
          <w:b/>
          <w:bCs/>
        </w:rPr>
        <w:tab/>
      </w:r>
      <w:r w:rsidRPr="00F26A2C">
        <w:rPr>
          <w:b/>
          <w:bCs/>
        </w:rPr>
        <w:tab/>
      </w:r>
      <w:proofErr w:type="spellStart"/>
      <w:proofErr w:type="gramStart"/>
      <w:r w:rsidRPr="00F26A2C">
        <w:rPr>
          <w:b/>
          <w:bCs/>
        </w:rPr>
        <w:t>textPosition</w:t>
      </w:r>
      <w:proofErr w:type="spellEnd"/>
      <w:proofErr w:type="gramEnd"/>
      <w:r w:rsidRPr="00F26A2C">
        <w:rPr>
          <w:b/>
          <w:bCs/>
        </w:rPr>
        <w:t>,</w:t>
      </w:r>
    </w:p>
    <w:p w:rsidR="005B7A61" w:rsidRPr="00F26A2C" w:rsidRDefault="005B7A61" w:rsidP="005B7A61">
      <w:pPr>
        <w:pStyle w:val="Programkod"/>
        <w:rPr>
          <w:b/>
          <w:bCs/>
        </w:rPr>
      </w:pPr>
      <w:r w:rsidRPr="00F26A2C">
        <w:rPr>
          <w:b/>
          <w:bCs/>
        </w:rPr>
        <w:tab/>
      </w:r>
      <w:r w:rsidRPr="00F26A2C">
        <w:rPr>
          <w:b/>
          <w:bCs/>
        </w:rPr>
        <w:tab/>
      </w:r>
      <w:r w:rsidRPr="00F26A2C">
        <w:rPr>
          <w:b/>
          <w:bCs/>
        </w:rPr>
        <w:tab/>
      </w:r>
      <w:r w:rsidRPr="00F26A2C">
        <w:rPr>
          <w:b/>
          <w:bCs/>
        </w:rPr>
        <w:tab/>
      </w:r>
      <w:proofErr w:type="spellStart"/>
      <w:proofErr w:type="gramStart"/>
      <w:r w:rsidRPr="00F26A2C">
        <w:rPr>
          <w:b/>
          <w:bCs/>
        </w:rPr>
        <w:t>textAdjustment</w:t>
      </w:r>
      <w:proofErr w:type="spellEnd"/>
      <w:proofErr w:type="gramEnd"/>
      <w:r w:rsidRPr="00F26A2C">
        <w:rPr>
          <w:b/>
          <w:bCs/>
        </w:rPr>
        <w:t>);</w:t>
      </w:r>
    </w:p>
    <w:p w:rsidR="005B7A61" w:rsidRPr="00F26A2C" w:rsidRDefault="005B7A61" w:rsidP="005B7A61">
      <w:pPr>
        <w:pStyle w:val="Programkod"/>
      </w:pPr>
    </w:p>
    <w:p w:rsidR="005B7A61" w:rsidRPr="00F26A2C" w:rsidRDefault="005B7A61" w:rsidP="005B7A61">
      <w:pPr>
        <w:pStyle w:val="Programkod"/>
      </w:pPr>
      <w:r w:rsidRPr="00F26A2C">
        <w:tab/>
      </w:r>
      <w:r w:rsidRPr="00F26A2C">
        <w:tab/>
      </w:r>
      <w:r w:rsidRPr="00F26A2C">
        <w:tab/>
      </w:r>
      <w:proofErr w:type="spellStart"/>
      <w:r w:rsidRPr="00F26A2C">
        <w:t>VGCDisplay</w:t>
      </w:r>
      <w:proofErr w:type="spellEnd"/>
      <w:r w:rsidRPr="00F26A2C">
        <w:t>::</w:t>
      </w:r>
      <w:proofErr w:type="spellStart"/>
      <w:proofErr w:type="gramStart"/>
      <w:r w:rsidRPr="00F26A2C">
        <w:t>endFrame</w:t>
      </w:r>
      <w:proofErr w:type="spellEnd"/>
      <w:r w:rsidRPr="00F26A2C">
        <w:t>(</w:t>
      </w:r>
      <w:proofErr w:type="gramEnd"/>
      <w:r w:rsidRPr="00F26A2C">
        <w:t>);</w:t>
      </w:r>
    </w:p>
    <w:p w:rsidR="005B7A61" w:rsidRPr="00F26A2C" w:rsidRDefault="005B7A61" w:rsidP="005B7A61">
      <w:pPr>
        <w:pStyle w:val="Programkod"/>
      </w:pPr>
      <w:r w:rsidRPr="00F26A2C">
        <w:tab/>
      </w:r>
      <w:r w:rsidRPr="00F26A2C">
        <w:tab/>
        <w:t>}</w:t>
      </w:r>
    </w:p>
    <w:p w:rsidR="005B7A61" w:rsidRPr="00F26A2C" w:rsidRDefault="005B7A61" w:rsidP="005B7A61">
      <w:pPr>
        <w:pStyle w:val="Programkod"/>
      </w:pPr>
    </w:p>
    <w:p w:rsidR="005B7A61" w:rsidRPr="00F26A2C" w:rsidRDefault="005B7A61" w:rsidP="005B7A61">
      <w:pPr>
        <w:pStyle w:val="Programkod"/>
      </w:pPr>
      <w:r w:rsidRPr="00F26A2C">
        <w:tab/>
      </w:r>
      <w:r w:rsidRPr="00F26A2C">
        <w:tab/>
      </w:r>
      <w:proofErr w:type="spellStart"/>
      <w:r w:rsidRPr="00F26A2C">
        <w:t>VGC</w:t>
      </w:r>
      <w:r>
        <w:t>VirtualGameConsole</w:t>
      </w:r>
      <w:proofErr w:type="spellEnd"/>
      <w:r w:rsidRPr="00F26A2C">
        <w:t>::</w:t>
      </w:r>
      <w:proofErr w:type="spellStart"/>
      <w:proofErr w:type="gramStart"/>
      <w:r w:rsidRPr="00F26A2C">
        <w:t>endLoop</w:t>
      </w:r>
      <w:proofErr w:type="spellEnd"/>
      <w:r w:rsidRPr="00F26A2C">
        <w:t>(</w:t>
      </w:r>
      <w:proofErr w:type="gramEnd"/>
      <w:r w:rsidRPr="00F26A2C">
        <w:t>);</w:t>
      </w:r>
    </w:p>
    <w:p w:rsidR="005B7A61" w:rsidRPr="00F26A2C" w:rsidRDefault="005B7A61" w:rsidP="005B7A61">
      <w:pPr>
        <w:pStyle w:val="Programkod"/>
      </w:pPr>
      <w:r w:rsidRPr="00F26A2C">
        <w:tab/>
        <w:t>}</w:t>
      </w:r>
    </w:p>
    <w:p w:rsidR="005B7A61" w:rsidRPr="00F26A2C" w:rsidRDefault="005B7A61" w:rsidP="005B7A61">
      <w:pPr>
        <w:pStyle w:val="Programkod"/>
      </w:pPr>
    </w:p>
    <w:p w:rsidR="005B7A61" w:rsidRPr="00F26A2C" w:rsidRDefault="005B7A61" w:rsidP="005B7A61">
      <w:pPr>
        <w:pStyle w:val="Programkod"/>
      </w:pPr>
      <w:r w:rsidRPr="00F26A2C">
        <w:tab/>
      </w:r>
      <w:proofErr w:type="spellStart"/>
      <w:r w:rsidRPr="00F26A2C">
        <w:t>VGCDisplay</w:t>
      </w:r>
      <w:proofErr w:type="spellEnd"/>
      <w:r w:rsidRPr="00F26A2C">
        <w:t>::</w:t>
      </w:r>
      <w:proofErr w:type="spellStart"/>
      <w:proofErr w:type="gramStart"/>
      <w:r w:rsidRPr="00F26A2C">
        <w:t>closeFont</w:t>
      </w:r>
      <w:proofErr w:type="spellEnd"/>
      <w:r w:rsidRPr="00F26A2C">
        <w:t>(</w:t>
      </w:r>
      <w:proofErr w:type="gramEnd"/>
      <w:r w:rsidRPr="00F26A2C">
        <w:t>font);</w:t>
      </w:r>
    </w:p>
    <w:p w:rsidR="005B7A61" w:rsidRPr="00F26A2C" w:rsidRDefault="005B7A61" w:rsidP="005B7A61">
      <w:pPr>
        <w:pStyle w:val="Programkod"/>
      </w:pPr>
    </w:p>
    <w:p w:rsidR="005B7A61" w:rsidRPr="00F26A2C" w:rsidRDefault="005B7A61" w:rsidP="005B7A61">
      <w:pPr>
        <w:pStyle w:val="Programkod"/>
      </w:pPr>
      <w:r w:rsidRPr="00F26A2C">
        <w:lastRenderedPageBreak/>
        <w:tab/>
      </w:r>
      <w:proofErr w:type="spellStart"/>
      <w:r w:rsidRPr="00F26A2C">
        <w:t>VGC</w:t>
      </w:r>
      <w:r>
        <w:t>VirtualGameConsole</w:t>
      </w:r>
      <w:proofErr w:type="spellEnd"/>
      <w:r w:rsidRPr="00F26A2C">
        <w:t>::</w:t>
      </w:r>
      <w:proofErr w:type="gramStart"/>
      <w:r w:rsidRPr="00F26A2C">
        <w:t>finalize(</w:t>
      </w:r>
      <w:proofErr w:type="gramEnd"/>
      <w:r w:rsidRPr="00F26A2C">
        <w:t>);</w:t>
      </w:r>
    </w:p>
    <w:p w:rsidR="005B7A61" w:rsidRPr="00F26A2C" w:rsidRDefault="005B7A61" w:rsidP="005B7A61">
      <w:pPr>
        <w:pStyle w:val="Programkod"/>
      </w:pPr>
    </w:p>
    <w:p w:rsidR="005B7A61" w:rsidRPr="00F26A2C" w:rsidRDefault="005B7A61" w:rsidP="005B7A61">
      <w:pPr>
        <w:pStyle w:val="Programkod"/>
      </w:pPr>
      <w:r w:rsidRPr="00F26A2C">
        <w:tab/>
      </w:r>
      <w:proofErr w:type="gramStart"/>
      <w:r w:rsidRPr="00F26A2C">
        <w:t>return</w:t>
      </w:r>
      <w:proofErr w:type="gramEnd"/>
      <w:r w:rsidRPr="00F26A2C">
        <w:t xml:space="preserve"> 0;</w:t>
      </w:r>
    </w:p>
    <w:p w:rsidR="005B7A61" w:rsidRPr="00F26A2C" w:rsidRDefault="005B7A61" w:rsidP="005B7A61">
      <w:pPr>
        <w:pStyle w:val="ProgramkodLast"/>
      </w:pPr>
      <w:r w:rsidRPr="00F26A2C">
        <w:t>}</w:t>
      </w:r>
    </w:p>
    <w:p w:rsidR="005B7A61" w:rsidRDefault="005B7A61" w:rsidP="005B7A61">
      <w:pPr>
        <w:rPr>
          <w:lang w:val="en-US"/>
        </w:rPr>
      </w:pPr>
      <w:r w:rsidRPr="00F26A2C">
        <w:rPr>
          <w:lang w:val="en-US"/>
        </w:rPr>
        <w:t>We will not dive into the details of these lines of code here but the reader is encouraged to experiment with the program to determine the meaning of text adjustment, how colors are represented etc. It is not important, at this stage, to understand all details of this program, as this will be described in upcoming chapters. Make sure, however, before continuing, that you understand the basic structure of the program, i.e. initialization, finalization, and the structure of the game loop.</w:t>
      </w:r>
    </w:p>
    <w:p w:rsidR="007F1974" w:rsidRPr="004F44BB" w:rsidRDefault="007F1974" w:rsidP="007F1974">
      <w:pPr>
        <w:rPr>
          <w:lang w:val="en-US"/>
        </w:rPr>
      </w:pPr>
    </w:p>
    <w:p w:rsidR="00BE747D" w:rsidRPr="00F26A2C" w:rsidRDefault="00CD0C2D" w:rsidP="003520D5">
      <w:pPr>
        <w:pStyle w:val="Heading1"/>
        <w:rPr>
          <w:lang w:val="en-US"/>
        </w:rPr>
      </w:pPr>
      <w:r w:rsidRPr="00F26A2C">
        <w:rPr>
          <w:lang w:val="en-US"/>
        </w:rPr>
        <w:lastRenderedPageBreak/>
        <w:t>Components</w:t>
      </w:r>
    </w:p>
    <w:p w:rsidR="00CD0C2D" w:rsidRPr="00F26A2C" w:rsidRDefault="00CD0C2D" w:rsidP="00CD0C2D">
      <w:pPr>
        <w:rPr>
          <w:lang w:val="en-US"/>
        </w:rPr>
      </w:pPr>
      <w:r w:rsidRPr="00F26A2C">
        <w:rPr>
          <w:lang w:val="en-US"/>
        </w:rPr>
        <w:t xml:space="preserve">VGC consists of several components organized as illustrated in </w:t>
      </w:r>
      <w:r w:rsidR="00E16183" w:rsidRPr="00F26A2C">
        <w:rPr>
          <w:lang w:val="en-US"/>
        </w:rPr>
        <w:fldChar w:fldCharType="begin"/>
      </w:r>
      <w:r w:rsidR="00E16183" w:rsidRPr="00F26A2C">
        <w:rPr>
          <w:lang w:val="en-US"/>
        </w:rPr>
        <w:instrText xml:space="preserve"> REF _Ref137022012 \h </w:instrText>
      </w:r>
      <w:r w:rsidR="00E16183" w:rsidRPr="00F26A2C">
        <w:rPr>
          <w:lang w:val="en-US"/>
        </w:rPr>
      </w:r>
      <w:r w:rsidR="00E16183" w:rsidRPr="00F26A2C">
        <w:rPr>
          <w:lang w:val="en-US"/>
        </w:rPr>
        <w:fldChar w:fldCharType="separate"/>
      </w:r>
      <w:r w:rsidR="001C5C17" w:rsidRPr="00F26A2C">
        <w:rPr>
          <w:lang w:val="en-US"/>
        </w:rPr>
        <w:t xml:space="preserve">Figure </w:t>
      </w:r>
      <w:r w:rsidR="001C5C17">
        <w:rPr>
          <w:noProof/>
          <w:lang w:val="en-US"/>
        </w:rPr>
        <w:t>8</w:t>
      </w:r>
      <w:r w:rsidR="00E16183" w:rsidRPr="00F26A2C">
        <w:rPr>
          <w:lang w:val="en-US"/>
        </w:rPr>
        <w:fldChar w:fldCharType="end"/>
      </w:r>
      <w:r w:rsidRPr="00F26A2C">
        <w:rPr>
          <w:lang w:val="en-US"/>
        </w:rPr>
        <w:t xml:space="preserve">. </w:t>
      </w:r>
      <w:r w:rsidR="00731C4E" w:rsidRPr="00F26A2C">
        <w:rPr>
          <w:lang w:val="en-US"/>
        </w:rPr>
        <w:t>Each component is implemented in separate header (.h) and implementation (.</w:t>
      </w:r>
      <w:proofErr w:type="spellStart"/>
      <w:r w:rsidR="00731C4E" w:rsidRPr="00F26A2C">
        <w:rPr>
          <w:lang w:val="en-US"/>
        </w:rPr>
        <w:t>cpp</w:t>
      </w:r>
      <w:proofErr w:type="spellEnd"/>
      <w:r w:rsidR="00731C4E" w:rsidRPr="00F26A2C">
        <w:rPr>
          <w:lang w:val="en-US"/>
        </w:rPr>
        <w:t xml:space="preserve">) files. The curious reader is encouraged to browse through these files to get a feel for their content. (To be </w:t>
      </w:r>
      <w:r w:rsidR="00F26A2C" w:rsidRPr="00F26A2C">
        <w:rPr>
          <w:lang w:val="en-US"/>
        </w:rPr>
        <w:t>perfectly</w:t>
      </w:r>
      <w:r w:rsidR="00731C4E" w:rsidRPr="00F26A2C">
        <w:rPr>
          <w:lang w:val="en-US"/>
        </w:rPr>
        <w:t xml:space="preserve"> honest VGC consists of several more components but these ar</w:t>
      </w:r>
      <w:r w:rsidR="00EA0B1D">
        <w:rPr>
          <w:lang w:val="en-US"/>
        </w:rPr>
        <w:t>e only used internally by VGC</w:t>
      </w:r>
      <w:r w:rsidR="00731C4E" w:rsidRPr="00F26A2C">
        <w:rPr>
          <w:lang w:val="en-US"/>
        </w:rPr>
        <w:t>.)</w:t>
      </w:r>
      <w:r w:rsidR="00B26A03" w:rsidRPr="00F26A2C">
        <w:rPr>
          <w:lang w:val="en-US"/>
        </w:rPr>
        <w:t xml:space="preserve">. Each arrow in the figure indicates a “depends on” relation. </w:t>
      </w:r>
      <w:r w:rsidR="000320A5" w:rsidRPr="00F26A2C">
        <w:rPr>
          <w:lang w:val="en-US"/>
        </w:rPr>
        <w:t xml:space="preserve">This implies, among other things, that in order to understand a higher level component fully, one must first understand </w:t>
      </w:r>
      <w:r w:rsidR="00A855B2">
        <w:rPr>
          <w:lang w:val="en-US"/>
        </w:rPr>
        <w:t xml:space="preserve">the corresponding </w:t>
      </w:r>
      <w:r w:rsidR="000320A5" w:rsidRPr="00F26A2C">
        <w:rPr>
          <w:lang w:val="en-US"/>
        </w:rPr>
        <w:t>lowe</w:t>
      </w:r>
      <w:r w:rsidR="00A855B2">
        <w:rPr>
          <w:lang w:val="en-US"/>
        </w:rPr>
        <w:t>r level components</w:t>
      </w:r>
      <w:r w:rsidR="000320A5" w:rsidRPr="00F26A2C">
        <w:rPr>
          <w:lang w:val="en-US"/>
        </w:rPr>
        <w:t xml:space="preserve">. </w:t>
      </w:r>
      <w:r w:rsidR="00B26A03" w:rsidRPr="00F26A2C">
        <w:rPr>
          <w:lang w:val="en-US"/>
        </w:rPr>
        <w:t xml:space="preserve"> </w:t>
      </w:r>
    </w:p>
    <w:bookmarkStart w:id="2" w:name="_MON_1210394479"/>
    <w:bookmarkStart w:id="3" w:name="_MON_1210395113"/>
    <w:bookmarkStart w:id="4" w:name="_MON_1210395285"/>
    <w:bookmarkStart w:id="5" w:name="_MON_1210395328"/>
    <w:bookmarkStart w:id="6" w:name="_MON_1210395358"/>
    <w:bookmarkStart w:id="7" w:name="_MON_1210395646"/>
    <w:bookmarkStart w:id="8" w:name="_MON_1210420789"/>
    <w:bookmarkStart w:id="9" w:name="_MON_1210656901"/>
    <w:bookmarkStart w:id="10" w:name="_MON_1235754334"/>
    <w:bookmarkStart w:id="11" w:name="_MON_1210166084"/>
    <w:bookmarkStart w:id="12" w:name="_MON_1210166253"/>
    <w:bookmarkStart w:id="13" w:name="_MON_1210166547"/>
    <w:bookmarkStart w:id="14" w:name="_MON_1210166653"/>
    <w:bookmarkEnd w:id="2"/>
    <w:bookmarkEnd w:id="3"/>
    <w:bookmarkEnd w:id="4"/>
    <w:bookmarkEnd w:id="5"/>
    <w:bookmarkEnd w:id="6"/>
    <w:bookmarkEnd w:id="7"/>
    <w:bookmarkEnd w:id="8"/>
    <w:bookmarkEnd w:id="9"/>
    <w:bookmarkEnd w:id="10"/>
    <w:bookmarkEnd w:id="11"/>
    <w:bookmarkEnd w:id="12"/>
    <w:bookmarkEnd w:id="13"/>
    <w:bookmarkEnd w:id="14"/>
    <w:bookmarkStart w:id="15" w:name="_MON_1210167094"/>
    <w:bookmarkEnd w:id="15"/>
    <w:p w:rsidR="00CD0C2D" w:rsidRPr="00F26A2C" w:rsidRDefault="00EA0B1D" w:rsidP="00483F67">
      <w:pPr>
        <w:pStyle w:val="Figur"/>
        <w:rPr>
          <w:lang w:val="en-US"/>
        </w:rPr>
      </w:pPr>
      <w:r w:rsidRPr="00F26A2C">
        <w:rPr>
          <w:lang w:val="en-US"/>
        </w:rPr>
        <w:object w:dxaOrig="9959" w:dyaOrig="2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144.6pt" o:ole="">
            <v:imagedata r:id="rId17" o:title=""/>
          </v:shape>
          <o:OLEObject Type="Embed" ProgID="Word.Picture.8" ShapeID="_x0000_i1025" DrawAspect="Content" ObjectID="_1493538037" r:id="rId18"/>
        </w:object>
      </w:r>
    </w:p>
    <w:p w:rsidR="00913B56" w:rsidRPr="00F26A2C" w:rsidRDefault="00913B56" w:rsidP="00913B56">
      <w:pPr>
        <w:pStyle w:val="Figurtext"/>
        <w:rPr>
          <w:lang w:val="en-US"/>
        </w:rPr>
      </w:pPr>
      <w:bookmarkStart w:id="16" w:name="_Ref137022012"/>
      <w:r w:rsidRPr="00F26A2C">
        <w:rPr>
          <w:lang w:val="en-US"/>
        </w:rPr>
        <w:t xml:space="preserve">Figure </w:t>
      </w:r>
      <w:r w:rsidRPr="00F26A2C">
        <w:rPr>
          <w:lang w:val="en-US"/>
        </w:rPr>
        <w:fldChar w:fldCharType="begin"/>
      </w:r>
      <w:r w:rsidRPr="00F26A2C">
        <w:rPr>
          <w:lang w:val="en-US"/>
        </w:rPr>
        <w:instrText xml:space="preserve"> SEQ Figure \* ARABIC </w:instrText>
      </w:r>
      <w:r w:rsidRPr="00F26A2C">
        <w:rPr>
          <w:lang w:val="en-US"/>
        </w:rPr>
        <w:fldChar w:fldCharType="separate"/>
      </w:r>
      <w:r w:rsidR="008430BA">
        <w:rPr>
          <w:noProof/>
          <w:lang w:val="en-US"/>
        </w:rPr>
        <w:t>18</w:t>
      </w:r>
      <w:r w:rsidRPr="00F26A2C">
        <w:rPr>
          <w:lang w:val="en-US"/>
        </w:rPr>
        <w:fldChar w:fldCharType="end"/>
      </w:r>
      <w:bookmarkEnd w:id="16"/>
      <w:r w:rsidRPr="00F26A2C">
        <w:rPr>
          <w:lang w:val="en-US"/>
        </w:rPr>
        <w:t>. Components in VGC.</w:t>
      </w:r>
    </w:p>
    <w:p w:rsidR="00CD0C2D" w:rsidRPr="00F26A2C" w:rsidRDefault="000320A5" w:rsidP="00CD0C2D">
      <w:pPr>
        <w:rPr>
          <w:lang w:val="en-US"/>
        </w:rPr>
      </w:pPr>
      <w:r w:rsidRPr="00F26A2C">
        <w:rPr>
          <w:lang w:val="en-US"/>
        </w:rPr>
        <w:t>The following subsections describe each of these components in detail and in bottom up order.</w:t>
      </w:r>
    </w:p>
    <w:p w:rsidR="000320A5" w:rsidRPr="00F26A2C" w:rsidRDefault="00234599" w:rsidP="007256FA">
      <w:pPr>
        <w:pStyle w:val="Heading2"/>
        <w:rPr>
          <w:lang w:val="en-US"/>
        </w:rPr>
      </w:pPr>
      <w:proofErr w:type="spellStart"/>
      <w:r w:rsidRPr="00F26A2C">
        <w:rPr>
          <w:lang w:val="en-US"/>
        </w:rPr>
        <w:t>VGCError</w:t>
      </w:r>
      <w:proofErr w:type="spellEnd"/>
    </w:p>
    <w:p w:rsidR="00E22C55" w:rsidRPr="00F26A2C" w:rsidRDefault="00F8183B" w:rsidP="007256FA">
      <w:pPr>
        <w:rPr>
          <w:lang w:val="en-US"/>
        </w:rPr>
      </w:pPr>
      <w:proofErr w:type="spellStart"/>
      <w:r w:rsidRPr="00F26A2C">
        <w:rPr>
          <w:lang w:val="en-US"/>
        </w:rPr>
        <w:t>VGCError</w:t>
      </w:r>
      <w:proofErr w:type="spellEnd"/>
      <w:r w:rsidRPr="00F26A2C">
        <w:rPr>
          <w:lang w:val="en-US"/>
        </w:rPr>
        <w:t xml:space="preserve"> defines a macro for displaying error messages on the screen. </w:t>
      </w:r>
    </w:p>
    <w:p w:rsidR="00E22C55" w:rsidRPr="00F26A2C" w:rsidRDefault="00406D32" w:rsidP="00483F67">
      <w:pPr>
        <w:pStyle w:val="ProgramkodFirst"/>
      </w:pPr>
      <w:proofErr w:type="spellStart"/>
      <w:r w:rsidRPr="00F26A2C">
        <w:t>VGC</w:t>
      </w:r>
      <w:r w:rsidR="00E22C55" w:rsidRPr="00F26A2C">
        <w:t>Error</w:t>
      </w:r>
      <w:proofErr w:type="spellEnd"/>
      <w:r w:rsidR="00E22C55" w:rsidRPr="00F26A2C">
        <w:t>(&lt;description&gt;)</w:t>
      </w:r>
    </w:p>
    <w:p w:rsidR="00E22C55" w:rsidRPr="00F26A2C" w:rsidRDefault="00F8183B" w:rsidP="007256FA">
      <w:pPr>
        <w:rPr>
          <w:lang w:val="en-US"/>
        </w:rPr>
      </w:pPr>
      <w:r w:rsidRPr="00F26A2C">
        <w:rPr>
          <w:lang w:val="en-US"/>
        </w:rPr>
        <w:t>The macro is used internally by VGC to</w:t>
      </w:r>
      <w:r w:rsidR="00E22C55" w:rsidRPr="00F26A2C">
        <w:rPr>
          <w:lang w:val="en-US"/>
        </w:rPr>
        <w:t xml:space="preserve"> report misuse or other errors, but may also be used by clients of VGC to report errors at the application level. Along with the description, this macro also outputs the source file name and row number that contains the call. </w:t>
      </w:r>
    </w:p>
    <w:p w:rsidR="00E22C55" w:rsidRPr="00F26A2C" w:rsidRDefault="00176F32" w:rsidP="007256FA">
      <w:pPr>
        <w:rPr>
          <w:lang w:val="en-US"/>
        </w:rPr>
      </w:pPr>
      <w:proofErr w:type="spellStart"/>
      <w:r w:rsidRPr="00F26A2C">
        <w:rPr>
          <w:lang w:val="en-US"/>
        </w:rPr>
        <w:t>Lets</w:t>
      </w:r>
      <w:proofErr w:type="spellEnd"/>
      <w:r w:rsidRPr="00F26A2C">
        <w:rPr>
          <w:lang w:val="en-US"/>
        </w:rPr>
        <w:t xml:space="preserve"> say, for example, that the following lin</w:t>
      </w:r>
      <w:r w:rsidR="00520488">
        <w:rPr>
          <w:lang w:val="en-US"/>
        </w:rPr>
        <w:t>e of code is executed at line 4</w:t>
      </w:r>
      <w:r w:rsidRPr="00F26A2C">
        <w:rPr>
          <w:lang w:val="en-US"/>
        </w:rPr>
        <w:t xml:space="preserve"> of a source file name helloworld.cpp. </w:t>
      </w:r>
    </w:p>
    <w:p w:rsidR="00176F32" w:rsidRPr="00F26A2C" w:rsidRDefault="00406D32" w:rsidP="00483F67">
      <w:pPr>
        <w:pStyle w:val="ProgramkodFirst"/>
      </w:pPr>
      <w:proofErr w:type="spellStart"/>
      <w:r w:rsidRPr="00F26A2C">
        <w:t>VGC</w:t>
      </w:r>
      <w:r w:rsidR="00176F32" w:rsidRPr="00F26A2C">
        <w:t>Error</w:t>
      </w:r>
      <w:proofErr w:type="spellEnd"/>
      <w:r w:rsidR="00176F32" w:rsidRPr="00F26A2C">
        <w:t>("This is an error description.");</w:t>
      </w:r>
    </w:p>
    <w:p w:rsidR="00176F32" w:rsidRPr="00F26A2C" w:rsidRDefault="00176F32" w:rsidP="007256FA">
      <w:pPr>
        <w:rPr>
          <w:lang w:val="en-US"/>
        </w:rPr>
      </w:pPr>
      <w:r w:rsidRPr="00F26A2C">
        <w:rPr>
          <w:lang w:val="en-US"/>
        </w:rPr>
        <w:t xml:space="preserve">The output may then look something like in </w:t>
      </w:r>
      <w:r w:rsidR="00E16183" w:rsidRPr="00F26A2C">
        <w:rPr>
          <w:lang w:val="en-US"/>
        </w:rPr>
        <w:fldChar w:fldCharType="begin"/>
      </w:r>
      <w:r w:rsidR="00E16183" w:rsidRPr="00F26A2C">
        <w:rPr>
          <w:lang w:val="en-US"/>
        </w:rPr>
        <w:instrText xml:space="preserve"> REF _Ref137022032 \h </w:instrText>
      </w:r>
      <w:r w:rsidR="00E16183" w:rsidRPr="00F26A2C">
        <w:rPr>
          <w:lang w:val="en-US"/>
        </w:rPr>
      </w:r>
      <w:r w:rsidR="00E16183" w:rsidRPr="00F26A2C">
        <w:rPr>
          <w:lang w:val="en-US"/>
        </w:rPr>
        <w:fldChar w:fldCharType="separate"/>
      </w:r>
      <w:r w:rsidR="001C5C17" w:rsidRPr="00F26A2C">
        <w:rPr>
          <w:lang w:val="en-US"/>
        </w:rPr>
        <w:t xml:space="preserve">Figure </w:t>
      </w:r>
      <w:r w:rsidR="001C5C17">
        <w:rPr>
          <w:noProof/>
          <w:lang w:val="en-US"/>
        </w:rPr>
        <w:t>9</w:t>
      </w:r>
      <w:r w:rsidR="00E16183" w:rsidRPr="00F26A2C">
        <w:rPr>
          <w:lang w:val="en-US"/>
        </w:rPr>
        <w:fldChar w:fldCharType="end"/>
      </w:r>
      <w:r w:rsidRPr="00F26A2C">
        <w:rPr>
          <w:lang w:val="en-US"/>
        </w:rPr>
        <w:t>.</w:t>
      </w:r>
    </w:p>
    <w:p w:rsidR="00176F32" w:rsidRPr="00F26A2C" w:rsidRDefault="004F2B51" w:rsidP="00A020BA">
      <w:pPr>
        <w:pStyle w:val="Figur"/>
        <w:rPr>
          <w:lang w:val="en-US"/>
        </w:rPr>
      </w:pPr>
      <w:r w:rsidRPr="00476C00">
        <w:rPr>
          <w:noProof/>
          <w:lang w:eastAsia="sv-SE"/>
        </w:rPr>
        <w:drawing>
          <wp:inline distT="0" distB="0" distL="0" distR="0">
            <wp:extent cx="1744980" cy="1684020"/>
            <wp:effectExtent l="0" t="0" r="7620" b="0"/>
            <wp:docPr id="9" name="Picture 9" descr="report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porterr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4980" cy="1684020"/>
                    </a:xfrm>
                    <a:prstGeom prst="rect">
                      <a:avLst/>
                    </a:prstGeom>
                    <a:noFill/>
                    <a:ln>
                      <a:noFill/>
                    </a:ln>
                  </pic:spPr>
                </pic:pic>
              </a:graphicData>
            </a:graphic>
          </wp:inline>
        </w:drawing>
      </w:r>
    </w:p>
    <w:p w:rsidR="009F4AD6" w:rsidRPr="00F26A2C" w:rsidRDefault="009F4AD6" w:rsidP="009F4AD6">
      <w:pPr>
        <w:pStyle w:val="Figurtext"/>
        <w:rPr>
          <w:lang w:val="en-US"/>
        </w:rPr>
      </w:pPr>
      <w:bookmarkStart w:id="17" w:name="_Ref137022032"/>
      <w:r w:rsidRPr="00F26A2C">
        <w:rPr>
          <w:lang w:val="en-US"/>
        </w:rPr>
        <w:t xml:space="preserve">Figure </w:t>
      </w:r>
      <w:r w:rsidRPr="00F26A2C">
        <w:rPr>
          <w:lang w:val="en-US"/>
        </w:rPr>
        <w:fldChar w:fldCharType="begin"/>
      </w:r>
      <w:r w:rsidRPr="00F26A2C">
        <w:rPr>
          <w:lang w:val="en-US"/>
        </w:rPr>
        <w:instrText xml:space="preserve"> SEQ Figure \* ARABIC </w:instrText>
      </w:r>
      <w:r w:rsidRPr="00F26A2C">
        <w:rPr>
          <w:lang w:val="en-US"/>
        </w:rPr>
        <w:fldChar w:fldCharType="separate"/>
      </w:r>
      <w:r w:rsidR="008430BA">
        <w:rPr>
          <w:noProof/>
          <w:lang w:val="en-US"/>
        </w:rPr>
        <w:t>19</w:t>
      </w:r>
      <w:r w:rsidRPr="00F26A2C">
        <w:rPr>
          <w:lang w:val="en-US"/>
        </w:rPr>
        <w:fldChar w:fldCharType="end"/>
      </w:r>
      <w:bookmarkEnd w:id="17"/>
      <w:r w:rsidRPr="00F26A2C">
        <w:rPr>
          <w:lang w:val="en-US"/>
        </w:rPr>
        <w:t>. Error description.</w:t>
      </w:r>
    </w:p>
    <w:p w:rsidR="00E22C55" w:rsidRDefault="009F2C8C" w:rsidP="007256FA">
      <w:pPr>
        <w:rPr>
          <w:lang w:val="en-US"/>
        </w:rPr>
      </w:pPr>
      <w:r w:rsidRPr="00F26A2C">
        <w:rPr>
          <w:lang w:val="en-US"/>
        </w:rPr>
        <w:t xml:space="preserve">It is also possible to compose more complex </w:t>
      </w:r>
      <w:r w:rsidR="0031409B" w:rsidRPr="00F26A2C">
        <w:rPr>
          <w:lang w:val="en-US"/>
        </w:rPr>
        <w:t xml:space="preserve">error </w:t>
      </w:r>
      <w:r w:rsidRPr="00F26A2C">
        <w:rPr>
          <w:lang w:val="en-US"/>
        </w:rPr>
        <w:t>messages by using standard string streams</w:t>
      </w:r>
      <w:r w:rsidR="0031409B" w:rsidRPr="00F26A2C">
        <w:rPr>
          <w:lang w:val="en-US"/>
        </w:rPr>
        <w:t xml:space="preserve">, e.g. to include </w:t>
      </w:r>
      <w:r w:rsidR="004D52AC" w:rsidRPr="00F26A2C">
        <w:rPr>
          <w:lang w:val="en-US"/>
        </w:rPr>
        <w:t>the</w:t>
      </w:r>
      <w:r w:rsidR="0031409B" w:rsidRPr="00F26A2C">
        <w:rPr>
          <w:lang w:val="en-US"/>
        </w:rPr>
        <w:t xml:space="preserve"> value </w:t>
      </w:r>
      <w:r w:rsidR="004D52AC" w:rsidRPr="00F26A2C">
        <w:rPr>
          <w:lang w:val="en-US"/>
        </w:rPr>
        <w:t>of some integer variable</w:t>
      </w:r>
      <w:r w:rsidR="00B22677" w:rsidRPr="00F26A2C">
        <w:rPr>
          <w:lang w:val="en-US"/>
        </w:rPr>
        <w:t xml:space="preserve"> v</w:t>
      </w:r>
      <w:r w:rsidR="004D52AC" w:rsidRPr="00F26A2C">
        <w:rPr>
          <w:lang w:val="en-US"/>
        </w:rPr>
        <w:t xml:space="preserve"> </w:t>
      </w:r>
      <w:r w:rsidR="0031409B" w:rsidRPr="00F26A2C">
        <w:rPr>
          <w:lang w:val="en-US"/>
        </w:rPr>
        <w:t>into the message:</w:t>
      </w:r>
    </w:p>
    <w:p w:rsidR="00520488" w:rsidRPr="00520488" w:rsidRDefault="00520488" w:rsidP="00520488">
      <w:pPr>
        <w:pStyle w:val="ProgramkodFirst"/>
      </w:pPr>
      <w:r w:rsidRPr="00520488">
        <w:t>#include &lt;</w:t>
      </w:r>
      <w:proofErr w:type="spellStart"/>
      <w:r w:rsidRPr="00520488">
        <w:t>sstream</w:t>
      </w:r>
      <w:proofErr w:type="spellEnd"/>
      <w:r w:rsidRPr="00520488">
        <w:t>&gt;</w:t>
      </w:r>
    </w:p>
    <w:p w:rsidR="00520488" w:rsidRPr="00520488" w:rsidRDefault="00520488" w:rsidP="00520488">
      <w:pPr>
        <w:pStyle w:val="Programkod"/>
      </w:pPr>
      <w:r w:rsidRPr="00520488">
        <w:t xml:space="preserve">using namespace </w:t>
      </w:r>
      <w:proofErr w:type="spellStart"/>
      <w:r w:rsidRPr="00520488">
        <w:t>std</w:t>
      </w:r>
      <w:proofErr w:type="spellEnd"/>
      <w:r w:rsidRPr="00520488">
        <w:t>;</w:t>
      </w:r>
    </w:p>
    <w:p w:rsidR="00520488" w:rsidRDefault="00520488" w:rsidP="00520488">
      <w:pPr>
        <w:pStyle w:val="Programkod"/>
      </w:pPr>
      <w:r>
        <w:t>.</w:t>
      </w:r>
    </w:p>
    <w:p w:rsidR="00520488" w:rsidRDefault="00520488" w:rsidP="00520488">
      <w:pPr>
        <w:pStyle w:val="Programkod"/>
      </w:pPr>
      <w:r>
        <w:t>.</w:t>
      </w:r>
    </w:p>
    <w:p w:rsidR="00520488" w:rsidRPr="00520488" w:rsidRDefault="00520488" w:rsidP="00520488">
      <w:pPr>
        <w:pStyle w:val="Programkod"/>
      </w:pPr>
      <w:proofErr w:type="spellStart"/>
      <w:r w:rsidRPr="00520488">
        <w:lastRenderedPageBreak/>
        <w:t>int</w:t>
      </w:r>
      <w:proofErr w:type="spellEnd"/>
      <w:r w:rsidRPr="00520488">
        <w:t xml:space="preserve"> v = 1002;</w:t>
      </w:r>
    </w:p>
    <w:p w:rsidR="00520488" w:rsidRPr="00520488" w:rsidRDefault="00520488" w:rsidP="00520488">
      <w:pPr>
        <w:pStyle w:val="Programkod"/>
      </w:pPr>
      <w:proofErr w:type="spellStart"/>
      <w:r w:rsidRPr="00520488">
        <w:t>ostringstream</w:t>
      </w:r>
      <w:proofErr w:type="spellEnd"/>
      <w:r w:rsidRPr="00520488">
        <w:t xml:space="preserve"> description;</w:t>
      </w:r>
    </w:p>
    <w:p w:rsidR="00520488" w:rsidRPr="00520488" w:rsidRDefault="00520488" w:rsidP="00520488">
      <w:pPr>
        <w:pStyle w:val="Programkod"/>
      </w:pPr>
      <w:r w:rsidRPr="00520488">
        <w:t>description &lt;&lt; "The value of v (" &lt;&lt; v &lt;&lt; ") is no good.";</w:t>
      </w:r>
    </w:p>
    <w:p w:rsidR="00520488" w:rsidRPr="00520488" w:rsidRDefault="00520488" w:rsidP="00520488">
      <w:pPr>
        <w:pStyle w:val="Programkod"/>
      </w:pPr>
      <w:proofErr w:type="spellStart"/>
      <w:r w:rsidRPr="00520488">
        <w:t>VGCError</w:t>
      </w:r>
      <w:proofErr w:type="spellEnd"/>
      <w:r w:rsidRPr="00520488">
        <w:t>(</w:t>
      </w:r>
      <w:proofErr w:type="spellStart"/>
      <w:r w:rsidRPr="00520488">
        <w:t>description.str</w:t>
      </w:r>
      <w:proofErr w:type="spellEnd"/>
      <w:r w:rsidRPr="00520488">
        <w:t>());</w:t>
      </w:r>
    </w:p>
    <w:p w:rsidR="00520488" w:rsidRDefault="00520488" w:rsidP="00520488">
      <w:pPr>
        <w:pStyle w:val="Programkod"/>
      </w:pPr>
      <w:r>
        <w:t>.</w:t>
      </w:r>
    </w:p>
    <w:p w:rsidR="00520488" w:rsidRPr="00520488" w:rsidRDefault="00520488" w:rsidP="00520488">
      <w:pPr>
        <w:pStyle w:val="ProgramkodLast"/>
      </w:pPr>
      <w:r>
        <w:t>.</w:t>
      </w:r>
    </w:p>
    <w:p w:rsidR="000F5DF3" w:rsidRPr="00F26A2C" w:rsidRDefault="00476C00" w:rsidP="007256FA">
      <w:pPr>
        <w:rPr>
          <w:lang w:val="en-US"/>
        </w:rPr>
      </w:pPr>
      <w:r>
        <w:rPr>
          <w:lang w:val="en-US"/>
        </w:rPr>
        <w:t>The</w:t>
      </w:r>
      <w:r w:rsidR="000F5DF3" w:rsidRPr="00F26A2C">
        <w:rPr>
          <w:lang w:val="en-US"/>
        </w:rPr>
        <w:t xml:space="preserve"> output </w:t>
      </w:r>
      <w:r w:rsidR="006C2868">
        <w:rPr>
          <w:lang w:val="en-US"/>
        </w:rPr>
        <w:t xml:space="preserve">from this program </w:t>
      </w:r>
      <w:r w:rsidR="000F5DF3" w:rsidRPr="00F26A2C">
        <w:rPr>
          <w:lang w:val="en-US"/>
        </w:rPr>
        <w:t xml:space="preserve">is shown in </w:t>
      </w:r>
      <w:r w:rsidR="00E16183" w:rsidRPr="00F26A2C">
        <w:rPr>
          <w:lang w:val="en-US"/>
        </w:rPr>
        <w:fldChar w:fldCharType="begin"/>
      </w:r>
      <w:r w:rsidR="00E16183" w:rsidRPr="00F26A2C">
        <w:rPr>
          <w:lang w:val="en-US"/>
        </w:rPr>
        <w:instrText xml:space="preserve"> REF _Ref137022041 \h </w:instrText>
      </w:r>
      <w:r w:rsidR="00E16183" w:rsidRPr="00F26A2C">
        <w:rPr>
          <w:lang w:val="en-US"/>
        </w:rPr>
      </w:r>
      <w:r w:rsidR="00E16183" w:rsidRPr="00F26A2C">
        <w:rPr>
          <w:lang w:val="en-US"/>
        </w:rPr>
        <w:fldChar w:fldCharType="separate"/>
      </w:r>
      <w:r w:rsidR="001C5C17" w:rsidRPr="00F26A2C">
        <w:rPr>
          <w:lang w:val="en-US"/>
        </w:rPr>
        <w:t xml:space="preserve">Figure </w:t>
      </w:r>
      <w:r w:rsidR="001C5C17">
        <w:rPr>
          <w:noProof/>
          <w:lang w:val="en-US"/>
        </w:rPr>
        <w:t>10</w:t>
      </w:r>
      <w:r w:rsidR="00E16183" w:rsidRPr="00F26A2C">
        <w:rPr>
          <w:lang w:val="en-US"/>
        </w:rPr>
        <w:fldChar w:fldCharType="end"/>
      </w:r>
      <w:r w:rsidR="000F5DF3" w:rsidRPr="00F26A2C">
        <w:rPr>
          <w:lang w:val="en-US"/>
        </w:rPr>
        <w:t>.</w:t>
      </w:r>
    </w:p>
    <w:p w:rsidR="000F5DF3" w:rsidRPr="00F26A2C" w:rsidRDefault="004F2B51" w:rsidP="00A020BA">
      <w:pPr>
        <w:pStyle w:val="Figur"/>
        <w:rPr>
          <w:lang w:val="en-US"/>
        </w:rPr>
      </w:pPr>
      <w:r w:rsidRPr="00476C00">
        <w:rPr>
          <w:noProof/>
          <w:lang w:eastAsia="sv-SE"/>
        </w:rPr>
        <w:drawing>
          <wp:inline distT="0" distB="0" distL="0" distR="0">
            <wp:extent cx="2011680" cy="1623060"/>
            <wp:effectExtent l="0" t="0" r="7620" b="0"/>
            <wp:docPr id="10" name="Picture 10" descr="reporterr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porterror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1623060"/>
                    </a:xfrm>
                    <a:prstGeom prst="rect">
                      <a:avLst/>
                    </a:prstGeom>
                    <a:noFill/>
                    <a:ln>
                      <a:noFill/>
                    </a:ln>
                  </pic:spPr>
                </pic:pic>
              </a:graphicData>
            </a:graphic>
          </wp:inline>
        </w:drawing>
      </w:r>
    </w:p>
    <w:p w:rsidR="009F4AD6" w:rsidRPr="00F26A2C" w:rsidRDefault="009F4AD6" w:rsidP="009F4AD6">
      <w:pPr>
        <w:pStyle w:val="Figurtext"/>
        <w:rPr>
          <w:lang w:val="en-US"/>
        </w:rPr>
      </w:pPr>
      <w:bookmarkStart w:id="18" w:name="_Ref137022041"/>
      <w:r w:rsidRPr="00F26A2C">
        <w:rPr>
          <w:lang w:val="en-US"/>
        </w:rPr>
        <w:t xml:space="preserve">Figure </w:t>
      </w:r>
      <w:r w:rsidRPr="00F26A2C">
        <w:rPr>
          <w:lang w:val="en-US"/>
        </w:rPr>
        <w:fldChar w:fldCharType="begin"/>
      </w:r>
      <w:r w:rsidRPr="00F26A2C">
        <w:rPr>
          <w:lang w:val="en-US"/>
        </w:rPr>
        <w:instrText xml:space="preserve"> SEQ Figure \* ARABIC </w:instrText>
      </w:r>
      <w:r w:rsidRPr="00F26A2C">
        <w:rPr>
          <w:lang w:val="en-US"/>
        </w:rPr>
        <w:fldChar w:fldCharType="separate"/>
      </w:r>
      <w:r w:rsidR="008430BA">
        <w:rPr>
          <w:noProof/>
          <w:lang w:val="en-US"/>
        </w:rPr>
        <w:t>20</w:t>
      </w:r>
      <w:r w:rsidRPr="00F26A2C">
        <w:rPr>
          <w:lang w:val="en-US"/>
        </w:rPr>
        <w:fldChar w:fldCharType="end"/>
      </w:r>
      <w:bookmarkEnd w:id="18"/>
      <w:r w:rsidRPr="00F26A2C">
        <w:rPr>
          <w:lang w:val="en-US"/>
        </w:rPr>
        <w:t xml:space="preserve">. </w:t>
      </w:r>
      <w:r w:rsidR="00476C00">
        <w:rPr>
          <w:lang w:val="en-US"/>
        </w:rPr>
        <w:t>Fancy e</w:t>
      </w:r>
      <w:r w:rsidRPr="00F26A2C">
        <w:rPr>
          <w:lang w:val="en-US"/>
        </w:rPr>
        <w:t>rror description.</w:t>
      </w:r>
    </w:p>
    <w:p w:rsidR="00234599" w:rsidRPr="00F26A2C" w:rsidRDefault="00234599" w:rsidP="007256FA">
      <w:pPr>
        <w:pStyle w:val="Heading2"/>
        <w:rPr>
          <w:lang w:val="en-US"/>
        </w:rPr>
      </w:pPr>
      <w:proofErr w:type="spellStart"/>
      <w:r w:rsidRPr="00F26A2C">
        <w:rPr>
          <w:lang w:val="en-US"/>
        </w:rPr>
        <w:t>VGCColor</w:t>
      </w:r>
      <w:proofErr w:type="spellEnd"/>
    </w:p>
    <w:p w:rsidR="00E22FA2" w:rsidRPr="00F26A2C" w:rsidRDefault="00D05C4B" w:rsidP="002F0086">
      <w:pPr>
        <w:rPr>
          <w:lang w:val="en-US"/>
        </w:rPr>
      </w:pPr>
      <w:r w:rsidRPr="00F26A2C">
        <w:rPr>
          <w:lang w:val="en-US"/>
        </w:rPr>
        <w:t xml:space="preserve">Each color in VGC consists of four components: alpha, red, green, and blue. Each component, in turn, has value ranging from 0 (no intensity) to 255 (full intensity). </w:t>
      </w:r>
      <w:r w:rsidR="003A7208" w:rsidRPr="00F26A2C">
        <w:rPr>
          <w:lang w:val="en-US"/>
        </w:rPr>
        <w:t>The red, green, and blue components define the color itself whereas the alpha component defines opacity</w:t>
      </w:r>
      <w:r w:rsidR="00CD7B93" w:rsidRPr="00F26A2C">
        <w:rPr>
          <w:lang w:val="en-US"/>
        </w:rPr>
        <w:t xml:space="preserve">/transparency. When a </w:t>
      </w:r>
      <w:proofErr w:type="spellStart"/>
      <w:r w:rsidR="00CD7B93" w:rsidRPr="00F26A2C">
        <w:rPr>
          <w:lang w:val="en-US"/>
        </w:rPr>
        <w:t>non opaque</w:t>
      </w:r>
      <w:proofErr w:type="spellEnd"/>
      <w:r w:rsidR="00CD7B93" w:rsidRPr="00F26A2C">
        <w:rPr>
          <w:lang w:val="en-US"/>
        </w:rPr>
        <w:t xml:space="preserve"> (alpha &lt; 255) color is used to draw a graphical object (e.g. a line) the background is partially visible through the object.</w:t>
      </w:r>
    </w:p>
    <w:p w:rsidR="00CD7B93" w:rsidRPr="00F26A2C" w:rsidRDefault="00731E32" w:rsidP="002F0086">
      <w:pPr>
        <w:rPr>
          <w:lang w:val="en-US"/>
        </w:rPr>
      </w:pPr>
      <w:r w:rsidRPr="00F26A2C">
        <w:rPr>
          <w:lang w:val="en-US"/>
        </w:rPr>
        <w:t xml:space="preserve">In VGC, variables representing colors are defined using the </w:t>
      </w:r>
      <w:proofErr w:type="spellStart"/>
      <w:r w:rsidRPr="00F26A2C">
        <w:rPr>
          <w:lang w:val="en-US"/>
        </w:rPr>
        <w:t>VGCColor</w:t>
      </w:r>
      <w:proofErr w:type="spellEnd"/>
      <w:r w:rsidRPr="00F26A2C">
        <w:rPr>
          <w:lang w:val="en-US"/>
        </w:rPr>
        <w:t xml:space="preserve"> type</w:t>
      </w:r>
      <w:r w:rsidR="00291451" w:rsidRPr="00F26A2C">
        <w:rPr>
          <w:lang w:val="en-US"/>
        </w:rPr>
        <w:t>. For example:</w:t>
      </w:r>
    </w:p>
    <w:p w:rsidR="0045228B" w:rsidRPr="00F26A2C" w:rsidRDefault="0045228B" w:rsidP="00483F67">
      <w:pPr>
        <w:pStyle w:val="ProgramkodFirst"/>
      </w:pPr>
      <w:proofErr w:type="spellStart"/>
      <w:r w:rsidRPr="00F26A2C">
        <w:t>VGCColor</w:t>
      </w:r>
      <w:proofErr w:type="spellEnd"/>
      <w:r w:rsidRPr="00F26A2C">
        <w:t xml:space="preserve"> default; </w:t>
      </w:r>
      <w:r w:rsidRPr="00F26A2C">
        <w:tab/>
      </w:r>
      <w:r w:rsidRPr="00F26A2C">
        <w:tab/>
      </w:r>
      <w:r w:rsidRPr="00F26A2C">
        <w:tab/>
      </w:r>
      <w:r w:rsidR="001A4326" w:rsidRPr="00F26A2C">
        <w:tab/>
      </w:r>
      <w:r w:rsidRPr="00F26A2C">
        <w:t>//Default color; transparent black</w:t>
      </w:r>
    </w:p>
    <w:p w:rsidR="00810D83" w:rsidRPr="00F26A2C" w:rsidRDefault="00810D83" w:rsidP="00810D83">
      <w:pPr>
        <w:pStyle w:val="Programkod"/>
      </w:pPr>
      <w:proofErr w:type="spellStart"/>
      <w:r w:rsidRPr="00F26A2C">
        <w:t>VGCColor</w:t>
      </w:r>
      <w:proofErr w:type="spellEnd"/>
      <w:r w:rsidRPr="00F26A2C">
        <w:t xml:space="preserve"> </w:t>
      </w:r>
      <w:r w:rsidR="001A4326" w:rsidRPr="00F26A2C">
        <w:t>black</w:t>
      </w:r>
      <w:r w:rsidRPr="00F26A2C">
        <w:t xml:space="preserve">(255, 0, 0, 0); </w:t>
      </w:r>
      <w:r w:rsidRPr="00F26A2C">
        <w:tab/>
      </w:r>
      <w:r w:rsidRPr="00F26A2C">
        <w:tab/>
        <w:t>//opaque black</w:t>
      </w:r>
    </w:p>
    <w:p w:rsidR="00810D83" w:rsidRPr="00F26A2C" w:rsidRDefault="001A4326" w:rsidP="00810D83">
      <w:pPr>
        <w:pStyle w:val="Programkod"/>
      </w:pPr>
      <w:proofErr w:type="spellStart"/>
      <w:r w:rsidRPr="00F26A2C">
        <w:t>VGCColor</w:t>
      </w:r>
      <w:proofErr w:type="spellEnd"/>
      <w:r w:rsidRPr="00F26A2C">
        <w:t xml:space="preserve"> white</w:t>
      </w:r>
      <w:r w:rsidR="00810D83" w:rsidRPr="00F26A2C">
        <w:t xml:space="preserve">(255, 255, 255, 255); </w:t>
      </w:r>
      <w:r w:rsidR="00810D83" w:rsidRPr="00F26A2C">
        <w:tab/>
        <w:t>//opaque white</w:t>
      </w:r>
    </w:p>
    <w:p w:rsidR="00810D83" w:rsidRPr="00F26A2C" w:rsidRDefault="001A4326" w:rsidP="00810D83">
      <w:pPr>
        <w:pStyle w:val="Programkod"/>
      </w:pPr>
      <w:proofErr w:type="spellStart"/>
      <w:r w:rsidRPr="00F26A2C">
        <w:t>VGCColor</w:t>
      </w:r>
      <w:proofErr w:type="spellEnd"/>
      <w:r w:rsidRPr="00F26A2C">
        <w:t xml:space="preserve"> gray</w:t>
      </w:r>
      <w:r w:rsidR="00810D83" w:rsidRPr="00F26A2C">
        <w:t xml:space="preserve">(255, 128, 128, 128); </w:t>
      </w:r>
      <w:r w:rsidR="00810D83" w:rsidRPr="00F26A2C">
        <w:tab/>
      </w:r>
      <w:r w:rsidRPr="00F26A2C">
        <w:tab/>
      </w:r>
      <w:r w:rsidR="00810D83" w:rsidRPr="00F26A2C">
        <w:t>//opaque gray</w:t>
      </w:r>
    </w:p>
    <w:p w:rsidR="00810D83" w:rsidRPr="00F26A2C" w:rsidRDefault="001A4326" w:rsidP="00810D83">
      <w:pPr>
        <w:pStyle w:val="Programkod"/>
      </w:pPr>
      <w:proofErr w:type="spellStart"/>
      <w:r w:rsidRPr="00F26A2C">
        <w:t>VGCColor</w:t>
      </w:r>
      <w:proofErr w:type="spellEnd"/>
      <w:r w:rsidRPr="00F26A2C">
        <w:t xml:space="preserve"> red</w:t>
      </w:r>
      <w:r w:rsidR="00810D83" w:rsidRPr="00F26A2C">
        <w:t xml:space="preserve">(255, 255, 0, 0); </w:t>
      </w:r>
      <w:r w:rsidR="00810D83" w:rsidRPr="00F26A2C">
        <w:tab/>
      </w:r>
      <w:r w:rsidRPr="00F26A2C">
        <w:tab/>
      </w:r>
      <w:r w:rsidR="00810D83" w:rsidRPr="00F26A2C">
        <w:t>//opaque red</w:t>
      </w:r>
    </w:p>
    <w:p w:rsidR="00291451" w:rsidRPr="00F26A2C" w:rsidRDefault="001A4326" w:rsidP="00291451">
      <w:pPr>
        <w:pStyle w:val="Programkod"/>
      </w:pPr>
      <w:proofErr w:type="spellStart"/>
      <w:r w:rsidRPr="00F26A2C">
        <w:t>VGCColor</w:t>
      </w:r>
      <w:proofErr w:type="spellEnd"/>
      <w:r w:rsidRPr="00F26A2C">
        <w:t xml:space="preserve"> green</w:t>
      </w:r>
      <w:r w:rsidR="00291451" w:rsidRPr="00F26A2C">
        <w:t xml:space="preserve">(255, 0, 255, 0); </w:t>
      </w:r>
      <w:r w:rsidR="00291451" w:rsidRPr="00F26A2C">
        <w:tab/>
      </w:r>
      <w:r w:rsidRPr="00F26A2C">
        <w:tab/>
      </w:r>
      <w:r w:rsidR="00291451" w:rsidRPr="00F26A2C">
        <w:t>//opaque green</w:t>
      </w:r>
    </w:p>
    <w:p w:rsidR="00291451" w:rsidRPr="00F26A2C" w:rsidRDefault="001A4326" w:rsidP="00291451">
      <w:pPr>
        <w:pStyle w:val="Programkod"/>
      </w:pPr>
      <w:proofErr w:type="spellStart"/>
      <w:r w:rsidRPr="00F26A2C">
        <w:t>VGCColor</w:t>
      </w:r>
      <w:proofErr w:type="spellEnd"/>
      <w:r w:rsidRPr="00F26A2C">
        <w:t xml:space="preserve"> blue</w:t>
      </w:r>
      <w:r w:rsidR="00291451" w:rsidRPr="00F26A2C">
        <w:t xml:space="preserve">(255, 0, 0, 255); </w:t>
      </w:r>
      <w:r w:rsidR="00291451" w:rsidRPr="00F26A2C">
        <w:tab/>
      </w:r>
      <w:r w:rsidRPr="00F26A2C">
        <w:tab/>
      </w:r>
      <w:r w:rsidR="00291451" w:rsidRPr="00F26A2C">
        <w:t>//opaque blue</w:t>
      </w:r>
    </w:p>
    <w:p w:rsidR="00291451" w:rsidRPr="00F26A2C" w:rsidRDefault="001A4326" w:rsidP="00291451">
      <w:pPr>
        <w:pStyle w:val="Programkod"/>
      </w:pPr>
      <w:proofErr w:type="spellStart"/>
      <w:r w:rsidRPr="00F26A2C">
        <w:t>VGCColor</w:t>
      </w:r>
      <w:proofErr w:type="spellEnd"/>
      <w:r w:rsidRPr="00F26A2C">
        <w:t xml:space="preserve"> yellow</w:t>
      </w:r>
      <w:r w:rsidR="00291451" w:rsidRPr="00F26A2C">
        <w:t xml:space="preserve">(255, 255, 255, 0); </w:t>
      </w:r>
      <w:r w:rsidR="00291451" w:rsidRPr="00F26A2C">
        <w:tab/>
      </w:r>
      <w:r w:rsidRPr="00F26A2C">
        <w:tab/>
      </w:r>
      <w:r w:rsidR="00291451" w:rsidRPr="00F26A2C">
        <w:t>//opaque yellow</w:t>
      </w:r>
    </w:p>
    <w:p w:rsidR="00291451" w:rsidRPr="00F26A2C" w:rsidRDefault="001A4326" w:rsidP="00291451">
      <w:pPr>
        <w:pStyle w:val="Programkod"/>
      </w:pPr>
      <w:proofErr w:type="spellStart"/>
      <w:r w:rsidRPr="00F26A2C">
        <w:t>VGCColor</w:t>
      </w:r>
      <w:proofErr w:type="spellEnd"/>
      <w:r w:rsidRPr="00F26A2C">
        <w:t xml:space="preserve"> turquoise</w:t>
      </w:r>
      <w:r w:rsidR="00291451" w:rsidRPr="00F26A2C">
        <w:t xml:space="preserve">(255, 0, 255, 255); </w:t>
      </w:r>
      <w:r w:rsidR="00291451" w:rsidRPr="00F26A2C">
        <w:tab/>
        <w:t>//opaque turquoise</w:t>
      </w:r>
    </w:p>
    <w:p w:rsidR="00810D83" w:rsidRPr="00F26A2C" w:rsidRDefault="001A4326" w:rsidP="00810D83">
      <w:pPr>
        <w:pStyle w:val="Programkod"/>
      </w:pPr>
      <w:proofErr w:type="spellStart"/>
      <w:r w:rsidRPr="00F26A2C">
        <w:t>VGCColor</w:t>
      </w:r>
      <w:proofErr w:type="spellEnd"/>
      <w:r w:rsidRPr="00F26A2C">
        <w:t xml:space="preserve"> </w:t>
      </w:r>
      <w:proofErr w:type="spellStart"/>
      <w:r w:rsidRPr="00F26A2C">
        <w:t>transparentRed</w:t>
      </w:r>
      <w:proofErr w:type="spellEnd"/>
      <w:r w:rsidR="00810D83" w:rsidRPr="00F26A2C">
        <w:t xml:space="preserve">(128, 255, 0, 0); </w:t>
      </w:r>
      <w:r w:rsidR="00810D83" w:rsidRPr="00F26A2C">
        <w:tab/>
        <w:t>//partially transparent red</w:t>
      </w:r>
    </w:p>
    <w:p w:rsidR="0045228B" w:rsidRPr="00F26A2C" w:rsidRDefault="00810D83" w:rsidP="0045228B">
      <w:pPr>
        <w:pStyle w:val="Programkod"/>
      </w:pPr>
      <w:r w:rsidRPr="00F26A2C">
        <w:t>.</w:t>
      </w:r>
    </w:p>
    <w:p w:rsidR="00810D83" w:rsidRPr="00F26A2C" w:rsidRDefault="00810D83" w:rsidP="00483F67">
      <w:pPr>
        <w:pStyle w:val="ProgramkodLast"/>
      </w:pPr>
      <w:r w:rsidRPr="00F26A2C">
        <w:t>.</w:t>
      </w:r>
    </w:p>
    <w:p w:rsidR="00765B87" w:rsidRPr="00F26A2C" w:rsidRDefault="00765B87" w:rsidP="00810D83">
      <w:pPr>
        <w:rPr>
          <w:lang w:val="en-US"/>
        </w:rPr>
      </w:pPr>
      <w:r w:rsidRPr="00F26A2C">
        <w:rPr>
          <w:lang w:val="en-US"/>
        </w:rPr>
        <w:t xml:space="preserve">Furthermore, it is possible, in VGC, to initialize a color using another color, assign one color to another, and </w:t>
      </w:r>
      <w:r w:rsidR="00EE3F82" w:rsidRPr="00F26A2C">
        <w:rPr>
          <w:lang w:val="en-US"/>
        </w:rPr>
        <w:t>read/set</w:t>
      </w:r>
      <w:r w:rsidRPr="00F26A2C">
        <w:rPr>
          <w:lang w:val="en-US"/>
        </w:rPr>
        <w:t xml:space="preserve"> individual color components. For example:</w:t>
      </w:r>
    </w:p>
    <w:p w:rsidR="00184BF8" w:rsidRPr="00F26A2C" w:rsidRDefault="00184BF8" w:rsidP="00483F67">
      <w:pPr>
        <w:pStyle w:val="ProgramkodFirst"/>
      </w:pPr>
      <w:r w:rsidRPr="00F26A2C">
        <w:t>/* Initializing one color using another */</w:t>
      </w:r>
    </w:p>
    <w:p w:rsidR="00184BF8" w:rsidRPr="00F26A2C" w:rsidRDefault="00184BF8" w:rsidP="00184BF8">
      <w:pPr>
        <w:pStyle w:val="Programkod"/>
      </w:pPr>
      <w:proofErr w:type="spellStart"/>
      <w:r w:rsidRPr="00F26A2C">
        <w:t>VGCColor</w:t>
      </w:r>
      <w:proofErr w:type="spellEnd"/>
      <w:r w:rsidRPr="00F26A2C">
        <w:t xml:space="preserve"> color1(255, 0, 255, 255);</w:t>
      </w:r>
    </w:p>
    <w:p w:rsidR="00184BF8" w:rsidRPr="00F26A2C" w:rsidRDefault="00184BF8" w:rsidP="00184BF8">
      <w:pPr>
        <w:pStyle w:val="Programkod"/>
      </w:pPr>
      <w:proofErr w:type="spellStart"/>
      <w:r w:rsidRPr="00F26A2C">
        <w:t>VGCColor</w:t>
      </w:r>
      <w:proofErr w:type="spellEnd"/>
      <w:r w:rsidRPr="00F26A2C">
        <w:t xml:space="preserve"> color2(color1);</w:t>
      </w:r>
    </w:p>
    <w:p w:rsidR="00184BF8" w:rsidRPr="00F26A2C" w:rsidRDefault="00184BF8" w:rsidP="00184BF8">
      <w:pPr>
        <w:pStyle w:val="Programkod"/>
      </w:pPr>
    </w:p>
    <w:p w:rsidR="00184BF8" w:rsidRPr="00F26A2C" w:rsidRDefault="00184BF8" w:rsidP="00184BF8">
      <w:pPr>
        <w:pStyle w:val="Programkod"/>
      </w:pPr>
      <w:r w:rsidRPr="00F26A2C">
        <w:t>/* Assigning one color to another */</w:t>
      </w:r>
    </w:p>
    <w:p w:rsidR="00184BF8" w:rsidRPr="00F26A2C" w:rsidRDefault="00184BF8" w:rsidP="00184BF8">
      <w:pPr>
        <w:pStyle w:val="Programkod"/>
      </w:pPr>
      <w:proofErr w:type="spellStart"/>
      <w:r w:rsidRPr="00F26A2C">
        <w:t>VGCColor</w:t>
      </w:r>
      <w:proofErr w:type="spellEnd"/>
      <w:r w:rsidRPr="00F26A2C">
        <w:t xml:space="preserve"> color1(255, 0, 255, 255);</w:t>
      </w:r>
    </w:p>
    <w:p w:rsidR="00184BF8" w:rsidRPr="00F26A2C" w:rsidRDefault="00184BF8" w:rsidP="00184BF8">
      <w:pPr>
        <w:pStyle w:val="Programkod"/>
      </w:pPr>
      <w:proofErr w:type="spellStart"/>
      <w:r w:rsidRPr="00F26A2C">
        <w:t>VGCColor</w:t>
      </w:r>
      <w:proofErr w:type="spellEnd"/>
      <w:r w:rsidRPr="00F26A2C">
        <w:t xml:space="preserve"> color2;</w:t>
      </w:r>
    </w:p>
    <w:p w:rsidR="00184BF8" w:rsidRPr="00F26A2C" w:rsidRDefault="00184BF8" w:rsidP="00184BF8">
      <w:pPr>
        <w:pStyle w:val="Programkod"/>
      </w:pPr>
      <w:r w:rsidRPr="00F26A2C">
        <w:t>color2 = color1;</w:t>
      </w:r>
    </w:p>
    <w:p w:rsidR="00184BF8" w:rsidRPr="00F26A2C" w:rsidRDefault="00184BF8" w:rsidP="00184BF8">
      <w:pPr>
        <w:pStyle w:val="Programkod"/>
      </w:pPr>
    </w:p>
    <w:p w:rsidR="00184BF8" w:rsidRPr="00F26A2C" w:rsidRDefault="00184BF8" w:rsidP="00184BF8">
      <w:pPr>
        <w:pStyle w:val="Programkod"/>
      </w:pPr>
      <w:r w:rsidRPr="00F26A2C">
        <w:t>/* Setting/reading color components */</w:t>
      </w:r>
    </w:p>
    <w:p w:rsidR="00184BF8" w:rsidRPr="00F26A2C" w:rsidRDefault="00184BF8" w:rsidP="00184BF8">
      <w:pPr>
        <w:pStyle w:val="Programkod"/>
      </w:pPr>
      <w:proofErr w:type="spellStart"/>
      <w:r w:rsidRPr="00F26A2C">
        <w:t>VGCColor</w:t>
      </w:r>
      <w:proofErr w:type="spellEnd"/>
      <w:r w:rsidRPr="00F26A2C">
        <w:t xml:space="preserve"> color;</w:t>
      </w:r>
    </w:p>
    <w:p w:rsidR="00184BF8" w:rsidRPr="00F26A2C" w:rsidRDefault="00184BF8" w:rsidP="00184BF8">
      <w:pPr>
        <w:pStyle w:val="Programkod"/>
      </w:pPr>
      <w:proofErr w:type="spellStart"/>
      <w:r w:rsidRPr="00F26A2C">
        <w:t>color.setAlpha</w:t>
      </w:r>
      <w:proofErr w:type="spellEnd"/>
      <w:r w:rsidRPr="00F26A2C">
        <w:t>(255);</w:t>
      </w:r>
    </w:p>
    <w:p w:rsidR="00184BF8" w:rsidRPr="00F26A2C" w:rsidRDefault="00184BF8" w:rsidP="00184BF8">
      <w:pPr>
        <w:pStyle w:val="Programkod"/>
      </w:pPr>
      <w:proofErr w:type="spellStart"/>
      <w:r w:rsidRPr="00F26A2C">
        <w:t>color.setRed</w:t>
      </w:r>
      <w:proofErr w:type="spellEnd"/>
      <w:r w:rsidRPr="00F26A2C">
        <w:t>(255);</w:t>
      </w:r>
    </w:p>
    <w:p w:rsidR="00184BF8" w:rsidRPr="00F26A2C" w:rsidRDefault="00184BF8" w:rsidP="00184BF8">
      <w:pPr>
        <w:pStyle w:val="Programkod"/>
      </w:pPr>
      <w:proofErr w:type="spellStart"/>
      <w:r w:rsidRPr="00F26A2C">
        <w:t>color.setGreen</w:t>
      </w:r>
      <w:proofErr w:type="spellEnd"/>
      <w:r w:rsidRPr="00F26A2C">
        <w:t>(0);</w:t>
      </w:r>
    </w:p>
    <w:p w:rsidR="00184BF8" w:rsidRPr="00F26A2C" w:rsidRDefault="00184BF8" w:rsidP="00184BF8">
      <w:pPr>
        <w:pStyle w:val="Programkod"/>
      </w:pPr>
      <w:proofErr w:type="spellStart"/>
      <w:r w:rsidRPr="00F26A2C">
        <w:t>color.setBlue</w:t>
      </w:r>
      <w:proofErr w:type="spellEnd"/>
      <w:r w:rsidRPr="00F26A2C">
        <w:t>(0);</w:t>
      </w:r>
    </w:p>
    <w:p w:rsidR="00184BF8" w:rsidRPr="00F26A2C" w:rsidRDefault="00184BF8" w:rsidP="00483F67">
      <w:pPr>
        <w:pStyle w:val="ProgramkodLast"/>
      </w:pPr>
      <w:proofErr w:type="spellStart"/>
      <w:r w:rsidRPr="00F26A2C">
        <w:t>bool</w:t>
      </w:r>
      <w:proofErr w:type="spellEnd"/>
      <w:r w:rsidRPr="00F26A2C">
        <w:t xml:space="preserve"> </w:t>
      </w:r>
      <w:proofErr w:type="spellStart"/>
      <w:r w:rsidRPr="00F26A2C">
        <w:t>colorIsOpaque</w:t>
      </w:r>
      <w:proofErr w:type="spellEnd"/>
      <w:r w:rsidRPr="00F26A2C">
        <w:t xml:space="preserve"> = (255 == </w:t>
      </w:r>
      <w:proofErr w:type="spellStart"/>
      <w:r w:rsidRPr="00F26A2C">
        <w:t>color.getAlpha</w:t>
      </w:r>
      <w:proofErr w:type="spellEnd"/>
      <w:r w:rsidRPr="00F26A2C">
        <w:t>());</w:t>
      </w:r>
    </w:p>
    <w:p w:rsidR="00234599" w:rsidRPr="00F26A2C" w:rsidRDefault="00234599" w:rsidP="007256FA">
      <w:pPr>
        <w:pStyle w:val="Heading2"/>
        <w:rPr>
          <w:lang w:val="en-US"/>
        </w:rPr>
      </w:pPr>
      <w:proofErr w:type="spellStart"/>
      <w:r w:rsidRPr="00F26A2C">
        <w:rPr>
          <w:lang w:val="en-US"/>
        </w:rPr>
        <w:lastRenderedPageBreak/>
        <w:t>VGCVector</w:t>
      </w:r>
      <w:proofErr w:type="spellEnd"/>
    </w:p>
    <w:p w:rsidR="00AC7D12" w:rsidRPr="00F26A2C" w:rsidRDefault="00AC7D12" w:rsidP="00EE3F82">
      <w:pPr>
        <w:rPr>
          <w:lang w:val="en-US"/>
        </w:rPr>
      </w:pPr>
      <w:r w:rsidRPr="00F26A2C">
        <w:rPr>
          <w:lang w:val="en-US"/>
        </w:rPr>
        <w:t xml:space="preserve">The </w:t>
      </w:r>
      <w:proofErr w:type="spellStart"/>
      <w:r w:rsidRPr="00F26A2C">
        <w:rPr>
          <w:lang w:val="en-US"/>
        </w:rPr>
        <w:t>VGCVector</w:t>
      </w:r>
      <w:proofErr w:type="spellEnd"/>
      <w:r w:rsidRPr="00F26A2C">
        <w:rPr>
          <w:lang w:val="en-US"/>
        </w:rPr>
        <w:t xml:space="preserve"> type </w:t>
      </w:r>
      <w:r w:rsidR="001F7869" w:rsidRPr="00F26A2C">
        <w:rPr>
          <w:lang w:val="en-US"/>
        </w:rPr>
        <w:t xml:space="preserve">is used in VGC to represent two </w:t>
      </w:r>
      <w:r w:rsidRPr="00F26A2C">
        <w:rPr>
          <w:lang w:val="en-US"/>
        </w:rPr>
        <w:t xml:space="preserve">dimensional </w:t>
      </w:r>
      <w:r w:rsidR="005173EF" w:rsidRPr="00F26A2C">
        <w:rPr>
          <w:lang w:val="en-US"/>
        </w:rPr>
        <w:t>vectors</w:t>
      </w:r>
      <w:r w:rsidRPr="00F26A2C">
        <w:rPr>
          <w:lang w:val="en-US"/>
        </w:rPr>
        <w:t xml:space="preserve"> each having an x and y component. Typically, a </w:t>
      </w:r>
      <w:r w:rsidR="005376C0" w:rsidRPr="00F26A2C">
        <w:rPr>
          <w:lang w:val="en-US"/>
        </w:rPr>
        <w:t>vector</w:t>
      </w:r>
      <w:r w:rsidRPr="00F26A2C">
        <w:rPr>
          <w:lang w:val="en-US"/>
        </w:rPr>
        <w:t xml:space="preserve"> refers to a </w:t>
      </w:r>
      <w:r w:rsidR="001F7869" w:rsidRPr="00F26A2C">
        <w:rPr>
          <w:lang w:val="en-US"/>
        </w:rPr>
        <w:t xml:space="preserve">particular </w:t>
      </w:r>
      <w:r w:rsidR="005376C0" w:rsidRPr="00F26A2C">
        <w:rPr>
          <w:lang w:val="en-US"/>
        </w:rPr>
        <w:t>coordinate</w:t>
      </w:r>
      <w:r w:rsidR="001F7869" w:rsidRPr="00F26A2C">
        <w:rPr>
          <w:lang w:val="en-US"/>
        </w:rPr>
        <w:t xml:space="preserve"> on the display as illustrated in </w:t>
      </w:r>
      <w:r w:rsidR="00E16183" w:rsidRPr="00F26A2C">
        <w:rPr>
          <w:lang w:val="en-US"/>
        </w:rPr>
        <w:fldChar w:fldCharType="begin"/>
      </w:r>
      <w:r w:rsidR="00E16183" w:rsidRPr="00F26A2C">
        <w:rPr>
          <w:lang w:val="en-US"/>
        </w:rPr>
        <w:instrText xml:space="preserve"> REF _Ref137022055 \h </w:instrText>
      </w:r>
      <w:r w:rsidR="00E16183" w:rsidRPr="00F26A2C">
        <w:rPr>
          <w:lang w:val="en-US"/>
        </w:rPr>
      </w:r>
      <w:r w:rsidR="00E16183" w:rsidRPr="00F26A2C">
        <w:rPr>
          <w:lang w:val="en-US"/>
        </w:rPr>
        <w:fldChar w:fldCharType="separate"/>
      </w:r>
      <w:r w:rsidR="001C5C17" w:rsidRPr="00F26A2C">
        <w:rPr>
          <w:lang w:val="en-US"/>
        </w:rPr>
        <w:t xml:space="preserve">Figure </w:t>
      </w:r>
      <w:r w:rsidR="001C5C17">
        <w:rPr>
          <w:noProof/>
          <w:lang w:val="en-US"/>
        </w:rPr>
        <w:t>11</w:t>
      </w:r>
      <w:r w:rsidR="00E16183" w:rsidRPr="00F26A2C">
        <w:rPr>
          <w:lang w:val="en-US"/>
        </w:rPr>
        <w:fldChar w:fldCharType="end"/>
      </w:r>
      <w:r w:rsidR="001F7869" w:rsidRPr="00F26A2C">
        <w:rPr>
          <w:lang w:val="en-US"/>
        </w:rPr>
        <w:t>.</w:t>
      </w:r>
    </w:p>
    <w:bookmarkStart w:id="19" w:name="_MON_1210402566"/>
    <w:bookmarkStart w:id="20" w:name="_MON_1210420799"/>
    <w:bookmarkStart w:id="21" w:name="_MON_1210656925"/>
    <w:bookmarkEnd w:id="19"/>
    <w:bookmarkEnd w:id="20"/>
    <w:bookmarkEnd w:id="21"/>
    <w:bookmarkStart w:id="22" w:name="_MON_1210402075"/>
    <w:bookmarkEnd w:id="22"/>
    <w:p w:rsidR="001F7869" w:rsidRPr="00F26A2C" w:rsidRDefault="007B51EA" w:rsidP="00757340">
      <w:pPr>
        <w:pStyle w:val="Figur"/>
        <w:rPr>
          <w:lang w:val="en-US"/>
        </w:rPr>
      </w:pPr>
      <w:r w:rsidRPr="00F26A2C">
        <w:rPr>
          <w:lang w:val="en-US"/>
        </w:rPr>
        <w:object w:dxaOrig="4140" w:dyaOrig="2519">
          <v:shape id="_x0000_i1026" type="#_x0000_t75" style="width:207pt;height:126pt" o:ole="">
            <v:imagedata r:id="rId21" o:title=""/>
          </v:shape>
          <o:OLEObject Type="Embed" ProgID="Word.Picture.8" ShapeID="_x0000_i1026" DrawAspect="Content" ObjectID="_1493538038" r:id="rId22"/>
        </w:object>
      </w:r>
    </w:p>
    <w:p w:rsidR="009F4AD6" w:rsidRPr="00F26A2C" w:rsidRDefault="009F4AD6" w:rsidP="009F4AD6">
      <w:pPr>
        <w:pStyle w:val="Figurtext"/>
        <w:rPr>
          <w:lang w:val="en-US"/>
        </w:rPr>
      </w:pPr>
      <w:bookmarkStart w:id="23" w:name="_Ref137022055"/>
      <w:r w:rsidRPr="00F26A2C">
        <w:rPr>
          <w:lang w:val="en-US"/>
        </w:rPr>
        <w:t xml:space="preserve">Figure </w:t>
      </w:r>
      <w:r w:rsidRPr="00F26A2C">
        <w:rPr>
          <w:lang w:val="en-US"/>
        </w:rPr>
        <w:fldChar w:fldCharType="begin"/>
      </w:r>
      <w:r w:rsidRPr="00F26A2C">
        <w:rPr>
          <w:lang w:val="en-US"/>
        </w:rPr>
        <w:instrText xml:space="preserve"> SEQ Figure \* ARABIC </w:instrText>
      </w:r>
      <w:r w:rsidRPr="00F26A2C">
        <w:rPr>
          <w:lang w:val="en-US"/>
        </w:rPr>
        <w:fldChar w:fldCharType="separate"/>
      </w:r>
      <w:r w:rsidR="008430BA">
        <w:rPr>
          <w:noProof/>
          <w:lang w:val="en-US"/>
        </w:rPr>
        <w:t>21</w:t>
      </w:r>
      <w:r w:rsidRPr="00F26A2C">
        <w:rPr>
          <w:lang w:val="en-US"/>
        </w:rPr>
        <w:fldChar w:fldCharType="end"/>
      </w:r>
      <w:bookmarkEnd w:id="23"/>
      <w:r w:rsidRPr="00F26A2C">
        <w:rPr>
          <w:lang w:val="en-US"/>
        </w:rPr>
        <w:t>. The display area.</w:t>
      </w:r>
    </w:p>
    <w:p w:rsidR="008E7393" w:rsidRPr="00F26A2C" w:rsidRDefault="00D322F0" w:rsidP="00EE3F82">
      <w:pPr>
        <w:rPr>
          <w:lang w:val="en-US"/>
        </w:rPr>
      </w:pPr>
      <w:r w:rsidRPr="00F26A2C">
        <w:rPr>
          <w:lang w:val="en-US"/>
        </w:rPr>
        <w:t xml:space="preserve">Note especially, in this case, that </w:t>
      </w:r>
      <w:proofErr w:type="spellStart"/>
      <w:r w:rsidRPr="00F26A2C">
        <w:rPr>
          <w:lang w:val="en-US"/>
        </w:rPr>
        <w:t>origo</w:t>
      </w:r>
      <w:proofErr w:type="spellEnd"/>
      <w:r w:rsidRPr="00F26A2C">
        <w:rPr>
          <w:lang w:val="en-US"/>
        </w:rPr>
        <w:t xml:space="preserve"> is located at the upper left corner of the display and that </w:t>
      </w:r>
      <w:r w:rsidR="006566F4" w:rsidRPr="00F26A2C">
        <w:rPr>
          <w:lang w:val="en-US"/>
        </w:rPr>
        <w:t xml:space="preserve">the positive y-axis is directed downwards on the screen. </w:t>
      </w:r>
    </w:p>
    <w:p w:rsidR="006566F4" w:rsidRPr="00F26A2C" w:rsidRDefault="00BD77C5" w:rsidP="00EE3F82">
      <w:pPr>
        <w:rPr>
          <w:lang w:val="en-US"/>
        </w:rPr>
      </w:pPr>
      <w:r w:rsidRPr="00F26A2C">
        <w:rPr>
          <w:lang w:val="en-US"/>
        </w:rPr>
        <w:t xml:space="preserve">Assume, for example, that the display is 320 pixels wide and 200 pixels high. Then </w:t>
      </w:r>
      <w:r w:rsidR="000A6990" w:rsidRPr="00F26A2C">
        <w:rPr>
          <w:lang w:val="en-US"/>
        </w:rPr>
        <w:t xml:space="preserve">the corner pixels of the display </w:t>
      </w:r>
      <w:r w:rsidR="00591D85" w:rsidRPr="00F26A2C">
        <w:rPr>
          <w:lang w:val="en-US"/>
        </w:rPr>
        <w:t>are represented like this:</w:t>
      </w:r>
    </w:p>
    <w:p w:rsidR="005173EF" w:rsidRPr="00F26A2C" w:rsidRDefault="005B17C2" w:rsidP="00483F67">
      <w:pPr>
        <w:pStyle w:val="ProgramkodFirst"/>
      </w:pPr>
      <w:proofErr w:type="spellStart"/>
      <w:r w:rsidRPr="00F26A2C">
        <w:t>VGCVector</w:t>
      </w:r>
      <w:proofErr w:type="spellEnd"/>
      <w:r w:rsidRPr="00F26A2C">
        <w:t xml:space="preserve"> </w:t>
      </w:r>
      <w:proofErr w:type="spellStart"/>
      <w:r w:rsidRPr="00F26A2C">
        <w:t>upperLeft</w:t>
      </w:r>
      <w:proofErr w:type="spellEnd"/>
      <w:r w:rsidR="00197CD6" w:rsidRPr="00F26A2C">
        <w:t>;</w:t>
      </w:r>
      <w:r w:rsidR="00197CD6" w:rsidRPr="00F26A2C">
        <w:tab/>
      </w:r>
      <w:r w:rsidR="00197CD6" w:rsidRPr="00F26A2C">
        <w:tab/>
      </w:r>
      <w:r w:rsidRPr="00F26A2C">
        <w:tab/>
      </w:r>
      <w:r w:rsidR="00197CD6" w:rsidRPr="00F26A2C">
        <w:t>//Upper left pixel (</w:t>
      </w:r>
      <w:r w:rsidRPr="00F26A2C">
        <w:t xml:space="preserve">default </w:t>
      </w:r>
      <w:proofErr w:type="spellStart"/>
      <w:r w:rsidR="00197CD6" w:rsidRPr="00F26A2C">
        <w:t>origo</w:t>
      </w:r>
      <w:proofErr w:type="spellEnd"/>
      <w:r w:rsidR="00197CD6" w:rsidRPr="00F26A2C">
        <w:t>)</w:t>
      </w:r>
    </w:p>
    <w:p w:rsidR="00197CD6" w:rsidRPr="00F26A2C" w:rsidRDefault="00197CD6" w:rsidP="004C4E04">
      <w:pPr>
        <w:pStyle w:val="Programkod"/>
      </w:pPr>
      <w:proofErr w:type="spellStart"/>
      <w:r w:rsidRPr="00F26A2C">
        <w:t>VGCVector</w:t>
      </w:r>
      <w:proofErr w:type="spellEnd"/>
      <w:r w:rsidRPr="00F26A2C">
        <w:t xml:space="preserve"> </w:t>
      </w:r>
      <w:proofErr w:type="spellStart"/>
      <w:r w:rsidRPr="00F26A2C">
        <w:t>lowerLeft</w:t>
      </w:r>
      <w:proofErr w:type="spellEnd"/>
      <w:r w:rsidRPr="00F26A2C">
        <w:t>(0, 199);</w:t>
      </w:r>
      <w:r w:rsidRPr="00F26A2C">
        <w:tab/>
      </w:r>
      <w:r w:rsidR="004C4E04" w:rsidRPr="00F26A2C">
        <w:tab/>
      </w:r>
      <w:r w:rsidRPr="00F26A2C">
        <w:t xml:space="preserve">//Lower left pixel </w:t>
      </w:r>
    </w:p>
    <w:p w:rsidR="00197CD6" w:rsidRPr="00F26A2C" w:rsidRDefault="00197CD6" w:rsidP="004C4E04">
      <w:pPr>
        <w:pStyle w:val="Programkod"/>
      </w:pPr>
      <w:proofErr w:type="spellStart"/>
      <w:r w:rsidRPr="00F26A2C">
        <w:t>VGCVector</w:t>
      </w:r>
      <w:proofErr w:type="spellEnd"/>
      <w:r w:rsidRPr="00F26A2C">
        <w:t xml:space="preserve"> </w:t>
      </w:r>
      <w:proofErr w:type="spellStart"/>
      <w:r w:rsidRPr="00F26A2C">
        <w:t>upperRight</w:t>
      </w:r>
      <w:proofErr w:type="spellEnd"/>
      <w:r w:rsidRPr="00F26A2C">
        <w:t>(319, 0);</w:t>
      </w:r>
      <w:r w:rsidRPr="00F26A2C">
        <w:tab/>
      </w:r>
      <w:r w:rsidR="004C4E04" w:rsidRPr="00F26A2C">
        <w:tab/>
      </w:r>
      <w:r w:rsidRPr="00F26A2C">
        <w:t xml:space="preserve">//Upper right pixel </w:t>
      </w:r>
    </w:p>
    <w:p w:rsidR="00197CD6" w:rsidRPr="00F26A2C" w:rsidRDefault="00197CD6" w:rsidP="004C4E04">
      <w:pPr>
        <w:pStyle w:val="Programkod"/>
      </w:pPr>
      <w:proofErr w:type="spellStart"/>
      <w:r w:rsidRPr="00F26A2C">
        <w:t>VGCVector</w:t>
      </w:r>
      <w:proofErr w:type="spellEnd"/>
      <w:r w:rsidRPr="00F26A2C">
        <w:t xml:space="preserve"> </w:t>
      </w:r>
      <w:proofErr w:type="spellStart"/>
      <w:r w:rsidRPr="00F26A2C">
        <w:t>lowerRight</w:t>
      </w:r>
      <w:proofErr w:type="spellEnd"/>
      <w:r w:rsidRPr="00F26A2C">
        <w:t>(319, 199);</w:t>
      </w:r>
      <w:r w:rsidRPr="00F26A2C">
        <w:tab/>
        <w:t xml:space="preserve">//Lower right pixel </w:t>
      </w:r>
    </w:p>
    <w:p w:rsidR="00197CD6" w:rsidRPr="00F26A2C" w:rsidRDefault="00C54B76" w:rsidP="00EE3F82">
      <w:pPr>
        <w:rPr>
          <w:lang w:val="en-US"/>
        </w:rPr>
      </w:pPr>
      <w:r w:rsidRPr="00F26A2C">
        <w:rPr>
          <w:lang w:val="en-US"/>
        </w:rPr>
        <w:t>It is of course also possible to represent coordinates outside of the display, for example to represent the position of an alien spacecraft that is not yet visible on the display.</w:t>
      </w:r>
    </w:p>
    <w:p w:rsidR="00C54B76" w:rsidRPr="00F26A2C" w:rsidRDefault="00C54B76" w:rsidP="00406D32">
      <w:pPr>
        <w:pStyle w:val="ProgramkodFirst"/>
      </w:pPr>
      <w:proofErr w:type="spellStart"/>
      <w:r w:rsidRPr="00F26A2C">
        <w:t>VGCVector</w:t>
      </w:r>
      <w:proofErr w:type="spellEnd"/>
      <w:r w:rsidRPr="00F26A2C">
        <w:t xml:space="preserve"> </w:t>
      </w:r>
      <w:proofErr w:type="spellStart"/>
      <w:r w:rsidRPr="00F26A2C">
        <w:t>spacecraftPosition</w:t>
      </w:r>
      <w:proofErr w:type="spellEnd"/>
      <w:r w:rsidRPr="00F26A2C">
        <w:t>(-2000, 1000);</w:t>
      </w:r>
    </w:p>
    <w:p w:rsidR="0065688A" w:rsidRPr="00F26A2C" w:rsidRDefault="00CF4210" w:rsidP="00EE3F82">
      <w:pPr>
        <w:rPr>
          <w:lang w:val="en-US"/>
        </w:rPr>
      </w:pPr>
      <w:r w:rsidRPr="00F26A2C">
        <w:rPr>
          <w:lang w:val="en-US"/>
        </w:rPr>
        <w:t>It is possible to initialize a vector using another vector, assign one vector to another, and to read/set each component individually:</w:t>
      </w:r>
    </w:p>
    <w:p w:rsidR="00CF4210" w:rsidRPr="00F26A2C" w:rsidRDefault="00CF4210" w:rsidP="00483F67">
      <w:pPr>
        <w:pStyle w:val="ProgramkodFirst"/>
      </w:pPr>
      <w:r w:rsidRPr="00F26A2C">
        <w:t>/* Initialization */</w:t>
      </w:r>
    </w:p>
    <w:p w:rsidR="00CF4210" w:rsidRPr="00F26A2C" w:rsidRDefault="00CF4210" w:rsidP="005B17C2">
      <w:pPr>
        <w:pStyle w:val="Programkod"/>
      </w:pPr>
      <w:proofErr w:type="spellStart"/>
      <w:r w:rsidRPr="00F26A2C">
        <w:t>VGCVector</w:t>
      </w:r>
      <w:proofErr w:type="spellEnd"/>
      <w:r w:rsidRPr="00F26A2C">
        <w:t xml:space="preserve"> </w:t>
      </w:r>
      <w:r w:rsidR="005B17C2" w:rsidRPr="00F26A2C">
        <w:t>vector0(13, 13);</w:t>
      </w:r>
    </w:p>
    <w:p w:rsidR="005B17C2" w:rsidRPr="00F26A2C" w:rsidRDefault="005B17C2" w:rsidP="005B17C2">
      <w:pPr>
        <w:pStyle w:val="Programkod"/>
      </w:pPr>
      <w:proofErr w:type="spellStart"/>
      <w:r w:rsidRPr="00F26A2C">
        <w:t>VGCVector</w:t>
      </w:r>
      <w:proofErr w:type="spellEnd"/>
      <w:r w:rsidRPr="00F26A2C">
        <w:t xml:space="preserve"> vector1(vector0);</w:t>
      </w:r>
    </w:p>
    <w:p w:rsidR="00CF4210" w:rsidRPr="00F26A2C" w:rsidRDefault="00CF4210" w:rsidP="005B17C2">
      <w:pPr>
        <w:pStyle w:val="Programkod"/>
      </w:pPr>
    </w:p>
    <w:p w:rsidR="005B17C2" w:rsidRPr="00F26A2C" w:rsidRDefault="005B17C2" w:rsidP="005B17C2">
      <w:pPr>
        <w:pStyle w:val="Programkod"/>
      </w:pPr>
      <w:r w:rsidRPr="00F26A2C">
        <w:t>/* Assignment */</w:t>
      </w:r>
    </w:p>
    <w:p w:rsidR="005B17C2" w:rsidRPr="00F26A2C" w:rsidRDefault="005B17C2" w:rsidP="005B17C2">
      <w:pPr>
        <w:pStyle w:val="Programkod"/>
      </w:pPr>
      <w:proofErr w:type="spellStart"/>
      <w:r w:rsidRPr="00F26A2C">
        <w:t>VGCVector</w:t>
      </w:r>
      <w:proofErr w:type="spellEnd"/>
      <w:r w:rsidRPr="00F26A2C">
        <w:t xml:space="preserve"> vector0(12, 14);</w:t>
      </w:r>
    </w:p>
    <w:p w:rsidR="005B17C2" w:rsidRPr="00F26A2C" w:rsidRDefault="005B17C2" w:rsidP="005B17C2">
      <w:pPr>
        <w:pStyle w:val="Programkod"/>
      </w:pPr>
      <w:proofErr w:type="spellStart"/>
      <w:r w:rsidRPr="00F26A2C">
        <w:t>VGCVector</w:t>
      </w:r>
      <w:proofErr w:type="spellEnd"/>
      <w:r w:rsidRPr="00F26A2C">
        <w:t xml:space="preserve"> vector1;</w:t>
      </w:r>
    </w:p>
    <w:p w:rsidR="005B17C2" w:rsidRPr="00F26A2C" w:rsidRDefault="005B17C2" w:rsidP="005B17C2">
      <w:pPr>
        <w:pStyle w:val="Programkod"/>
      </w:pPr>
      <w:r w:rsidRPr="00F26A2C">
        <w:t>vector1 = vector0;</w:t>
      </w:r>
    </w:p>
    <w:p w:rsidR="005B17C2" w:rsidRPr="00F26A2C" w:rsidRDefault="005B17C2" w:rsidP="005B17C2">
      <w:pPr>
        <w:pStyle w:val="Programkod"/>
      </w:pPr>
    </w:p>
    <w:p w:rsidR="005B17C2" w:rsidRPr="00F26A2C" w:rsidRDefault="005B17C2" w:rsidP="005B17C2">
      <w:pPr>
        <w:pStyle w:val="Programkod"/>
      </w:pPr>
      <w:r w:rsidRPr="00F26A2C">
        <w:t>/* reading/setting components */</w:t>
      </w:r>
    </w:p>
    <w:p w:rsidR="005B17C2" w:rsidRPr="00F26A2C" w:rsidRDefault="005B17C2" w:rsidP="005B17C2">
      <w:pPr>
        <w:pStyle w:val="Programkod"/>
      </w:pPr>
      <w:proofErr w:type="spellStart"/>
      <w:r w:rsidRPr="00F26A2C">
        <w:t>VGCVector</w:t>
      </w:r>
      <w:proofErr w:type="spellEnd"/>
      <w:r w:rsidRPr="00F26A2C">
        <w:t xml:space="preserve"> vector;</w:t>
      </w:r>
    </w:p>
    <w:p w:rsidR="005B17C2" w:rsidRPr="00F26A2C" w:rsidRDefault="005B17C2" w:rsidP="005B17C2">
      <w:pPr>
        <w:pStyle w:val="Programkod"/>
      </w:pPr>
      <w:proofErr w:type="spellStart"/>
      <w:r w:rsidRPr="00F26A2C">
        <w:t>vector.setX</w:t>
      </w:r>
      <w:proofErr w:type="spellEnd"/>
      <w:r w:rsidRPr="00F26A2C">
        <w:t>(12);</w:t>
      </w:r>
    </w:p>
    <w:p w:rsidR="005B17C2" w:rsidRPr="00F26A2C" w:rsidRDefault="005B17C2" w:rsidP="005B17C2">
      <w:pPr>
        <w:pStyle w:val="Programkod"/>
      </w:pPr>
      <w:proofErr w:type="spellStart"/>
      <w:r w:rsidRPr="00F26A2C">
        <w:t>vector.setY</w:t>
      </w:r>
      <w:proofErr w:type="spellEnd"/>
      <w:r w:rsidRPr="00F26A2C">
        <w:t>(14);</w:t>
      </w:r>
    </w:p>
    <w:p w:rsidR="005B17C2" w:rsidRPr="00F26A2C" w:rsidRDefault="005B17C2" w:rsidP="005B17C2">
      <w:pPr>
        <w:pStyle w:val="Programkod"/>
      </w:pPr>
      <w:r w:rsidRPr="00F26A2C">
        <w:t xml:space="preserve">if((12 == </w:t>
      </w:r>
      <w:proofErr w:type="spellStart"/>
      <w:r w:rsidRPr="00F26A2C">
        <w:t>vector.getX</w:t>
      </w:r>
      <w:proofErr w:type="spellEnd"/>
      <w:r w:rsidRPr="00F26A2C">
        <w:t xml:space="preserve">()) &amp;&amp; (14 == </w:t>
      </w:r>
      <w:proofErr w:type="spellStart"/>
      <w:r w:rsidRPr="00F26A2C">
        <w:t>vector.getY</w:t>
      </w:r>
      <w:proofErr w:type="spellEnd"/>
      <w:r w:rsidRPr="00F26A2C">
        <w:t>())){</w:t>
      </w:r>
    </w:p>
    <w:p w:rsidR="005B17C2" w:rsidRPr="00F26A2C" w:rsidRDefault="00483F67" w:rsidP="005B17C2">
      <w:pPr>
        <w:pStyle w:val="Programkod"/>
      </w:pPr>
      <w:r w:rsidRPr="00F26A2C">
        <w:tab/>
        <w:t>...</w:t>
      </w:r>
    </w:p>
    <w:p w:rsidR="005B17C2" w:rsidRPr="00F26A2C" w:rsidRDefault="005B17C2" w:rsidP="005B17C2">
      <w:pPr>
        <w:pStyle w:val="Programkod"/>
      </w:pPr>
      <w:r w:rsidRPr="00F26A2C">
        <w:t>}</w:t>
      </w:r>
    </w:p>
    <w:p w:rsidR="005B17C2" w:rsidRPr="00F26A2C" w:rsidRDefault="005376C0" w:rsidP="00EE3F82">
      <w:pPr>
        <w:rPr>
          <w:lang w:val="en-US"/>
        </w:rPr>
      </w:pPr>
      <w:r w:rsidRPr="00F26A2C">
        <w:rPr>
          <w:lang w:val="en-US"/>
        </w:rPr>
        <w:t>Furthermore, the operators +, -, *, ==, and != are defined for this type. For example:</w:t>
      </w:r>
    </w:p>
    <w:p w:rsidR="005376C0" w:rsidRPr="00F26A2C" w:rsidRDefault="005376C0" w:rsidP="00A70959">
      <w:pPr>
        <w:pStyle w:val="Programkod"/>
      </w:pPr>
      <w:proofErr w:type="spellStart"/>
      <w:r w:rsidRPr="00F26A2C">
        <w:t>VGCVector</w:t>
      </w:r>
      <w:proofErr w:type="spellEnd"/>
      <w:r w:rsidRPr="00F26A2C">
        <w:t xml:space="preserve"> v0(1, 2);</w:t>
      </w:r>
    </w:p>
    <w:p w:rsidR="005376C0" w:rsidRPr="00F26A2C" w:rsidRDefault="005376C0" w:rsidP="00A70959">
      <w:pPr>
        <w:pStyle w:val="Programkod"/>
      </w:pPr>
      <w:proofErr w:type="spellStart"/>
      <w:r w:rsidRPr="00F26A2C">
        <w:t>VGCVector</w:t>
      </w:r>
      <w:proofErr w:type="spellEnd"/>
      <w:r w:rsidRPr="00F26A2C">
        <w:t xml:space="preserve"> v1(3, 4);</w:t>
      </w:r>
    </w:p>
    <w:p w:rsidR="005376C0" w:rsidRPr="00F26A2C" w:rsidRDefault="005376C0" w:rsidP="00A70959">
      <w:pPr>
        <w:pStyle w:val="Programkod"/>
      </w:pPr>
      <w:proofErr w:type="spellStart"/>
      <w:r w:rsidRPr="00F26A2C">
        <w:t>VGCVector</w:t>
      </w:r>
      <w:proofErr w:type="spellEnd"/>
      <w:r w:rsidRPr="00F26A2C">
        <w:t xml:space="preserve"> v2 = v0 + v1</w:t>
      </w:r>
      <w:r w:rsidRPr="00F26A2C">
        <w:tab/>
        <w:t>//v2 = (4, 6)</w:t>
      </w:r>
    </w:p>
    <w:p w:rsidR="005376C0" w:rsidRPr="00F26A2C" w:rsidRDefault="005376C0" w:rsidP="00A70959">
      <w:pPr>
        <w:pStyle w:val="Programkod"/>
      </w:pPr>
      <w:proofErr w:type="spellStart"/>
      <w:r w:rsidRPr="00F26A2C">
        <w:t>VGCVector</w:t>
      </w:r>
      <w:proofErr w:type="spellEnd"/>
      <w:r w:rsidRPr="00F26A2C">
        <w:t xml:space="preserve"> v3 = v0 - v1</w:t>
      </w:r>
      <w:r w:rsidRPr="00F26A2C">
        <w:tab/>
      </w:r>
      <w:r w:rsidR="00FB062A" w:rsidRPr="00F26A2C">
        <w:t>//v3</w:t>
      </w:r>
      <w:r w:rsidRPr="00F26A2C">
        <w:t xml:space="preserve"> = (-2, -2)</w:t>
      </w:r>
    </w:p>
    <w:p w:rsidR="005376C0" w:rsidRPr="00F26A2C" w:rsidRDefault="00FB062A" w:rsidP="00A70959">
      <w:pPr>
        <w:pStyle w:val="Programkod"/>
      </w:pPr>
      <w:proofErr w:type="spellStart"/>
      <w:r w:rsidRPr="00F26A2C">
        <w:t>VGCVector</w:t>
      </w:r>
      <w:proofErr w:type="spellEnd"/>
      <w:r w:rsidRPr="00F26A2C">
        <w:t xml:space="preserve"> v4 = 2 * v0;</w:t>
      </w:r>
      <w:r w:rsidRPr="00F26A2C">
        <w:tab/>
        <w:t>//v4 = (2, 4)</w:t>
      </w:r>
    </w:p>
    <w:p w:rsidR="00FB062A" w:rsidRPr="00F26A2C" w:rsidRDefault="00A70959" w:rsidP="00A70959">
      <w:pPr>
        <w:pStyle w:val="Programkod"/>
      </w:pPr>
      <w:proofErr w:type="spellStart"/>
      <w:r w:rsidRPr="00F26A2C">
        <w:t>int</w:t>
      </w:r>
      <w:proofErr w:type="spellEnd"/>
      <w:r w:rsidRPr="00F26A2C">
        <w:t xml:space="preserve"> product = v0 * v1;</w:t>
      </w:r>
      <w:r w:rsidRPr="00F26A2C">
        <w:tab/>
        <w:t>//</w:t>
      </w:r>
      <w:r w:rsidR="00FB062A" w:rsidRPr="00F26A2C">
        <w:t>product = 1*3 + 2*4 = 11</w:t>
      </w:r>
    </w:p>
    <w:p w:rsidR="00FB062A" w:rsidRPr="00F26A2C" w:rsidRDefault="00A70959" w:rsidP="00A70959">
      <w:pPr>
        <w:pStyle w:val="Programkod"/>
      </w:pPr>
      <w:proofErr w:type="spellStart"/>
      <w:r w:rsidRPr="00F26A2C">
        <w:t>bool</w:t>
      </w:r>
      <w:proofErr w:type="spellEnd"/>
      <w:r w:rsidRPr="00F26A2C">
        <w:t xml:space="preserve"> b0 = (v0 == v1);</w:t>
      </w:r>
      <w:r w:rsidRPr="00F26A2C">
        <w:tab/>
      </w:r>
      <w:r w:rsidR="00FB062A" w:rsidRPr="00F26A2C">
        <w:t>//b0 = false</w:t>
      </w:r>
    </w:p>
    <w:p w:rsidR="00FB062A" w:rsidRPr="00F26A2C" w:rsidRDefault="00A70959" w:rsidP="00A70959">
      <w:pPr>
        <w:pStyle w:val="Programkod"/>
      </w:pPr>
      <w:proofErr w:type="spellStart"/>
      <w:r w:rsidRPr="00F26A2C">
        <w:t>bool</w:t>
      </w:r>
      <w:proofErr w:type="spellEnd"/>
      <w:r w:rsidRPr="00F26A2C">
        <w:t xml:space="preserve"> b1 = (v0</w:t>
      </w:r>
      <w:r w:rsidRPr="00F26A2C">
        <w:rPr>
          <w:rStyle w:val="ProgramkodLastChar"/>
        </w:rPr>
        <w:t xml:space="preserve"> </w:t>
      </w:r>
      <w:r w:rsidRPr="00F26A2C">
        <w:t>!= v1);</w:t>
      </w:r>
      <w:r w:rsidRPr="00F26A2C">
        <w:tab/>
      </w:r>
      <w:r w:rsidR="00FB062A" w:rsidRPr="00F26A2C">
        <w:t>//b1 = true</w:t>
      </w:r>
    </w:p>
    <w:p w:rsidR="00BE34CB" w:rsidRPr="00F26A2C" w:rsidRDefault="00BE34CB" w:rsidP="00EE3F82">
      <w:pPr>
        <w:rPr>
          <w:lang w:val="en-US"/>
        </w:rPr>
      </w:pPr>
      <w:r w:rsidRPr="00F26A2C">
        <w:rPr>
          <w:lang w:val="en-US"/>
        </w:rPr>
        <w:lastRenderedPageBreak/>
        <w:t xml:space="preserve">Vector addition can, among other things, be used to implement local coordinate systems. Say, for example, that we want a local coordinate system with an </w:t>
      </w:r>
      <w:proofErr w:type="spellStart"/>
      <w:r w:rsidRPr="00F26A2C">
        <w:rPr>
          <w:lang w:val="en-US"/>
        </w:rPr>
        <w:t>origo</w:t>
      </w:r>
      <w:proofErr w:type="spellEnd"/>
      <w:r w:rsidRPr="00F26A2C">
        <w:rPr>
          <w:lang w:val="en-US"/>
        </w:rPr>
        <w:t xml:space="preserve"> placed roughly at the center of the display. This can be achieved by adding the position of the </w:t>
      </w:r>
      <w:proofErr w:type="spellStart"/>
      <w:r w:rsidRPr="00F26A2C">
        <w:rPr>
          <w:lang w:val="en-US"/>
        </w:rPr>
        <w:t>origo</w:t>
      </w:r>
      <w:proofErr w:type="spellEnd"/>
      <w:r w:rsidRPr="00F26A2C">
        <w:rPr>
          <w:lang w:val="en-US"/>
        </w:rPr>
        <w:t xml:space="preserve"> (160, 100) to each coordinate in the local system.</w:t>
      </w:r>
    </w:p>
    <w:p w:rsidR="00234599" w:rsidRPr="00F26A2C" w:rsidRDefault="00234599" w:rsidP="007256FA">
      <w:pPr>
        <w:pStyle w:val="Heading2"/>
        <w:rPr>
          <w:lang w:val="en-US"/>
        </w:rPr>
      </w:pPr>
      <w:proofErr w:type="spellStart"/>
      <w:r w:rsidRPr="00F26A2C">
        <w:rPr>
          <w:lang w:val="en-US"/>
        </w:rPr>
        <w:t>VGCAssert</w:t>
      </w:r>
      <w:proofErr w:type="spellEnd"/>
    </w:p>
    <w:p w:rsidR="00BE34CB" w:rsidRPr="00F26A2C" w:rsidRDefault="00BE34CB" w:rsidP="00BE34CB">
      <w:pPr>
        <w:rPr>
          <w:lang w:val="en-US"/>
        </w:rPr>
      </w:pPr>
      <w:r w:rsidRPr="00F26A2C">
        <w:rPr>
          <w:lang w:val="en-US"/>
        </w:rPr>
        <w:t xml:space="preserve">The </w:t>
      </w:r>
      <w:proofErr w:type="spellStart"/>
      <w:r w:rsidRPr="00F26A2C">
        <w:rPr>
          <w:lang w:val="en-US"/>
        </w:rPr>
        <w:t>VGCAssert</w:t>
      </w:r>
      <w:proofErr w:type="spellEnd"/>
      <w:r w:rsidRPr="00F26A2C">
        <w:rPr>
          <w:lang w:val="en-US"/>
        </w:rPr>
        <w:t xml:space="preserve"> c</w:t>
      </w:r>
      <w:r w:rsidR="00496ED7" w:rsidRPr="00F26A2C">
        <w:rPr>
          <w:lang w:val="en-US"/>
        </w:rPr>
        <w:t xml:space="preserve">omponent defines </w:t>
      </w:r>
      <w:r w:rsidR="00406D32" w:rsidRPr="00F26A2C">
        <w:rPr>
          <w:lang w:val="en-US"/>
        </w:rPr>
        <w:t>three</w:t>
      </w:r>
      <w:r w:rsidR="00496ED7" w:rsidRPr="00F26A2C">
        <w:rPr>
          <w:lang w:val="en-US"/>
        </w:rPr>
        <w:t xml:space="preserve"> macros that can be used to ensure</w:t>
      </w:r>
      <w:r w:rsidR="00DF3182" w:rsidRPr="00F26A2C">
        <w:rPr>
          <w:lang w:val="en-US"/>
        </w:rPr>
        <w:t>/assert</w:t>
      </w:r>
      <w:r w:rsidR="00496ED7" w:rsidRPr="00F26A2C">
        <w:rPr>
          <w:lang w:val="en-US"/>
        </w:rPr>
        <w:t xml:space="preserve"> that a </w:t>
      </w:r>
      <w:r w:rsidR="00406D32" w:rsidRPr="00F26A2C">
        <w:rPr>
          <w:lang w:val="en-US"/>
        </w:rPr>
        <w:t>condition</w:t>
      </w:r>
      <w:r w:rsidR="00496ED7" w:rsidRPr="00F26A2C">
        <w:rPr>
          <w:lang w:val="en-US"/>
        </w:rPr>
        <w:t xml:space="preserve"> is true:</w:t>
      </w:r>
    </w:p>
    <w:p w:rsidR="00406D32" w:rsidRPr="00F26A2C" w:rsidRDefault="00406D32" w:rsidP="00406D32">
      <w:pPr>
        <w:pStyle w:val="ProgramkodFirst"/>
      </w:pPr>
      <w:proofErr w:type="spellStart"/>
      <w:r w:rsidRPr="00F26A2C">
        <w:t>VGCAssert</w:t>
      </w:r>
      <w:proofErr w:type="spellEnd"/>
      <w:r w:rsidRPr="00F26A2C">
        <w:t>(&lt;condition&gt;);</w:t>
      </w:r>
    </w:p>
    <w:p w:rsidR="00406D32" w:rsidRPr="00F26A2C" w:rsidRDefault="00406D32" w:rsidP="00406D32">
      <w:pPr>
        <w:pStyle w:val="Programkod"/>
      </w:pPr>
      <w:proofErr w:type="spellStart"/>
      <w:r w:rsidRPr="00F26A2C">
        <w:t>VGCReleaseAssert</w:t>
      </w:r>
      <w:proofErr w:type="spellEnd"/>
      <w:r w:rsidRPr="00F26A2C">
        <w:t>(&lt;condition&gt;);</w:t>
      </w:r>
    </w:p>
    <w:p w:rsidR="00496ED7" w:rsidRPr="00F26A2C" w:rsidRDefault="00496ED7" w:rsidP="002A6666">
      <w:pPr>
        <w:pStyle w:val="Programkod"/>
      </w:pPr>
      <w:proofErr w:type="spellStart"/>
      <w:r w:rsidRPr="00F26A2C">
        <w:t>VGCDebugAssert</w:t>
      </w:r>
      <w:proofErr w:type="spellEnd"/>
      <w:r w:rsidRPr="00F26A2C">
        <w:t>(&lt;condition&gt;)</w:t>
      </w:r>
      <w:r w:rsidR="00406D32" w:rsidRPr="00F26A2C">
        <w:t>;</w:t>
      </w:r>
    </w:p>
    <w:p w:rsidR="00C36F6B" w:rsidRPr="00F26A2C" w:rsidRDefault="00C36F6B" w:rsidP="00BE34CB">
      <w:pPr>
        <w:rPr>
          <w:lang w:val="en-US"/>
        </w:rPr>
      </w:pPr>
      <w:r w:rsidRPr="00F26A2C">
        <w:rPr>
          <w:lang w:val="en-US"/>
        </w:rPr>
        <w:t>If the condition is true program execution will continue normally, but if the condition is false, the program will output an error message displaying the condition together with the filename and line number of the corresponding assertion.</w:t>
      </w:r>
    </w:p>
    <w:p w:rsidR="00406D32" w:rsidRPr="00F26A2C" w:rsidRDefault="00406D32" w:rsidP="00BE34CB">
      <w:pPr>
        <w:rPr>
          <w:lang w:val="en-US"/>
        </w:rPr>
      </w:pPr>
      <w:r w:rsidRPr="00F26A2C">
        <w:rPr>
          <w:lang w:val="en-US"/>
        </w:rPr>
        <w:t>The debug and release versions are only active in respectively debug (</w:t>
      </w:r>
      <w:r w:rsidR="009F2578" w:rsidRPr="00F26A2C">
        <w:rPr>
          <w:lang w:val="en-US"/>
        </w:rPr>
        <w:t>preprocessors symbol NDEBUG undefined</w:t>
      </w:r>
      <w:r w:rsidRPr="00F26A2C">
        <w:rPr>
          <w:lang w:val="en-US"/>
        </w:rPr>
        <w:t xml:space="preserve">) and release </w:t>
      </w:r>
      <w:r w:rsidR="009F2578" w:rsidRPr="00F26A2C">
        <w:rPr>
          <w:lang w:val="en-US"/>
        </w:rPr>
        <w:t xml:space="preserve">(preprocessors symbol NDEBUG defined) </w:t>
      </w:r>
      <w:r w:rsidRPr="00F26A2C">
        <w:rPr>
          <w:lang w:val="en-US"/>
        </w:rPr>
        <w:t>configurations.</w:t>
      </w:r>
      <w:r w:rsidR="0005078F" w:rsidRPr="00F26A2C">
        <w:rPr>
          <w:lang w:val="en-US"/>
        </w:rPr>
        <w:t xml:space="preserve"> The basic </w:t>
      </w:r>
      <w:proofErr w:type="spellStart"/>
      <w:r w:rsidR="0005078F" w:rsidRPr="00F26A2C">
        <w:rPr>
          <w:lang w:val="en-US"/>
        </w:rPr>
        <w:t>VGCAssert</w:t>
      </w:r>
      <w:proofErr w:type="spellEnd"/>
      <w:r w:rsidR="0005078F" w:rsidRPr="00F26A2C">
        <w:rPr>
          <w:lang w:val="en-US"/>
        </w:rPr>
        <w:t>() version is active in all configurations. Out of these, prefer the latter version as long as other issues, such as code size and speed, are not critical.</w:t>
      </w:r>
    </w:p>
    <w:p w:rsidR="00DF3182" w:rsidRPr="00F26A2C" w:rsidRDefault="0005078F" w:rsidP="00BE34CB">
      <w:pPr>
        <w:rPr>
          <w:lang w:val="en-US"/>
        </w:rPr>
      </w:pPr>
      <w:r w:rsidRPr="00F26A2C">
        <w:rPr>
          <w:lang w:val="en-US"/>
        </w:rPr>
        <w:t xml:space="preserve">Assertions </w:t>
      </w:r>
      <w:r w:rsidR="00B059FE" w:rsidRPr="00F26A2C">
        <w:rPr>
          <w:lang w:val="en-US"/>
        </w:rPr>
        <w:t>are used a lot internally in</w:t>
      </w:r>
      <w:r w:rsidR="00EC43F2" w:rsidRPr="00F26A2C">
        <w:rPr>
          <w:lang w:val="en-US"/>
        </w:rPr>
        <w:t xml:space="preserve"> VGC in order to detect misuse</w:t>
      </w:r>
      <w:r w:rsidR="002A6666" w:rsidRPr="00F26A2C">
        <w:rPr>
          <w:lang w:val="en-US"/>
        </w:rPr>
        <w:t xml:space="preserve">. </w:t>
      </w:r>
      <w:r w:rsidR="007C27AE" w:rsidRPr="00F26A2C">
        <w:rPr>
          <w:lang w:val="en-US"/>
        </w:rPr>
        <w:t>For example, if a program attempts to initialize VGC</w:t>
      </w:r>
      <w:r w:rsidR="00943294" w:rsidRPr="00F26A2C">
        <w:rPr>
          <w:lang w:val="en-US"/>
        </w:rPr>
        <w:t xml:space="preserve"> using a negative display width this will cause an internal assertion to fire as illustrated in </w:t>
      </w:r>
      <w:r w:rsidR="00E16183" w:rsidRPr="00F26A2C">
        <w:rPr>
          <w:lang w:val="en-US"/>
        </w:rPr>
        <w:fldChar w:fldCharType="begin"/>
      </w:r>
      <w:r w:rsidR="00E16183" w:rsidRPr="00F26A2C">
        <w:rPr>
          <w:lang w:val="en-US"/>
        </w:rPr>
        <w:instrText xml:space="preserve"> REF _Ref137022068 \h </w:instrText>
      </w:r>
      <w:r w:rsidR="00E16183" w:rsidRPr="00F26A2C">
        <w:rPr>
          <w:lang w:val="en-US"/>
        </w:rPr>
      </w:r>
      <w:r w:rsidR="00E16183" w:rsidRPr="00F26A2C">
        <w:rPr>
          <w:lang w:val="en-US"/>
        </w:rPr>
        <w:fldChar w:fldCharType="separate"/>
      </w:r>
      <w:r w:rsidR="001C5C17" w:rsidRPr="00F26A2C">
        <w:rPr>
          <w:lang w:val="en-US"/>
        </w:rPr>
        <w:t xml:space="preserve">Figure </w:t>
      </w:r>
      <w:r w:rsidR="001C5C17">
        <w:rPr>
          <w:noProof/>
          <w:lang w:val="en-US"/>
        </w:rPr>
        <w:t>12</w:t>
      </w:r>
      <w:r w:rsidR="00E16183" w:rsidRPr="00F26A2C">
        <w:rPr>
          <w:lang w:val="en-US"/>
        </w:rPr>
        <w:fldChar w:fldCharType="end"/>
      </w:r>
      <w:r w:rsidR="00943294" w:rsidRPr="00F26A2C">
        <w:rPr>
          <w:lang w:val="en-US"/>
        </w:rPr>
        <w:t>.</w:t>
      </w:r>
    </w:p>
    <w:p w:rsidR="00943294" w:rsidRPr="00F26A2C" w:rsidRDefault="00943294" w:rsidP="00483F67">
      <w:pPr>
        <w:pStyle w:val="ProgramkodFirst"/>
      </w:pPr>
      <w:proofErr w:type="spellStart"/>
      <w:r w:rsidRPr="00F26A2C">
        <w:t>const</w:t>
      </w:r>
      <w:proofErr w:type="spellEnd"/>
      <w:r w:rsidRPr="00F26A2C">
        <w:t xml:space="preserve"> string </w:t>
      </w:r>
      <w:proofErr w:type="spellStart"/>
      <w:r w:rsidRPr="00F26A2C">
        <w:t>applicationName</w:t>
      </w:r>
      <w:proofErr w:type="spellEnd"/>
      <w:r w:rsidRPr="00F26A2C">
        <w:t xml:space="preserve"> = "Hello world";</w:t>
      </w:r>
    </w:p>
    <w:p w:rsidR="00943294" w:rsidRPr="00F26A2C" w:rsidRDefault="00943294" w:rsidP="00943294">
      <w:pPr>
        <w:pStyle w:val="Programkod"/>
      </w:pPr>
      <w:proofErr w:type="spellStart"/>
      <w:r w:rsidRPr="00F26A2C">
        <w:t>const</w:t>
      </w:r>
      <w:proofErr w:type="spellEnd"/>
      <w:r w:rsidRPr="00F26A2C">
        <w:t xml:space="preserve"> </w:t>
      </w:r>
      <w:proofErr w:type="spellStart"/>
      <w:r w:rsidRPr="00F26A2C">
        <w:t>int</w:t>
      </w:r>
      <w:proofErr w:type="spellEnd"/>
      <w:r w:rsidRPr="00F26A2C">
        <w:t xml:space="preserve">    DISPLAY_WIDTH   = -320;</w:t>
      </w:r>
    </w:p>
    <w:p w:rsidR="00943294" w:rsidRPr="00F26A2C" w:rsidRDefault="00943294" w:rsidP="00943294">
      <w:pPr>
        <w:pStyle w:val="Programkod"/>
      </w:pPr>
      <w:proofErr w:type="spellStart"/>
      <w:r w:rsidRPr="00F26A2C">
        <w:t>const</w:t>
      </w:r>
      <w:proofErr w:type="spellEnd"/>
      <w:r w:rsidRPr="00F26A2C">
        <w:t xml:space="preserve"> </w:t>
      </w:r>
      <w:proofErr w:type="spellStart"/>
      <w:r w:rsidRPr="00F26A2C">
        <w:t>int</w:t>
      </w:r>
      <w:proofErr w:type="spellEnd"/>
      <w:r w:rsidRPr="00F26A2C">
        <w:t xml:space="preserve">    DISPLAY_HEIGHT  = 200;</w:t>
      </w:r>
    </w:p>
    <w:p w:rsidR="00943294" w:rsidRPr="00F26A2C" w:rsidRDefault="000142F4" w:rsidP="00483F67">
      <w:pPr>
        <w:pStyle w:val="ProgramkodLast"/>
      </w:pPr>
      <w:proofErr w:type="spellStart"/>
      <w:r w:rsidRPr="00F26A2C">
        <w:t>VGC</w:t>
      </w:r>
      <w:r>
        <w:t>VirtualGameConsole</w:t>
      </w:r>
      <w:proofErr w:type="spellEnd"/>
      <w:r w:rsidR="00943294" w:rsidRPr="00F26A2C">
        <w:t>::initialize(</w:t>
      </w:r>
      <w:proofErr w:type="spellStart"/>
      <w:r w:rsidR="00943294" w:rsidRPr="00F26A2C">
        <w:t>applicationName</w:t>
      </w:r>
      <w:proofErr w:type="spellEnd"/>
      <w:r w:rsidR="00943294" w:rsidRPr="00F26A2C">
        <w:t>, DISPLAY_WIDTH, DISPLAY_HEIGHT);</w:t>
      </w:r>
    </w:p>
    <w:p w:rsidR="007C27AE" w:rsidRPr="00F26A2C" w:rsidRDefault="004F2B51" w:rsidP="009C0E5C">
      <w:pPr>
        <w:pStyle w:val="Figur"/>
        <w:rPr>
          <w:lang w:val="en-US"/>
        </w:rPr>
      </w:pPr>
      <w:r w:rsidRPr="004911A6">
        <w:rPr>
          <w:noProof/>
          <w:lang w:eastAsia="sv-SE"/>
        </w:rPr>
        <w:drawing>
          <wp:inline distT="0" distB="0" distL="0" distR="0">
            <wp:extent cx="1866900" cy="1562100"/>
            <wp:effectExtent l="0" t="0" r="0" b="0"/>
            <wp:docPr id="12" name="Picture 12" descr="as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ser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6900" cy="1562100"/>
                    </a:xfrm>
                    <a:prstGeom prst="rect">
                      <a:avLst/>
                    </a:prstGeom>
                    <a:noFill/>
                    <a:ln>
                      <a:noFill/>
                    </a:ln>
                  </pic:spPr>
                </pic:pic>
              </a:graphicData>
            </a:graphic>
          </wp:inline>
        </w:drawing>
      </w:r>
    </w:p>
    <w:p w:rsidR="009F4AD6" w:rsidRPr="00F26A2C" w:rsidRDefault="009F4AD6" w:rsidP="009F4AD6">
      <w:pPr>
        <w:pStyle w:val="Figurtext"/>
        <w:rPr>
          <w:lang w:val="en-US"/>
        </w:rPr>
      </w:pPr>
      <w:bookmarkStart w:id="24" w:name="_Ref137022068"/>
      <w:r w:rsidRPr="00F26A2C">
        <w:rPr>
          <w:lang w:val="en-US"/>
        </w:rPr>
        <w:t xml:space="preserve">Figure </w:t>
      </w:r>
      <w:r w:rsidRPr="00F26A2C">
        <w:rPr>
          <w:lang w:val="en-US"/>
        </w:rPr>
        <w:fldChar w:fldCharType="begin"/>
      </w:r>
      <w:r w:rsidRPr="00F26A2C">
        <w:rPr>
          <w:lang w:val="en-US"/>
        </w:rPr>
        <w:instrText xml:space="preserve"> SEQ Figure \* ARABIC </w:instrText>
      </w:r>
      <w:r w:rsidRPr="00F26A2C">
        <w:rPr>
          <w:lang w:val="en-US"/>
        </w:rPr>
        <w:fldChar w:fldCharType="separate"/>
      </w:r>
      <w:r w:rsidR="008430BA">
        <w:rPr>
          <w:noProof/>
          <w:lang w:val="en-US"/>
        </w:rPr>
        <w:t>22</w:t>
      </w:r>
      <w:r w:rsidRPr="00F26A2C">
        <w:rPr>
          <w:lang w:val="en-US"/>
        </w:rPr>
        <w:fldChar w:fldCharType="end"/>
      </w:r>
      <w:bookmarkEnd w:id="24"/>
      <w:r w:rsidRPr="00F26A2C">
        <w:rPr>
          <w:lang w:val="en-US"/>
        </w:rPr>
        <w:t>. Error description.</w:t>
      </w:r>
    </w:p>
    <w:p w:rsidR="009C0E5C" w:rsidRPr="00F26A2C" w:rsidRDefault="00943294" w:rsidP="00BE34CB">
      <w:pPr>
        <w:rPr>
          <w:lang w:val="en-US"/>
        </w:rPr>
      </w:pPr>
      <w:r w:rsidRPr="00F26A2C">
        <w:rPr>
          <w:lang w:val="en-US"/>
        </w:rPr>
        <w:t xml:space="preserve">Similarly, client code can contain assertions to ensure that otherwise implicit assumptions actually hold during execution. </w:t>
      </w:r>
      <w:r w:rsidR="004E7CA2" w:rsidRPr="00F26A2C">
        <w:rPr>
          <w:lang w:val="en-US"/>
        </w:rPr>
        <w:t>For example, if damage is represented in a game using non negative integers, prefer:</w:t>
      </w:r>
    </w:p>
    <w:p w:rsidR="004E7CA2" w:rsidRPr="00F26A2C" w:rsidRDefault="004E7CA2" w:rsidP="00483F67">
      <w:pPr>
        <w:pStyle w:val="ProgramkodFirst"/>
      </w:pPr>
      <w:r w:rsidRPr="00F26A2C">
        <w:t xml:space="preserve">void </w:t>
      </w:r>
      <w:proofErr w:type="spellStart"/>
      <w:r w:rsidRPr="00F26A2C">
        <w:t>playerWasHit</w:t>
      </w:r>
      <w:proofErr w:type="spellEnd"/>
      <w:r w:rsidRPr="00F26A2C">
        <w:t>(</w:t>
      </w:r>
      <w:proofErr w:type="spellStart"/>
      <w:r w:rsidRPr="00F26A2C">
        <w:t>int</w:t>
      </w:r>
      <w:proofErr w:type="spellEnd"/>
      <w:r w:rsidRPr="00F26A2C">
        <w:t xml:space="preserve"> damage){</w:t>
      </w:r>
    </w:p>
    <w:p w:rsidR="004E7CA2" w:rsidRPr="00F26A2C" w:rsidRDefault="004E7CA2" w:rsidP="00720544">
      <w:pPr>
        <w:pStyle w:val="Programkod"/>
      </w:pPr>
      <w:r w:rsidRPr="00F26A2C">
        <w:tab/>
      </w:r>
      <w:proofErr w:type="spellStart"/>
      <w:r w:rsidRPr="00F26A2C">
        <w:t>VGCReleaseAssert</w:t>
      </w:r>
      <w:proofErr w:type="spellEnd"/>
      <w:r w:rsidRPr="00F26A2C">
        <w:t>(0 &lt;= damage);</w:t>
      </w:r>
    </w:p>
    <w:p w:rsidR="0005078F" w:rsidRPr="00F26A2C" w:rsidRDefault="0005078F" w:rsidP="00720544">
      <w:pPr>
        <w:pStyle w:val="Programkod"/>
      </w:pPr>
      <w:r w:rsidRPr="00F26A2C">
        <w:tab/>
        <w:t>...</w:t>
      </w:r>
    </w:p>
    <w:p w:rsidR="004E7CA2" w:rsidRPr="00F26A2C" w:rsidRDefault="004E7CA2" w:rsidP="00483F67">
      <w:pPr>
        <w:pStyle w:val="ProgramkodLast"/>
      </w:pPr>
      <w:r w:rsidRPr="00F26A2C">
        <w:t xml:space="preserve">} </w:t>
      </w:r>
    </w:p>
    <w:p w:rsidR="000840AA" w:rsidRPr="00F26A2C" w:rsidRDefault="000840AA" w:rsidP="00BE34CB">
      <w:pPr>
        <w:rPr>
          <w:lang w:val="en-US"/>
        </w:rPr>
      </w:pPr>
      <w:r w:rsidRPr="00F26A2C">
        <w:rPr>
          <w:lang w:val="en-US"/>
        </w:rPr>
        <w:t xml:space="preserve">Note also how the assertion acts like an active comment in the code. </w:t>
      </w:r>
    </w:p>
    <w:p w:rsidR="009C0E5C" w:rsidRPr="00F26A2C" w:rsidRDefault="000840AA" w:rsidP="00BE34CB">
      <w:pPr>
        <w:rPr>
          <w:lang w:val="en-US"/>
        </w:rPr>
      </w:pPr>
      <w:r w:rsidRPr="00F26A2C">
        <w:rPr>
          <w:lang w:val="en-US"/>
        </w:rPr>
        <w:t>Finally, and most importantly, program correctness</w:t>
      </w:r>
      <w:r w:rsidR="004911A6">
        <w:rPr>
          <w:lang w:val="en-US"/>
        </w:rPr>
        <w:t xml:space="preserve"> should never depend </w:t>
      </w:r>
      <w:r w:rsidRPr="00F26A2C">
        <w:rPr>
          <w:lang w:val="en-US"/>
        </w:rPr>
        <w:t xml:space="preserve">on </w:t>
      </w:r>
      <w:r w:rsidR="0005078F" w:rsidRPr="00F26A2C">
        <w:rPr>
          <w:lang w:val="en-US"/>
        </w:rPr>
        <w:t xml:space="preserve">code within an assert statement. </w:t>
      </w:r>
      <w:r w:rsidRPr="00F26A2C">
        <w:rPr>
          <w:lang w:val="en-US"/>
        </w:rPr>
        <w:t xml:space="preserve">In essence, this means that statements that have side effects should be avoided in assert statements. </w:t>
      </w:r>
      <w:r w:rsidR="002E6A76" w:rsidRPr="00F26A2C">
        <w:rPr>
          <w:lang w:val="en-US"/>
        </w:rPr>
        <w:t>For example, avoid assert statements like:</w:t>
      </w:r>
    </w:p>
    <w:p w:rsidR="002E6A76" w:rsidRPr="00F26A2C" w:rsidRDefault="002E6A76" w:rsidP="0005078F">
      <w:pPr>
        <w:pStyle w:val="ProgramkodFirst"/>
      </w:pPr>
      <w:proofErr w:type="spellStart"/>
      <w:r w:rsidRPr="00F26A2C">
        <w:t>VGCDebugAssert</w:t>
      </w:r>
      <w:proofErr w:type="spellEnd"/>
      <w:r w:rsidRPr="00F26A2C">
        <w:t xml:space="preserve">(0 &lt; </w:t>
      </w:r>
      <w:proofErr w:type="spellStart"/>
      <w:r w:rsidRPr="00F26A2C">
        <w:t>i</w:t>
      </w:r>
      <w:proofErr w:type="spellEnd"/>
      <w:r w:rsidRPr="00F26A2C">
        <w:t>++);</w:t>
      </w:r>
    </w:p>
    <w:p w:rsidR="002E6A76" w:rsidRPr="00F26A2C" w:rsidRDefault="002E6A76" w:rsidP="002E6A76">
      <w:pPr>
        <w:pStyle w:val="Programkod"/>
      </w:pPr>
      <w:proofErr w:type="spellStart"/>
      <w:r w:rsidRPr="00F26A2C">
        <w:t>VGCDebugAssert</w:t>
      </w:r>
      <w:proofErr w:type="spellEnd"/>
      <w:r w:rsidRPr="00F26A2C">
        <w:t>(</w:t>
      </w:r>
      <w:proofErr w:type="spellStart"/>
      <w:r w:rsidRPr="00F26A2C">
        <w:t>deleteSomeFile</w:t>
      </w:r>
      <w:proofErr w:type="spellEnd"/>
      <w:r w:rsidRPr="00F26A2C">
        <w:t>());</w:t>
      </w:r>
      <w:r w:rsidRPr="00F26A2C">
        <w:tab/>
      </w:r>
    </w:p>
    <w:p w:rsidR="000840AA" w:rsidRPr="00F26A2C" w:rsidRDefault="002E6A76" w:rsidP="00BE34CB">
      <w:pPr>
        <w:rPr>
          <w:lang w:val="en-US"/>
        </w:rPr>
      </w:pPr>
      <w:r w:rsidRPr="00F26A2C">
        <w:rPr>
          <w:lang w:val="en-US"/>
        </w:rPr>
        <w:t xml:space="preserve">Note that this recommendation applies to the </w:t>
      </w:r>
      <w:proofErr w:type="spellStart"/>
      <w:r w:rsidR="0005078F" w:rsidRPr="00F26A2C">
        <w:rPr>
          <w:lang w:val="en-US"/>
        </w:rPr>
        <w:t>VGCAssert</w:t>
      </w:r>
      <w:proofErr w:type="spellEnd"/>
      <w:r w:rsidR="0005078F" w:rsidRPr="00F26A2C">
        <w:rPr>
          <w:lang w:val="en-US"/>
        </w:rPr>
        <w:t xml:space="preserve">() </w:t>
      </w:r>
      <w:r w:rsidRPr="00F26A2C">
        <w:rPr>
          <w:lang w:val="en-US"/>
        </w:rPr>
        <w:t>version of the macro as well, since it is not uncommon, during optimiza</w:t>
      </w:r>
      <w:r w:rsidR="0005078F" w:rsidRPr="00F26A2C">
        <w:rPr>
          <w:lang w:val="en-US"/>
        </w:rPr>
        <w:t>tion, to change from this</w:t>
      </w:r>
      <w:r w:rsidRPr="00F26A2C">
        <w:rPr>
          <w:lang w:val="en-US"/>
        </w:rPr>
        <w:t xml:space="preserve"> </w:t>
      </w:r>
      <w:r w:rsidR="0005078F" w:rsidRPr="00F26A2C">
        <w:rPr>
          <w:lang w:val="en-US"/>
        </w:rPr>
        <w:t xml:space="preserve">version </w:t>
      </w:r>
      <w:r w:rsidRPr="00F26A2C">
        <w:rPr>
          <w:lang w:val="en-US"/>
        </w:rPr>
        <w:t xml:space="preserve">to </w:t>
      </w:r>
      <w:r w:rsidR="0005078F" w:rsidRPr="00F26A2C">
        <w:rPr>
          <w:lang w:val="en-US"/>
        </w:rPr>
        <w:t xml:space="preserve">the </w:t>
      </w:r>
      <w:r w:rsidRPr="00F26A2C">
        <w:rPr>
          <w:lang w:val="en-US"/>
        </w:rPr>
        <w:t>debug version.</w:t>
      </w:r>
      <w:r w:rsidR="0005078F" w:rsidRPr="00F26A2C">
        <w:rPr>
          <w:lang w:val="en-US"/>
        </w:rPr>
        <w:t xml:space="preserve"> </w:t>
      </w:r>
      <w:r w:rsidRPr="00F26A2C">
        <w:rPr>
          <w:lang w:val="en-US"/>
        </w:rPr>
        <w:t xml:space="preserve"> </w:t>
      </w:r>
    </w:p>
    <w:p w:rsidR="00720544" w:rsidRPr="00F26A2C" w:rsidRDefault="00234599" w:rsidP="00330C26">
      <w:pPr>
        <w:pStyle w:val="Heading2"/>
        <w:rPr>
          <w:lang w:val="en-US"/>
        </w:rPr>
      </w:pPr>
      <w:proofErr w:type="spellStart"/>
      <w:r w:rsidRPr="00F26A2C">
        <w:rPr>
          <w:lang w:val="en-US"/>
        </w:rPr>
        <w:lastRenderedPageBreak/>
        <w:t>VGCBootstrap</w:t>
      </w:r>
      <w:proofErr w:type="spellEnd"/>
    </w:p>
    <w:p w:rsidR="00330C26" w:rsidRPr="00F26A2C" w:rsidRDefault="00FD62F1" w:rsidP="00330C26">
      <w:pPr>
        <w:rPr>
          <w:lang w:val="en-US"/>
        </w:rPr>
      </w:pPr>
      <w:r w:rsidRPr="00F26A2C">
        <w:rPr>
          <w:lang w:val="en-US"/>
        </w:rPr>
        <w:t xml:space="preserve">The </w:t>
      </w:r>
      <w:proofErr w:type="spellStart"/>
      <w:r w:rsidRPr="00F26A2C">
        <w:rPr>
          <w:lang w:val="en-US"/>
        </w:rPr>
        <w:t>VGCBootstrap</w:t>
      </w:r>
      <w:proofErr w:type="spellEnd"/>
      <w:r w:rsidRPr="00F26A2C">
        <w:rPr>
          <w:lang w:val="en-US"/>
        </w:rPr>
        <w:t xml:space="preserve"> component defines the main() function and hence constitutes the starting point for the execution of a VGC program. </w:t>
      </w:r>
      <w:r w:rsidR="007D1203" w:rsidRPr="00F26A2C">
        <w:rPr>
          <w:lang w:val="en-US"/>
        </w:rPr>
        <w:t xml:space="preserve">(To be perfectly honest it actually defines the </w:t>
      </w:r>
      <w:proofErr w:type="spellStart"/>
      <w:r w:rsidR="007D1203" w:rsidRPr="00F26A2C">
        <w:rPr>
          <w:lang w:val="en-US"/>
        </w:rPr>
        <w:t>WinMain</w:t>
      </w:r>
      <w:proofErr w:type="spellEnd"/>
      <w:r w:rsidR="007D1203" w:rsidRPr="00F26A2C">
        <w:rPr>
          <w:lang w:val="en-US"/>
        </w:rPr>
        <w:t xml:space="preserve"> function that </w:t>
      </w:r>
      <w:r w:rsidR="00F26A2C" w:rsidRPr="00F26A2C">
        <w:rPr>
          <w:lang w:val="en-US"/>
        </w:rPr>
        <w:t>constitutes</w:t>
      </w:r>
      <w:r w:rsidR="007D1203" w:rsidRPr="00F26A2C">
        <w:rPr>
          <w:lang w:val="en-US"/>
        </w:rPr>
        <w:t xml:space="preserve"> entry point for Win32 Windows applications.) </w:t>
      </w:r>
      <w:r w:rsidRPr="00F26A2C">
        <w:rPr>
          <w:lang w:val="en-US"/>
        </w:rPr>
        <w:t xml:space="preserve">The main purpose of this component is to extract any command line arguments and in turn call the </w:t>
      </w:r>
      <w:proofErr w:type="spellStart"/>
      <w:r w:rsidRPr="00F26A2C">
        <w:rPr>
          <w:lang w:val="en-US"/>
        </w:rPr>
        <w:t>VGCMain</w:t>
      </w:r>
      <w:proofErr w:type="spellEnd"/>
      <w:r w:rsidRPr="00F26A2C">
        <w:rPr>
          <w:lang w:val="en-US"/>
        </w:rPr>
        <w:t>() function. Also, this function will catch any exceptions and output their descriptions on the screen.</w:t>
      </w:r>
    </w:p>
    <w:p w:rsidR="00330C26" w:rsidRPr="00F26A2C" w:rsidRDefault="0041767C" w:rsidP="00330C26">
      <w:pPr>
        <w:rPr>
          <w:lang w:val="en-US"/>
        </w:rPr>
      </w:pPr>
      <w:r w:rsidRPr="00F26A2C">
        <w:rPr>
          <w:lang w:val="en-US"/>
        </w:rPr>
        <w:t xml:space="preserve">The header file </w:t>
      </w:r>
      <w:r w:rsidR="00005096" w:rsidRPr="00F26A2C">
        <w:rPr>
          <w:lang w:val="en-US"/>
        </w:rPr>
        <w:t xml:space="preserve">for </w:t>
      </w:r>
      <w:proofErr w:type="spellStart"/>
      <w:r w:rsidR="00005096" w:rsidRPr="00F26A2C">
        <w:rPr>
          <w:lang w:val="en-US"/>
        </w:rPr>
        <w:t>VGCBootstrap</w:t>
      </w:r>
      <w:proofErr w:type="spellEnd"/>
      <w:r w:rsidR="00005096" w:rsidRPr="00F26A2C">
        <w:rPr>
          <w:lang w:val="en-US"/>
        </w:rPr>
        <w:t xml:space="preserve"> </w:t>
      </w:r>
      <w:r w:rsidR="00205ED7" w:rsidRPr="00F26A2C">
        <w:rPr>
          <w:lang w:val="en-US"/>
        </w:rPr>
        <w:t xml:space="preserve">further </w:t>
      </w:r>
      <w:r w:rsidRPr="00F26A2C">
        <w:rPr>
          <w:lang w:val="en-US"/>
        </w:rPr>
        <w:t xml:space="preserve">defines the </w:t>
      </w:r>
      <w:proofErr w:type="spellStart"/>
      <w:r w:rsidRPr="00F26A2C">
        <w:rPr>
          <w:lang w:val="en-US"/>
        </w:rPr>
        <w:t>VGCStringVector</w:t>
      </w:r>
      <w:proofErr w:type="spellEnd"/>
      <w:r w:rsidRPr="00F26A2C">
        <w:rPr>
          <w:lang w:val="en-US"/>
        </w:rPr>
        <w:t xml:space="preserve"> type used to store any command </w:t>
      </w:r>
      <w:r w:rsidR="00384EF4" w:rsidRPr="00F26A2C">
        <w:rPr>
          <w:lang w:val="en-US"/>
        </w:rPr>
        <w:t>line arguments</w:t>
      </w:r>
      <w:r w:rsidRPr="00F26A2C">
        <w:rPr>
          <w:lang w:val="en-US"/>
        </w:rPr>
        <w:t xml:space="preserve">. </w:t>
      </w:r>
    </w:p>
    <w:p w:rsidR="00234599" w:rsidRPr="00F26A2C" w:rsidRDefault="00234599" w:rsidP="007256FA">
      <w:pPr>
        <w:pStyle w:val="Heading2"/>
        <w:rPr>
          <w:lang w:val="en-US"/>
        </w:rPr>
      </w:pPr>
      <w:proofErr w:type="spellStart"/>
      <w:r w:rsidRPr="00F26A2C">
        <w:rPr>
          <w:lang w:val="en-US"/>
        </w:rPr>
        <w:t>VGCRectangle</w:t>
      </w:r>
      <w:proofErr w:type="spellEnd"/>
    </w:p>
    <w:p w:rsidR="00FE5A81" w:rsidRPr="00F26A2C" w:rsidRDefault="0096031B" w:rsidP="00FE5A81">
      <w:pPr>
        <w:rPr>
          <w:lang w:val="en-US"/>
        </w:rPr>
      </w:pPr>
      <w:r w:rsidRPr="00F26A2C">
        <w:rPr>
          <w:lang w:val="en-US"/>
        </w:rPr>
        <w:t xml:space="preserve">The </w:t>
      </w:r>
      <w:proofErr w:type="spellStart"/>
      <w:r w:rsidRPr="00F26A2C">
        <w:rPr>
          <w:lang w:val="en-US"/>
        </w:rPr>
        <w:t>VGCRectangle</w:t>
      </w:r>
      <w:proofErr w:type="spellEnd"/>
      <w:r w:rsidRPr="00F26A2C">
        <w:rPr>
          <w:lang w:val="en-US"/>
        </w:rPr>
        <w:t xml:space="preserve"> type defined in the component having the same </w:t>
      </w:r>
      <w:r w:rsidR="00C83AE0" w:rsidRPr="00F26A2C">
        <w:rPr>
          <w:lang w:val="en-US"/>
        </w:rPr>
        <w:t>name</w:t>
      </w:r>
      <w:r w:rsidRPr="00F26A2C">
        <w:rPr>
          <w:lang w:val="en-US"/>
        </w:rPr>
        <w:t xml:space="preserve"> is used</w:t>
      </w:r>
      <w:r w:rsidR="00C83AE0" w:rsidRPr="00F26A2C">
        <w:rPr>
          <w:lang w:val="en-US"/>
        </w:rPr>
        <w:t xml:space="preserve"> to represent rectangles. A rectangle is defined by </w:t>
      </w:r>
      <w:r w:rsidR="00171FEB" w:rsidRPr="00F26A2C">
        <w:rPr>
          <w:lang w:val="en-US"/>
        </w:rPr>
        <w:t xml:space="preserve">integers representing </w:t>
      </w:r>
      <w:r w:rsidR="00C83AE0" w:rsidRPr="00F26A2C">
        <w:rPr>
          <w:lang w:val="en-US"/>
        </w:rPr>
        <w:t>position, width, and height</w:t>
      </w:r>
      <w:r w:rsidR="00171FEB" w:rsidRPr="00F26A2C">
        <w:rPr>
          <w:lang w:val="en-US"/>
        </w:rPr>
        <w:t xml:space="preserve"> respectively</w:t>
      </w:r>
      <w:r w:rsidR="00C83AE0" w:rsidRPr="00F26A2C">
        <w:rPr>
          <w:lang w:val="en-US"/>
        </w:rPr>
        <w:t xml:space="preserve">. Typically, but not necessarily, as we shall see below, the position corresponds to the upper left corner of the rectangle, as illustrated in </w:t>
      </w:r>
      <w:r w:rsidR="00E16183" w:rsidRPr="00F26A2C">
        <w:rPr>
          <w:lang w:val="en-US"/>
        </w:rPr>
        <w:fldChar w:fldCharType="begin"/>
      </w:r>
      <w:r w:rsidR="00E16183" w:rsidRPr="00F26A2C">
        <w:rPr>
          <w:lang w:val="en-US"/>
        </w:rPr>
        <w:instrText xml:space="preserve"> REF _Ref137022080 \h </w:instrText>
      </w:r>
      <w:r w:rsidR="00E16183" w:rsidRPr="00F26A2C">
        <w:rPr>
          <w:lang w:val="en-US"/>
        </w:rPr>
      </w:r>
      <w:r w:rsidR="00E16183" w:rsidRPr="00F26A2C">
        <w:rPr>
          <w:lang w:val="en-US"/>
        </w:rPr>
        <w:fldChar w:fldCharType="separate"/>
      </w:r>
      <w:r w:rsidR="001C5C17" w:rsidRPr="00F26A2C">
        <w:rPr>
          <w:lang w:val="en-US"/>
        </w:rPr>
        <w:t xml:space="preserve">Figure </w:t>
      </w:r>
      <w:r w:rsidR="001C5C17">
        <w:rPr>
          <w:noProof/>
          <w:lang w:val="en-US"/>
        </w:rPr>
        <w:t>13</w:t>
      </w:r>
      <w:r w:rsidR="00E16183" w:rsidRPr="00F26A2C">
        <w:rPr>
          <w:lang w:val="en-US"/>
        </w:rPr>
        <w:fldChar w:fldCharType="end"/>
      </w:r>
      <w:r w:rsidR="00C83AE0" w:rsidRPr="00F26A2C">
        <w:rPr>
          <w:lang w:val="en-US"/>
        </w:rPr>
        <w:t>.</w:t>
      </w:r>
    </w:p>
    <w:bookmarkStart w:id="25" w:name="_MON_1210656962"/>
    <w:bookmarkStart w:id="26" w:name="_MON_1210416183"/>
    <w:bookmarkStart w:id="27" w:name="_MON_1210416251"/>
    <w:bookmarkStart w:id="28" w:name="_MON_1210416267"/>
    <w:bookmarkStart w:id="29" w:name="_MON_1210656937"/>
    <w:bookmarkEnd w:id="25"/>
    <w:bookmarkEnd w:id="26"/>
    <w:bookmarkEnd w:id="27"/>
    <w:bookmarkEnd w:id="28"/>
    <w:bookmarkEnd w:id="29"/>
    <w:bookmarkStart w:id="30" w:name="_MON_1210656942"/>
    <w:bookmarkEnd w:id="30"/>
    <w:p w:rsidR="00C83AE0" w:rsidRPr="00F26A2C" w:rsidRDefault="007B51EA" w:rsidP="007B51EA">
      <w:pPr>
        <w:pStyle w:val="Figur"/>
        <w:rPr>
          <w:lang w:val="en-US"/>
        </w:rPr>
      </w:pPr>
      <w:r w:rsidRPr="00F26A2C">
        <w:rPr>
          <w:lang w:val="en-US"/>
        </w:rPr>
        <w:object w:dxaOrig="3959" w:dyaOrig="2340">
          <v:shape id="_x0000_i1027" type="#_x0000_t75" style="width:198pt;height:117pt" o:ole="">
            <v:imagedata r:id="rId24" o:title=""/>
          </v:shape>
          <o:OLEObject Type="Embed" ProgID="Word.Picture.8" ShapeID="_x0000_i1027" DrawAspect="Content" ObjectID="_1493538039" r:id="rId25"/>
        </w:object>
      </w:r>
    </w:p>
    <w:p w:rsidR="009F4AD6" w:rsidRPr="00F26A2C" w:rsidRDefault="009F4AD6" w:rsidP="009F4AD6">
      <w:pPr>
        <w:pStyle w:val="Figurtext"/>
        <w:rPr>
          <w:lang w:val="en-US"/>
        </w:rPr>
      </w:pPr>
      <w:bookmarkStart w:id="31" w:name="_Ref137022080"/>
      <w:r w:rsidRPr="00F26A2C">
        <w:rPr>
          <w:lang w:val="en-US"/>
        </w:rPr>
        <w:t xml:space="preserve">Figure </w:t>
      </w:r>
      <w:r w:rsidRPr="00F26A2C">
        <w:rPr>
          <w:lang w:val="en-US"/>
        </w:rPr>
        <w:fldChar w:fldCharType="begin"/>
      </w:r>
      <w:r w:rsidRPr="00F26A2C">
        <w:rPr>
          <w:lang w:val="en-US"/>
        </w:rPr>
        <w:instrText xml:space="preserve"> SEQ Figure \* ARABIC </w:instrText>
      </w:r>
      <w:r w:rsidRPr="00F26A2C">
        <w:rPr>
          <w:lang w:val="en-US"/>
        </w:rPr>
        <w:fldChar w:fldCharType="separate"/>
      </w:r>
      <w:r w:rsidR="008430BA">
        <w:rPr>
          <w:noProof/>
          <w:lang w:val="en-US"/>
        </w:rPr>
        <w:t>23</w:t>
      </w:r>
      <w:r w:rsidRPr="00F26A2C">
        <w:rPr>
          <w:lang w:val="en-US"/>
        </w:rPr>
        <w:fldChar w:fldCharType="end"/>
      </w:r>
      <w:bookmarkEnd w:id="31"/>
      <w:r w:rsidRPr="00F26A2C">
        <w:rPr>
          <w:lang w:val="en-US"/>
        </w:rPr>
        <w:t>. Rectangle properties.</w:t>
      </w:r>
    </w:p>
    <w:p w:rsidR="0096031B" w:rsidRPr="00F26A2C" w:rsidRDefault="00F85CA5" w:rsidP="00FE5A81">
      <w:pPr>
        <w:rPr>
          <w:lang w:val="en-US"/>
        </w:rPr>
      </w:pPr>
      <w:r w:rsidRPr="00F26A2C">
        <w:rPr>
          <w:lang w:val="en-US"/>
        </w:rPr>
        <w:t>Commonly, rectangles are used to refer to a rectangular area of pixels on the display. Note that such an area may contain no pixels if either the width or height is set to zero.</w:t>
      </w:r>
    </w:p>
    <w:p w:rsidR="00CE114E" w:rsidRPr="00F26A2C" w:rsidRDefault="00444EB5" w:rsidP="00CE114E">
      <w:pPr>
        <w:rPr>
          <w:lang w:val="en-US"/>
        </w:rPr>
      </w:pPr>
      <w:r w:rsidRPr="00F26A2C">
        <w:rPr>
          <w:lang w:val="en-US"/>
        </w:rPr>
        <w:t xml:space="preserve">Suppose, for example, </w:t>
      </w:r>
      <w:r w:rsidR="007D6068" w:rsidRPr="00F26A2C">
        <w:rPr>
          <w:lang w:val="en-US"/>
        </w:rPr>
        <w:t>a</w:t>
      </w:r>
      <w:r w:rsidRPr="00F26A2C">
        <w:rPr>
          <w:lang w:val="en-US"/>
        </w:rPr>
        <w:t xml:space="preserve"> display of 320*200 pixels, then we can refer to different rectangular portions ther</w:t>
      </w:r>
      <w:r w:rsidR="00CE114E" w:rsidRPr="00F26A2C">
        <w:rPr>
          <w:lang w:val="en-US"/>
        </w:rPr>
        <w:t>eof</w:t>
      </w:r>
      <w:r w:rsidRPr="00F26A2C">
        <w:rPr>
          <w:lang w:val="en-US"/>
        </w:rPr>
        <w:t>:</w:t>
      </w:r>
    </w:p>
    <w:p w:rsidR="00CE114E" w:rsidRPr="00F26A2C" w:rsidRDefault="00CE114E" w:rsidP="00483F67">
      <w:pPr>
        <w:pStyle w:val="ProgramkodFirst"/>
      </w:pPr>
      <w:r w:rsidRPr="00F26A2C">
        <w:t>/* Default, empty rectangle at position (0, 0)*/</w:t>
      </w:r>
    </w:p>
    <w:p w:rsidR="00444EB5" w:rsidRPr="00F26A2C" w:rsidRDefault="00CE114E" w:rsidP="00CE114E">
      <w:pPr>
        <w:pStyle w:val="Programkod"/>
      </w:pPr>
      <w:proofErr w:type="spellStart"/>
      <w:r w:rsidRPr="00F26A2C">
        <w:t>VGCRectangle</w:t>
      </w:r>
      <w:proofErr w:type="spellEnd"/>
      <w:r w:rsidRPr="00F26A2C">
        <w:t xml:space="preserve"> </w:t>
      </w:r>
      <w:proofErr w:type="spellStart"/>
      <w:r w:rsidRPr="00F26A2C">
        <w:t>defaultRectangle</w:t>
      </w:r>
      <w:proofErr w:type="spellEnd"/>
      <w:r w:rsidRPr="00F26A2C">
        <w:t>;</w:t>
      </w:r>
      <w:r w:rsidRPr="00F26A2C">
        <w:tab/>
      </w:r>
      <w:r w:rsidRPr="00F26A2C">
        <w:tab/>
      </w:r>
      <w:r w:rsidRPr="00F26A2C">
        <w:tab/>
      </w:r>
    </w:p>
    <w:p w:rsidR="00CE114E" w:rsidRPr="00F26A2C" w:rsidRDefault="00CE114E" w:rsidP="00CE114E">
      <w:pPr>
        <w:pStyle w:val="Programkod"/>
      </w:pPr>
    </w:p>
    <w:p w:rsidR="00CE114E" w:rsidRPr="00F26A2C" w:rsidRDefault="00CE114E" w:rsidP="00CE114E">
      <w:pPr>
        <w:pStyle w:val="Programkod"/>
      </w:pPr>
      <w:r w:rsidRPr="00F26A2C">
        <w:t>/* Upper half portion of the display*/</w:t>
      </w:r>
    </w:p>
    <w:p w:rsidR="00444EB5" w:rsidRPr="00F26A2C" w:rsidRDefault="00CE114E" w:rsidP="00CE114E">
      <w:pPr>
        <w:pStyle w:val="Programkod"/>
      </w:pPr>
      <w:proofErr w:type="spellStart"/>
      <w:r w:rsidRPr="00F26A2C">
        <w:t>VGCRectangle</w:t>
      </w:r>
      <w:proofErr w:type="spellEnd"/>
      <w:r w:rsidRPr="00F26A2C">
        <w:t xml:space="preserve"> </w:t>
      </w:r>
      <w:proofErr w:type="spellStart"/>
      <w:r w:rsidRPr="00F26A2C">
        <w:t>upperHalf</w:t>
      </w:r>
      <w:proofErr w:type="spellEnd"/>
      <w:r w:rsidRPr="00F26A2C">
        <w:t>(</w:t>
      </w:r>
      <w:proofErr w:type="spellStart"/>
      <w:r w:rsidRPr="00F26A2C">
        <w:t>VGCVector</w:t>
      </w:r>
      <w:proofErr w:type="spellEnd"/>
      <w:r w:rsidRPr="00F26A2C">
        <w:t>(0, 0), 320, 100);</w:t>
      </w:r>
      <w:r w:rsidRPr="00F26A2C">
        <w:tab/>
      </w:r>
    </w:p>
    <w:p w:rsidR="00CE114E" w:rsidRPr="00F26A2C" w:rsidRDefault="00CE114E" w:rsidP="00CE114E">
      <w:pPr>
        <w:pStyle w:val="Programkod"/>
      </w:pPr>
    </w:p>
    <w:p w:rsidR="00CE114E" w:rsidRPr="00F26A2C" w:rsidRDefault="00CE114E" w:rsidP="00CE114E">
      <w:pPr>
        <w:pStyle w:val="Programkod"/>
      </w:pPr>
      <w:r w:rsidRPr="00F26A2C">
        <w:t>/* Lower half portion of the display*/</w:t>
      </w:r>
    </w:p>
    <w:p w:rsidR="00444EB5" w:rsidRPr="00F26A2C" w:rsidRDefault="00CE114E" w:rsidP="00CE114E">
      <w:pPr>
        <w:pStyle w:val="Programkod"/>
      </w:pPr>
      <w:proofErr w:type="spellStart"/>
      <w:r w:rsidRPr="00F26A2C">
        <w:t>VGCRectangle</w:t>
      </w:r>
      <w:proofErr w:type="spellEnd"/>
      <w:r w:rsidRPr="00F26A2C">
        <w:t xml:space="preserve"> </w:t>
      </w:r>
      <w:proofErr w:type="spellStart"/>
      <w:r w:rsidRPr="00F26A2C">
        <w:t>upperHalf</w:t>
      </w:r>
      <w:proofErr w:type="spellEnd"/>
      <w:r w:rsidRPr="00F26A2C">
        <w:t>(</w:t>
      </w:r>
      <w:proofErr w:type="spellStart"/>
      <w:r w:rsidRPr="00F26A2C">
        <w:t>VGCVector</w:t>
      </w:r>
      <w:proofErr w:type="spellEnd"/>
      <w:r w:rsidRPr="00F26A2C">
        <w:t>(0, 100), 320, 100);</w:t>
      </w:r>
      <w:r w:rsidRPr="00F26A2C">
        <w:tab/>
      </w:r>
    </w:p>
    <w:p w:rsidR="000B3483" w:rsidRPr="00F26A2C" w:rsidRDefault="000B3483" w:rsidP="00FE5A81">
      <w:pPr>
        <w:rPr>
          <w:lang w:val="en-US"/>
        </w:rPr>
      </w:pPr>
      <w:r w:rsidRPr="00F26A2C">
        <w:rPr>
          <w:lang w:val="en-US"/>
        </w:rPr>
        <w:t>It is possible to (</w:t>
      </w:r>
      <w:proofErr w:type="spellStart"/>
      <w:r w:rsidRPr="00F26A2C">
        <w:rPr>
          <w:lang w:val="en-US"/>
        </w:rPr>
        <w:t>i</w:t>
      </w:r>
      <w:proofErr w:type="spellEnd"/>
      <w:r w:rsidRPr="00F26A2C">
        <w:rPr>
          <w:lang w:val="en-US"/>
        </w:rPr>
        <w:t>) initialize one rectangle with another, (ii) assign one rectangle to another, and (iii) set/read individual rectangle properties:</w:t>
      </w:r>
    </w:p>
    <w:p w:rsidR="00320DEC" w:rsidRPr="00F26A2C" w:rsidRDefault="00320DEC" w:rsidP="00205ED7">
      <w:pPr>
        <w:pStyle w:val="ProgramkodFirst"/>
      </w:pPr>
      <w:r w:rsidRPr="00F26A2C">
        <w:t xml:space="preserve">/* Initialization */ </w:t>
      </w:r>
    </w:p>
    <w:p w:rsidR="00320DEC" w:rsidRPr="00F26A2C" w:rsidRDefault="00320DEC" w:rsidP="00320DEC">
      <w:pPr>
        <w:pStyle w:val="Programkod"/>
      </w:pPr>
      <w:proofErr w:type="spellStart"/>
      <w:r w:rsidRPr="00F26A2C">
        <w:t>VGCRectangle</w:t>
      </w:r>
      <w:proofErr w:type="spellEnd"/>
      <w:r w:rsidRPr="00F26A2C">
        <w:t xml:space="preserve"> r0(</w:t>
      </w:r>
      <w:proofErr w:type="spellStart"/>
      <w:r w:rsidRPr="00F26A2C">
        <w:t>VGCVector</w:t>
      </w:r>
      <w:proofErr w:type="spellEnd"/>
      <w:r w:rsidRPr="00F26A2C">
        <w:t>(1,1), 2, 2);</w:t>
      </w:r>
    </w:p>
    <w:p w:rsidR="00320DEC" w:rsidRPr="00F26A2C" w:rsidRDefault="00320DEC" w:rsidP="00320DEC">
      <w:pPr>
        <w:pStyle w:val="Programkod"/>
      </w:pPr>
      <w:proofErr w:type="spellStart"/>
      <w:r w:rsidRPr="00F26A2C">
        <w:t>VGCRectangle</w:t>
      </w:r>
      <w:proofErr w:type="spellEnd"/>
      <w:r w:rsidRPr="00F26A2C">
        <w:t xml:space="preserve"> r1(r0);</w:t>
      </w:r>
    </w:p>
    <w:p w:rsidR="00320DEC" w:rsidRPr="00F26A2C" w:rsidRDefault="00320DEC" w:rsidP="00320DEC">
      <w:pPr>
        <w:pStyle w:val="Programkod"/>
      </w:pPr>
    </w:p>
    <w:p w:rsidR="00320DEC" w:rsidRPr="00F26A2C" w:rsidRDefault="00320DEC" w:rsidP="00320DEC">
      <w:pPr>
        <w:pStyle w:val="Programkod"/>
      </w:pPr>
      <w:r w:rsidRPr="00F26A2C">
        <w:t xml:space="preserve">/* Assignment */ </w:t>
      </w:r>
    </w:p>
    <w:p w:rsidR="00320DEC" w:rsidRPr="00F26A2C" w:rsidRDefault="00320DEC" w:rsidP="00320DEC">
      <w:pPr>
        <w:pStyle w:val="Programkod"/>
      </w:pPr>
      <w:proofErr w:type="spellStart"/>
      <w:r w:rsidRPr="00F26A2C">
        <w:t>VGCRectangle</w:t>
      </w:r>
      <w:proofErr w:type="spellEnd"/>
      <w:r w:rsidRPr="00F26A2C">
        <w:t xml:space="preserve"> r0(</w:t>
      </w:r>
      <w:proofErr w:type="spellStart"/>
      <w:r w:rsidRPr="00F26A2C">
        <w:t>VGCVector</w:t>
      </w:r>
      <w:proofErr w:type="spellEnd"/>
      <w:r w:rsidRPr="00F26A2C">
        <w:t>(1,1), 2, 2);</w:t>
      </w:r>
    </w:p>
    <w:p w:rsidR="00320DEC" w:rsidRPr="00F26A2C" w:rsidRDefault="00320DEC" w:rsidP="00320DEC">
      <w:pPr>
        <w:pStyle w:val="Programkod"/>
      </w:pPr>
      <w:proofErr w:type="spellStart"/>
      <w:r w:rsidRPr="00F26A2C">
        <w:t>VGCRectangle</w:t>
      </w:r>
      <w:proofErr w:type="spellEnd"/>
      <w:r w:rsidRPr="00F26A2C">
        <w:t xml:space="preserve"> r1;</w:t>
      </w:r>
    </w:p>
    <w:p w:rsidR="00320DEC" w:rsidRPr="00F26A2C" w:rsidRDefault="00320DEC" w:rsidP="00320DEC">
      <w:pPr>
        <w:pStyle w:val="Programkod"/>
      </w:pPr>
      <w:proofErr w:type="spellStart"/>
      <w:r w:rsidRPr="00F26A2C">
        <w:t>VGCRectangle</w:t>
      </w:r>
      <w:proofErr w:type="spellEnd"/>
      <w:r w:rsidRPr="00F26A2C">
        <w:t xml:space="preserve"> r1 = r0;</w:t>
      </w:r>
    </w:p>
    <w:p w:rsidR="00320DEC" w:rsidRPr="00F26A2C" w:rsidRDefault="00320DEC" w:rsidP="00320DEC">
      <w:pPr>
        <w:pStyle w:val="Programkod"/>
      </w:pPr>
    </w:p>
    <w:p w:rsidR="00320DEC" w:rsidRPr="00F26A2C" w:rsidRDefault="00320DEC" w:rsidP="00320DEC">
      <w:pPr>
        <w:pStyle w:val="Programkod"/>
      </w:pPr>
      <w:r w:rsidRPr="00F26A2C">
        <w:t>/* Properties */</w:t>
      </w:r>
    </w:p>
    <w:p w:rsidR="00320DEC" w:rsidRPr="00F26A2C" w:rsidRDefault="00320DEC" w:rsidP="00320DEC">
      <w:pPr>
        <w:pStyle w:val="Programkod"/>
      </w:pPr>
      <w:proofErr w:type="spellStart"/>
      <w:r w:rsidRPr="00F26A2C">
        <w:t>VGCRectangle</w:t>
      </w:r>
      <w:proofErr w:type="spellEnd"/>
      <w:r w:rsidRPr="00F26A2C">
        <w:t xml:space="preserve"> r;</w:t>
      </w:r>
    </w:p>
    <w:p w:rsidR="00320DEC" w:rsidRPr="00F26A2C" w:rsidRDefault="00320DEC" w:rsidP="00320DEC">
      <w:pPr>
        <w:pStyle w:val="Programkod"/>
      </w:pPr>
      <w:proofErr w:type="spellStart"/>
      <w:r w:rsidRPr="00F26A2C">
        <w:t>r.setPosition</w:t>
      </w:r>
      <w:proofErr w:type="spellEnd"/>
      <w:r w:rsidRPr="00F26A2C">
        <w:t>(</w:t>
      </w:r>
      <w:proofErr w:type="spellStart"/>
      <w:r w:rsidRPr="00F26A2C">
        <w:t>VGCVector</w:t>
      </w:r>
      <w:proofErr w:type="spellEnd"/>
      <w:r w:rsidRPr="00F26A2C">
        <w:t>(10, 10));</w:t>
      </w:r>
    </w:p>
    <w:p w:rsidR="00320DEC" w:rsidRPr="00F26A2C" w:rsidRDefault="00320DEC" w:rsidP="00320DEC">
      <w:pPr>
        <w:pStyle w:val="Programkod"/>
      </w:pPr>
      <w:proofErr w:type="spellStart"/>
      <w:r w:rsidRPr="00F26A2C">
        <w:t>r.setWidth</w:t>
      </w:r>
      <w:proofErr w:type="spellEnd"/>
      <w:r w:rsidRPr="00F26A2C">
        <w:t>(2);</w:t>
      </w:r>
    </w:p>
    <w:p w:rsidR="00320DEC" w:rsidRPr="00F26A2C" w:rsidRDefault="00320DEC" w:rsidP="00320DEC">
      <w:pPr>
        <w:pStyle w:val="Programkod"/>
      </w:pPr>
      <w:proofErr w:type="spellStart"/>
      <w:r w:rsidRPr="00F26A2C">
        <w:t>r.setHeight</w:t>
      </w:r>
      <w:proofErr w:type="spellEnd"/>
      <w:r w:rsidRPr="00F26A2C">
        <w:t>(2);</w:t>
      </w:r>
    </w:p>
    <w:p w:rsidR="00320DEC" w:rsidRPr="00F26A2C" w:rsidRDefault="00320DEC" w:rsidP="00320DEC">
      <w:pPr>
        <w:pStyle w:val="Programkod"/>
      </w:pPr>
      <w:proofErr w:type="spellStart"/>
      <w:r w:rsidRPr="00F26A2C">
        <w:t>int</w:t>
      </w:r>
      <w:proofErr w:type="spellEnd"/>
      <w:r w:rsidRPr="00F26A2C">
        <w:t xml:space="preserve"> area = </w:t>
      </w:r>
      <w:proofErr w:type="spellStart"/>
      <w:r w:rsidRPr="00F26A2C">
        <w:t>r.getWidth</w:t>
      </w:r>
      <w:proofErr w:type="spellEnd"/>
      <w:r w:rsidRPr="00F26A2C">
        <w:t xml:space="preserve">() * </w:t>
      </w:r>
      <w:proofErr w:type="spellStart"/>
      <w:r w:rsidRPr="00F26A2C">
        <w:t>r.getHeight</w:t>
      </w:r>
      <w:proofErr w:type="spellEnd"/>
      <w:r w:rsidRPr="00F26A2C">
        <w:t>();</w:t>
      </w:r>
    </w:p>
    <w:p w:rsidR="007C6EAD" w:rsidRPr="00F26A2C" w:rsidRDefault="007C6EAD" w:rsidP="00FE5A81">
      <w:pPr>
        <w:rPr>
          <w:lang w:val="en-US"/>
        </w:rPr>
      </w:pPr>
      <w:r w:rsidRPr="00F26A2C">
        <w:rPr>
          <w:lang w:val="en-US"/>
        </w:rPr>
        <w:lastRenderedPageBreak/>
        <w:t xml:space="preserve">Furthermore, equality (==) and inequality (!=) are defined for rectangles. In VGC, two rectangles are defined to be equal if they have the </w:t>
      </w:r>
      <w:r w:rsidR="00D30A5D" w:rsidRPr="00F26A2C">
        <w:rPr>
          <w:lang w:val="en-US"/>
        </w:rPr>
        <w:t xml:space="preserve">same </w:t>
      </w:r>
      <w:proofErr w:type="spellStart"/>
      <w:r w:rsidR="00205ED7" w:rsidRPr="00F26A2C">
        <w:rPr>
          <w:lang w:val="en-US"/>
        </w:rPr>
        <w:t>porition</w:t>
      </w:r>
      <w:proofErr w:type="spellEnd"/>
      <w:r w:rsidR="00205ED7" w:rsidRPr="00F26A2C">
        <w:rPr>
          <w:lang w:val="en-US"/>
        </w:rPr>
        <w:t xml:space="preserve">, </w:t>
      </w:r>
      <w:r w:rsidR="00D30A5D" w:rsidRPr="00F26A2C">
        <w:rPr>
          <w:lang w:val="en-US"/>
        </w:rPr>
        <w:t>width,</w:t>
      </w:r>
      <w:r w:rsidR="00205ED7" w:rsidRPr="00F26A2C">
        <w:rPr>
          <w:lang w:val="en-US"/>
        </w:rPr>
        <w:t xml:space="preserve"> and</w:t>
      </w:r>
      <w:r w:rsidR="00D30A5D" w:rsidRPr="00F26A2C">
        <w:rPr>
          <w:lang w:val="en-US"/>
        </w:rPr>
        <w:t xml:space="preserve"> height. For example</w:t>
      </w:r>
      <w:r w:rsidRPr="00F26A2C">
        <w:rPr>
          <w:lang w:val="en-US"/>
        </w:rPr>
        <w:t>:</w:t>
      </w:r>
    </w:p>
    <w:p w:rsidR="005379A3" w:rsidRPr="00F26A2C" w:rsidRDefault="005379A3" w:rsidP="00205ED7">
      <w:pPr>
        <w:pStyle w:val="ProgramkodFirst"/>
      </w:pPr>
      <w:proofErr w:type="spellStart"/>
      <w:r w:rsidRPr="00F26A2C">
        <w:t>VGCRectangle</w:t>
      </w:r>
      <w:proofErr w:type="spellEnd"/>
      <w:r w:rsidRPr="00F26A2C">
        <w:t xml:space="preserve"> r0(</w:t>
      </w:r>
      <w:proofErr w:type="spellStart"/>
      <w:r w:rsidRPr="00F26A2C">
        <w:t>VGCVector</w:t>
      </w:r>
      <w:proofErr w:type="spellEnd"/>
      <w:r w:rsidRPr="00F26A2C">
        <w:t xml:space="preserve">(1,2), 2, 3); </w:t>
      </w:r>
    </w:p>
    <w:p w:rsidR="005379A3" w:rsidRPr="00F26A2C" w:rsidRDefault="005379A3" w:rsidP="00D30A5D">
      <w:pPr>
        <w:pStyle w:val="Programkod"/>
      </w:pPr>
      <w:proofErr w:type="spellStart"/>
      <w:r w:rsidRPr="00F26A2C">
        <w:t>VGCRectangle</w:t>
      </w:r>
      <w:proofErr w:type="spellEnd"/>
      <w:r w:rsidRPr="00F26A2C">
        <w:t xml:space="preserve"> r1(</w:t>
      </w:r>
      <w:proofErr w:type="spellStart"/>
      <w:r w:rsidRPr="00F26A2C">
        <w:t>VGCVector</w:t>
      </w:r>
      <w:proofErr w:type="spellEnd"/>
      <w:r w:rsidRPr="00F26A2C">
        <w:t xml:space="preserve">(2,2), 2, 3); </w:t>
      </w:r>
    </w:p>
    <w:p w:rsidR="00D30A5D" w:rsidRPr="00F26A2C" w:rsidRDefault="00D30A5D" w:rsidP="00D30A5D">
      <w:pPr>
        <w:pStyle w:val="Programkod"/>
      </w:pPr>
      <w:proofErr w:type="spellStart"/>
      <w:r w:rsidRPr="00F26A2C">
        <w:t>bool</w:t>
      </w:r>
      <w:proofErr w:type="spellEnd"/>
      <w:r w:rsidRPr="00F26A2C">
        <w:t xml:space="preserve"> b0 = (r0 == r1);</w:t>
      </w:r>
      <w:r w:rsidRPr="00F26A2C">
        <w:tab/>
      </w:r>
      <w:r w:rsidRPr="00F26A2C">
        <w:tab/>
      </w:r>
      <w:r w:rsidRPr="00F26A2C">
        <w:tab/>
      </w:r>
      <w:r w:rsidRPr="00F26A2C">
        <w:tab/>
        <w:t>//b0 = false</w:t>
      </w:r>
    </w:p>
    <w:p w:rsidR="00D30A5D" w:rsidRPr="00F26A2C" w:rsidRDefault="00D30A5D" w:rsidP="00483F67">
      <w:pPr>
        <w:pStyle w:val="ProgramkodLast"/>
      </w:pPr>
      <w:proofErr w:type="spellStart"/>
      <w:r w:rsidRPr="00F26A2C">
        <w:t>bool</w:t>
      </w:r>
      <w:proofErr w:type="spellEnd"/>
      <w:r w:rsidRPr="00F26A2C">
        <w:t xml:space="preserve"> b0 = (r0 != r1);</w:t>
      </w:r>
      <w:r w:rsidRPr="00F26A2C">
        <w:tab/>
      </w:r>
      <w:r w:rsidRPr="00F26A2C">
        <w:tab/>
      </w:r>
      <w:r w:rsidRPr="00F26A2C">
        <w:tab/>
      </w:r>
      <w:r w:rsidRPr="00F26A2C">
        <w:tab/>
        <w:t>//b0 = true</w:t>
      </w:r>
    </w:p>
    <w:p w:rsidR="00234599" w:rsidRPr="00F26A2C" w:rsidRDefault="00234599" w:rsidP="007256FA">
      <w:pPr>
        <w:pStyle w:val="Heading2"/>
        <w:rPr>
          <w:lang w:val="en-US"/>
        </w:rPr>
      </w:pPr>
      <w:proofErr w:type="spellStart"/>
      <w:r w:rsidRPr="00F26A2C">
        <w:rPr>
          <w:lang w:val="en-US"/>
        </w:rPr>
        <w:t>VGCAdjustment</w:t>
      </w:r>
      <w:proofErr w:type="spellEnd"/>
    </w:p>
    <w:p w:rsidR="005A10FC" w:rsidRPr="00F26A2C" w:rsidRDefault="00A9366E" w:rsidP="00E15FBC">
      <w:pPr>
        <w:rPr>
          <w:lang w:val="en-US"/>
        </w:rPr>
      </w:pPr>
      <w:r w:rsidRPr="00F26A2C">
        <w:rPr>
          <w:lang w:val="en-US"/>
        </w:rPr>
        <w:t xml:space="preserve">The </w:t>
      </w:r>
      <w:proofErr w:type="spellStart"/>
      <w:r w:rsidRPr="00F26A2C">
        <w:rPr>
          <w:lang w:val="en-US"/>
        </w:rPr>
        <w:t>VG</w:t>
      </w:r>
      <w:r w:rsidR="005A10FC" w:rsidRPr="00F26A2C">
        <w:rPr>
          <w:lang w:val="en-US"/>
        </w:rPr>
        <w:t>CAdjustment</w:t>
      </w:r>
      <w:proofErr w:type="spellEnd"/>
      <w:r w:rsidR="005A10FC" w:rsidRPr="00F26A2C">
        <w:rPr>
          <w:lang w:val="en-US"/>
        </w:rPr>
        <w:t xml:space="preserve"> type </w:t>
      </w:r>
      <w:r w:rsidR="00F27918" w:rsidRPr="00F26A2C">
        <w:rPr>
          <w:lang w:val="en-US"/>
        </w:rPr>
        <w:t xml:space="preserve">defined by the corresponding component </w:t>
      </w:r>
      <w:r w:rsidR="005A10FC" w:rsidRPr="00F26A2C">
        <w:rPr>
          <w:lang w:val="en-US"/>
        </w:rPr>
        <w:t>is used to adjust, along the x- and y-axis, where a rectangular graphical object is rendered relative to its position.</w:t>
      </w:r>
      <w:r w:rsidR="00986F8B" w:rsidRPr="00F26A2C">
        <w:rPr>
          <w:lang w:val="en-US"/>
        </w:rPr>
        <w:t xml:space="preserve"> </w:t>
      </w:r>
      <w:r w:rsidR="007D6068" w:rsidRPr="00F26A2C">
        <w:rPr>
          <w:lang w:val="en-US"/>
        </w:rPr>
        <w:t xml:space="preserve">Adjustment is specified for each axis by a real value in the range [0.0, 1.0]. </w:t>
      </w:r>
    </w:p>
    <w:p w:rsidR="007D6068" w:rsidRPr="00F26A2C" w:rsidRDefault="007D6068" w:rsidP="00E15FBC">
      <w:pPr>
        <w:rPr>
          <w:lang w:val="en-US"/>
        </w:rPr>
      </w:pPr>
      <w:r w:rsidRPr="00F26A2C">
        <w:rPr>
          <w:lang w:val="en-US"/>
        </w:rPr>
        <w:t xml:space="preserve">Suppose, for example, that a computer game program renders a text string to the display (320*200 pixels) representing the current game score. </w:t>
      </w:r>
      <w:r w:rsidR="00E16183" w:rsidRPr="00F26A2C">
        <w:rPr>
          <w:lang w:val="en-US"/>
        </w:rPr>
        <w:fldChar w:fldCharType="begin"/>
      </w:r>
      <w:r w:rsidR="00E16183" w:rsidRPr="00F26A2C">
        <w:rPr>
          <w:lang w:val="en-US"/>
        </w:rPr>
        <w:instrText xml:space="preserve"> REF _Ref137022092 \h </w:instrText>
      </w:r>
      <w:r w:rsidR="00E16183" w:rsidRPr="00F26A2C">
        <w:rPr>
          <w:lang w:val="en-US"/>
        </w:rPr>
      </w:r>
      <w:r w:rsidR="00E16183" w:rsidRPr="00F26A2C">
        <w:rPr>
          <w:lang w:val="en-US"/>
        </w:rPr>
        <w:fldChar w:fldCharType="separate"/>
      </w:r>
      <w:r w:rsidR="001C5C17" w:rsidRPr="00F26A2C">
        <w:rPr>
          <w:lang w:val="en-US"/>
        </w:rPr>
        <w:t xml:space="preserve">Figure </w:t>
      </w:r>
      <w:r w:rsidR="001C5C17">
        <w:rPr>
          <w:noProof/>
          <w:lang w:val="en-US"/>
        </w:rPr>
        <w:t>14</w:t>
      </w:r>
      <w:r w:rsidR="00E16183" w:rsidRPr="00F26A2C">
        <w:rPr>
          <w:lang w:val="en-US"/>
        </w:rPr>
        <w:fldChar w:fldCharType="end"/>
      </w:r>
      <w:r w:rsidRPr="00F26A2C">
        <w:rPr>
          <w:lang w:val="en-US"/>
        </w:rPr>
        <w:t xml:space="preserve"> illustrates a few different possible placements of the label together with suitable adjustments.</w:t>
      </w:r>
    </w:p>
    <w:bookmarkStart w:id="32" w:name="_MON_1210420183"/>
    <w:bookmarkStart w:id="33" w:name="_MON_1210656982"/>
    <w:bookmarkStart w:id="34" w:name="_MON_1211012299"/>
    <w:bookmarkStart w:id="35" w:name="_MON_1211012656"/>
    <w:bookmarkEnd w:id="32"/>
    <w:bookmarkEnd w:id="33"/>
    <w:bookmarkEnd w:id="34"/>
    <w:bookmarkEnd w:id="35"/>
    <w:bookmarkStart w:id="36" w:name="_MON_1211012662"/>
    <w:bookmarkEnd w:id="36"/>
    <w:p w:rsidR="007D6068" w:rsidRPr="00F26A2C" w:rsidRDefault="00205ED7" w:rsidP="007B51EA">
      <w:pPr>
        <w:pStyle w:val="Figur"/>
        <w:rPr>
          <w:lang w:val="en-US"/>
        </w:rPr>
      </w:pPr>
      <w:r w:rsidRPr="00F26A2C">
        <w:rPr>
          <w:lang w:val="en-US"/>
        </w:rPr>
        <w:object w:dxaOrig="9359" w:dyaOrig="5220">
          <v:shape id="_x0000_i1028" type="#_x0000_t75" style="width:468pt;height:261pt" o:ole="">
            <v:imagedata r:id="rId26" o:title=""/>
          </v:shape>
          <o:OLEObject Type="Embed" ProgID="Word.Picture.8" ShapeID="_x0000_i1028" DrawAspect="Content" ObjectID="_1493538040" r:id="rId27"/>
        </w:object>
      </w:r>
    </w:p>
    <w:p w:rsidR="0017558F" w:rsidRPr="00F26A2C" w:rsidRDefault="0017558F" w:rsidP="0017558F">
      <w:pPr>
        <w:pStyle w:val="Figurtext"/>
        <w:rPr>
          <w:lang w:val="en-US"/>
        </w:rPr>
      </w:pPr>
      <w:bookmarkStart w:id="37" w:name="_Ref137022092"/>
      <w:r w:rsidRPr="00F26A2C">
        <w:rPr>
          <w:lang w:val="en-US"/>
        </w:rPr>
        <w:t xml:space="preserve">Figure </w:t>
      </w:r>
      <w:r w:rsidRPr="00F26A2C">
        <w:rPr>
          <w:lang w:val="en-US"/>
        </w:rPr>
        <w:fldChar w:fldCharType="begin"/>
      </w:r>
      <w:r w:rsidRPr="00F26A2C">
        <w:rPr>
          <w:lang w:val="en-US"/>
        </w:rPr>
        <w:instrText xml:space="preserve"> SEQ Figure \* ARABIC </w:instrText>
      </w:r>
      <w:r w:rsidRPr="00F26A2C">
        <w:rPr>
          <w:lang w:val="en-US"/>
        </w:rPr>
        <w:fldChar w:fldCharType="separate"/>
      </w:r>
      <w:r w:rsidR="008430BA">
        <w:rPr>
          <w:noProof/>
          <w:lang w:val="en-US"/>
        </w:rPr>
        <w:t>24</w:t>
      </w:r>
      <w:r w:rsidRPr="00F26A2C">
        <w:rPr>
          <w:lang w:val="en-US"/>
        </w:rPr>
        <w:fldChar w:fldCharType="end"/>
      </w:r>
      <w:bookmarkEnd w:id="37"/>
      <w:r w:rsidRPr="00F26A2C">
        <w:rPr>
          <w:lang w:val="en-US"/>
        </w:rPr>
        <w:t xml:space="preserve">. </w:t>
      </w:r>
      <w:r w:rsidR="00C5288F" w:rsidRPr="00F26A2C">
        <w:rPr>
          <w:lang w:val="en-US"/>
        </w:rPr>
        <w:t>Placement and adjustment.</w:t>
      </w:r>
    </w:p>
    <w:p w:rsidR="005F1ED7" w:rsidRPr="00F26A2C" w:rsidRDefault="003E1046" w:rsidP="00E15FBC">
      <w:pPr>
        <w:rPr>
          <w:lang w:val="en-US"/>
        </w:rPr>
      </w:pPr>
      <w:r w:rsidRPr="00F26A2C">
        <w:rPr>
          <w:lang w:val="en-US"/>
        </w:rPr>
        <w:t xml:space="preserve">Note, in the above example, </w:t>
      </w:r>
      <w:r w:rsidR="00757004" w:rsidRPr="00F26A2C">
        <w:rPr>
          <w:lang w:val="en-US"/>
        </w:rPr>
        <w:t xml:space="preserve">how each position refers to an extreme point on the display (i.e. </w:t>
      </w:r>
      <w:r w:rsidR="005F1ED7" w:rsidRPr="00F26A2C">
        <w:rPr>
          <w:lang w:val="en-US"/>
        </w:rPr>
        <w:t xml:space="preserve">to </w:t>
      </w:r>
      <w:r w:rsidR="00757004" w:rsidRPr="00F26A2C">
        <w:rPr>
          <w:lang w:val="en-US"/>
        </w:rPr>
        <w:t xml:space="preserve">one of the corners or </w:t>
      </w:r>
      <w:r w:rsidR="005F1ED7" w:rsidRPr="00F26A2C">
        <w:rPr>
          <w:lang w:val="en-US"/>
        </w:rPr>
        <w:t xml:space="preserve">to </w:t>
      </w:r>
      <w:r w:rsidR="00F26A2C">
        <w:rPr>
          <w:lang w:val="en-US"/>
        </w:rPr>
        <w:t xml:space="preserve">the </w:t>
      </w:r>
      <w:proofErr w:type="spellStart"/>
      <w:r w:rsidR="00F26A2C">
        <w:rPr>
          <w:lang w:val="en-US"/>
        </w:rPr>
        <w:t>centre</w:t>
      </w:r>
      <w:proofErr w:type="spellEnd"/>
      <w:r w:rsidR="00757004" w:rsidRPr="00F26A2C">
        <w:rPr>
          <w:lang w:val="en-US"/>
        </w:rPr>
        <w:t xml:space="preserve">) and that they can continue to do so regardless of the size of the corresponding rectangle, which of course </w:t>
      </w:r>
      <w:r w:rsidRPr="00F26A2C">
        <w:rPr>
          <w:lang w:val="en-US"/>
        </w:rPr>
        <w:t xml:space="preserve">will grow </w:t>
      </w:r>
      <w:r w:rsidR="00757004" w:rsidRPr="00F26A2C">
        <w:rPr>
          <w:lang w:val="en-US"/>
        </w:rPr>
        <w:t xml:space="preserve">over time </w:t>
      </w:r>
      <w:r w:rsidRPr="00F26A2C">
        <w:rPr>
          <w:lang w:val="en-US"/>
        </w:rPr>
        <w:t xml:space="preserve">as the player </w:t>
      </w:r>
      <w:r w:rsidR="005F1ED7" w:rsidRPr="00F26A2C">
        <w:rPr>
          <w:lang w:val="en-US"/>
        </w:rPr>
        <w:t>gains higher scores.</w:t>
      </w:r>
    </w:p>
    <w:p w:rsidR="00861772" w:rsidRPr="00F26A2C" w:rsidRDefault="00861772" w:rsidP="00E15FBC">
      <w:pPr>
        <w:rPr>
          <w:lang w:val="en-US"/>
        </w:rPr>
      </w:pPr>
      <w:proofErr w:type="spellStart"/>
      <w:r w:rsidRPr="00F26A2C">
        <w:rPr>
          <w:lang w:val="en-US"/>
        </w:rPr>
        <w:t>VGCAdjustment</w:t>
      </w:r>
      <w:proofErr w:type="spellEnd"/>
      <w:r w:rsidRPr="00F26A2C">
        <w:rPr>
          <w:lang w:val="en-US"/>
        </w:rPr>
        <w:t xml:space="preserve"> is implemented using the simpler type </w:t>
      </w:r>
      <w:proofErr w:type="spellStart"/>
      <w:r w:rsidRPr="00F26A2C">
        <w:rPr>
          <w:lang w:val="en-US"/>
        </w:rPr>
        <w:t>VGCFraction</w:t>
      </w:r>
      <w:proofErr w:type="spellEnd"/>
      <w:r w:rsidRPr="00F26A2C">
        <w:rPr>
          <w:lang w:val="en-US"/>
        </w:rPr>
        <w:t xml:space="preserve"> that represents a real value in the range [0.0, 1.0]:</w:t>
      </w:r>
    </w:p>
    <w:p w:rsidR="000477C9" w:rsidRPr="00F26A2C" w:rsidRDefault="000477C9" w:rsidP="00483F67">
      <w:pPr>
        <w:pStyle w:val="ProgramkodFirst"/>
      </w:pPr>
      <w:r w:rsidRPr="00F26A2C">
        <w:t>/* Initialization */</w:t>
      </w:r>
    </w:p>
    <w:p w:rsidR="00861772" w:rsidRPr="00F26A2C" w:rsidRDefault="000477C9" w:rsidP="00EF1AAD">
      <w:pPr>
        <w:pStyle w:val="Programkod"/>
      </w:pPr>
      <w:proofErr w:type="spellStart"/>
      <w:r w:rsidRPr="00F26A2C">
        <w:t>VGCFraction</w:t>
      </w:r>
      <w:proofErr w:type="spellEnd"/>
      <w:r w:rsidRPr="00F26A2C">
        <w:t xml:space="preserve"> fraction0(0.5</w:t>
      </w:r>
      <w:r w:rsidR="00861772" w:rsidRPr="00F26A2C">
        <w:t>);</w:t>
      </w:r>
    </w:p>
    <w:p w:rsidR="00861772" w:rsidRPr="00F26A2C" w:rsidRDefault="000477C9" w:rsidP="00EF1AAD">
      <w:pPr>
        <w:pStyle w:val="Programkod"/>
      </w:pPr>
      <w:proofErr w:type="spellStart"/>
      <w:r w:rsidRPr="00F26A2C">
        <w:t>VGCFraction</w:t>
      </w:r>
      <w:proofErr w:type="spellEnd"/>
      <w:r w:rsidRPr="00F26A2C">
        <w:t xml:space="preserve"> fraction1(fraction1</w:t>
      </w:r>
      <w:r w:rsidR="00861772" w:rsidRPr="00F26A2C">
        <w:t>);</w:t>
      </w:r>
    </w:p>
    <w:p w:rsidR="00861772" w:rsidRPr="00F26A2C" w:rsidRDefault="00861772" w:rsidP="00EF1AAD">
      <w:pPr>
        <w:pStyle w:val="Programkod"/>
      </w:pPr>
    </w:p>
    <w:p w:rsidR="000477C9" w:rsidRPr="00F26A2C" w:rsidRDefault="000477C9" w:rsidP="00EF1AAD">
      <w:pPr>
        <w:pStyle w:val="Programkod"/>
      </w:pPr>
      <w:r w:rsidRPr="00F26A2C">
        <w:t>/* Assignment */</w:t>
      </w:r>
    </w:p>
    <w:p w:rsidR="000477C9" w:rsidRPr="00F26A2C" w:rsidRDefault="000477C9" w:rsidP="00EF1AAD">
      <w:pPr>
        <w:pStyle w:val="Programkod"/>
      </w:pPr>
      <w:proofErr w:type="spellStart"/>
      <w:r w:rsidRPr="00F26A2C">
        <w:t>VGCFraction</w:t>
      </w:r>
      <w:proofErr w:type="spellEnd"/>
      <w:r w:rsidRPr="00F26A2C">
        <w:t xml:space="preserve"> fraction0(0.5);</w:t>
      </w:r>
    </w:p>
    <w:p w:rsidR="000477C9" w:rsidRPr="00F26A2C" w:rsidRDefault="000477C9" w:rsidP="00EF1AAD">
      <w:pPr>
        <w:pStyle w:val="Programkod"/>
      </w:pPr>
      <w:proofErr w:type="spellStart"/>
      <w:r w:rsidRPr="00F26A2C">
        <w:t>VGCFraction</w:t>
      </w:r>
      <w:proofErr w:type="spellEnd"/>
      <w:r w:rsidRPr="00F26A2C">
        <w:t xml:space="preserve"> fraction1;</w:t>
      </w:r>
    </w:p>
    <w:p w:rsidR="000477C9" w:rsidRPr="00F26A2C" w:rsidRDefault="000477C9" w:rsidP="00EF1AAD">
      <w:pPr>
        <w:pStyle w:val="Programkod"/>
      </w:pPr>
      <w:r w:rsidRPr="00F26A2C">
        <w:t>fraction1 = fraction0;</w:t>
      </w:r>
    </w:p>
    <w:p w:rsidR="00861772" w:rsidRPr="00F26A2C" w:rsidRDefault="00861772" w:rsidP="00EF1AAD">
      <w:pPr>
        <w:pStyle w:val="Programkod"/>
      </w:pPr>
    </w:p>
    <w:p w:rsidR="000477C9" w:rsidRPr="00F26A2C" w:rsidRDefault="000477C9" w:rsidP="00EF1AAD">
      <w:pPr>
        <w:pStyle w:val="Programkod"/>
      </w:pPr>
      <w:r w:rsidRPr="00F26A2C">
        <w:t>/* Reading/Setting */</w:t>
      </w:r>
    </w:p>
    <w:p w:rsidR="000477C9" w:rsidRPr="00F26A2C" w:rsidRDefault="00EF1AAD" w:rsidP="00EF1AAD">
      <w:pPr>
        <w:pStyle w:val="Programkod"/>
      </w:pPr>
      <w:proofErr w:type="spellStart"/>
      <w:r w:rsidRPr="00F26A2C">
        <w:t>VGCFraction</w:t>
      </w:r>
      <w:proofErr w:type="spellEnd"/>
      <w:r w:rsidRPr="00F26A2C">
        <w:t xml:space="preserve"> fraction;</w:t>
      </w:r>
      <w:r w:rsidRPr="00F26A2C">
        <w:tab/>
      </w:r>
      <w:r w:rsidRPr="00F26A2C">
        <w:tab/>
      </w:r>
      <w:r w:rsidRPr="00F26A2C">
        <w:tab/>
      </w:r>
      <w:r w:rsidR="00D818FA" w:rsidRPr="00F26A2C">
        <w:tab/>
      </w:r>
      <w:r w:rsidRPr="00F26A2C">
        <w:t>//Default 0.0</w:t>
      </w:r>
    </w:p>
    <w:p w:rsidR="00EF1AAD" w:rsidRPr="00F26A2C" w:rsidRDefault="00EF1AAD" w:rsidP="00EF1AAD">
      <w:pPr>
        <w:pStyle w:val="Programkod"/>
      </w:pPr>
      <w:proofErr w:type="spellStart"/>
      <w:r w:rsidRPr="00F26A2C">
        <w:t>fraction.setFraction</w:t>
      </w:r>
      <w:proofErr w:type="spellEnd"/>
      <w:r w:rsidRPr="00F26A2C">
        <w:t>(0.5);</w:t>
      </w:r>
    </w:p>
    <w:p w:rsidR="00EF1AAD" w:rsidRPr="00F26A2C" w:rsidRDefault="00EF1AAD" w:rsidP="00EF1AAD">
      <w:pPr>
        <w:pStyle w:val="Programkod"/>
      </w:pPr>
      <w:proofErr w:type="spellStart"/>
      <w:r w:rsidRPr="00F26A2C">
        <w:lastRenderedPageBreak/>
        <w:t>bool</w:t>
      </w:r>
      <w:proofErr w:type="spellEnd"/>
      <w:r w:rsidRPr="00F26A2C">
        <w:t xml:space="preserve"> b = (0.5 == </w:t>
      </w:r>
      <w:proofErr w:type="spellStart"/>
      <w:r w:rsidRPr="00F26A2C">
        <w:t>fraction.getFraction</w:t>
      </w:r>
      <w:proofErr w:type="spellEnd"/>
      <w:r w:rsidRPr="00F26A2C">
        <w:t>());</w:t>
      </w:r>
      <w:r w:rsidRPr="00F26A2C">
        <w:tab/>
        <w:t>//b = true;</w:t>
      </w:r>
    </w:p>
    <w:p w:rsidR="000477C9" w:rsidRPr="00F26A2C" w:rsidRDefault="000477C9" w:rsidP="00EF1AAD">
      <w:pPr>
        <w:pStyle w:val="Programkod"/>
      </w:pPr>
    </w:p>
    <w:p w:rsidR="00EF1AAD" w:rsidRPr="00F26A2C" w:rsidRDefault="00EF1AAD" w:rsidP="00EF1AAD">
      <w:pPr>
        <w:pStyle w:val="Programkod"/>
      </w:pPr>
      <w:r w:rsidRPr="00F26A2C">
        <w:t>/* Comparison */</w:t>
      </w:r>
    </w:p>
    <w:p w:rsidR="00EF1AAD" w:rsidRPr="00F26A2C" w:rsidRDefault="00EF1AAD" w:rsidP="00EF1AAD">
      <w:pPr>
        <w:pStyle w:val="Programkod"/>
      </w:pPr>
      <w:proofErr w:type="spellStart"/>
      <w:r w:rsidRPr="00F26A2C">
        <w:t>VGCFraction</w:t>
      </w:r>
      <w:proofErr w:type="spellEnd"/>
      <w:r w:rsidRPr="00F26A2C">
        <w:t xml:space="preserve"> fraction0(0.5);</w:t>
      </w:r>
    </w:p>
    <w:p w:rsidR="00EF1AAD" w:rsidRPr="00F26A2C" w:rsidRDefault="00EF1AAD" w:rsidP="00EF1AAD">
      <w:pPr>
        <w:pStyle w:val="Programkod"/>
      </w:pPr>
      <w:proofErr w:type="spellStart"/>
      <w:r w:rsidRPr="00F26A2C">
        <w:t>VGCFraction</w:t>
      </w:r>
      <w:proofErr w:type="spellEnd"/>
      <w:r w:rsidRPr="00F26A2C">
        <w:t xml:space="preserve"> fraction1(0.6);</w:t>
      </w:r>
    </w:p>
    <w:p w:rsidR="00EF1AAD" w:rsidRPr="00F26A2C" w:rsidRDefault="00EF1AAD" w:rsidP="00EF1AAD">
      <w:pPr>
        <w:pStyle w:val="Programkod"/>
      </w:pPr>
      <w:proofErr w:type="spellStart"/>
      <w:r w:rsidRPr="00F26A2C">
        <w:t>bool</w:t>
      </w:r>
      <w:proofErr w:type="spellEnd"/>
      <w:r w:rsidRPr="00F26A2C">
        <w:t xml:space="preserve"> b0 = (fraction0 == fraction1);</w:t>
      </w:r>
      <w:r w:rsidRPr="00F26A2C">
        <w:tab/>
      </w:r>
      <w:r w:rsidRPr="00F26A2C">
        <w:tab/>
        <w:t>//b0 = false</w:t>
      </w:r>
    </w:p>
    <w:p w:rsidR="00EF1AAD" w:rsidRPr="00F26A2C" w:rsidRDefault="00EF1AAD" w:rsidP="00EF1AAD">
      <w:pPr>
        <w:pStyle w:val="Programkod"/>
      </w:pPr>
      <w:proofErr w:type="spellStart"/>
      <w:r w:rsidRPr="00F26A2C">
        <w:t>bool</w:t>
      </w:r>
      <w:proofErr w:type="spellEnd"/>
      <w:r w:rsidRPr="00F26A2C">
        <w:t xml:space="preserve"> b1 = (fraction0 != fraction1);</w:t>
      </w:r>
      <w:r w:rsidRPr="00F26A2C">
        <w:tab/>
      </w:r>
      <w:r w:rsidRPr="00F26A2C">
        <w:tab/>
        <w:t>//b1 = true</w:t>
      </w:r>
    </w:p>
    <w:p w:rsidR="000477C9" w:rsidRPr="00F26A2C" w:rsidRDefault="003417B6" w:rsidP="00E15FBC">
      <w:pPr>
        <w:rPr>
          <w:lang w:val="en-US"/>
        </w:rPr>
      </w:pPr>
      <w:proofErr w:type="spellStart"/>
      <w:r w:rsidRPr="00F26A2C">
        <w:rPr>
          <w:lang w:val="en-US"/>
        </w:rPr>
        <w:t>VGCAdjustment</w:t>
      </w:r>
      <w:proofErr w:type="spellEnd"/>
      <w:r w:rsidRPr="00F26A2C">
        <w:rPr>
          <w:lang w:val="en-US"/>
        </w:rPr>
        <w:t>, in turn, can be used as follows.</w:t>
      </w:r>
    </w:p>
    <w:p w:rsidR="002A50EE" w:rsidRPr="00F26A2C" w:rsidRDefault="002A50EE" w:rsidP="00205ED7">
      <w:pPr>
        <w:pStyle w:val="ProgramkodFirst"/>
      </w:pPr>
      <w:r w:rsidRPr="00F26A2C">
        <w:t>/* Initialization*/</w:t>
      </w:r>
    </w:p>
    <w:p w:rsidR="002A50EE" w:rsidRPr="00F26A2C" w:rsidRDefault="002A50EE" w:rsidP="002A50EE">
      <w:pPr>
        <w:pStyle w:val="Programkod"/>
      </w:pPr>
      <w:proofErr w:type="spellStart"/>
      <w:r w:rsidRPr="00F26A2C">
        <w:t>VGCAdjustment</w:t>
      </w:r>
      <w:proofErr w:type="spellEnd"/>
      <w:r w:rsidRPr="00F26A2C">
        <w:t xml:space="preserve"> adjustment0;</w:t>
      </w:r>
      <w:r w:rsidRPr="00F26A2C">
        <w:tab/>
      </w:r>
      <w:r w:rsidRPr="00F26A2C">
        <w:tab/>
      </w:r>
      <w:r w:rsidRPr="00F26A2C">
        <w:tab/>
        <w:t>//Default; x/y-adjustment = 0.0</w:t>
      </w:r>
    </w:p>
    <w:p w:rsidR="002A50EE" w:rsidRPr="00F26A2C" w:rsidRDefault="002A50EE" w:rsidP="002A50EE">
      <w:pPr>
        <w:pStyle w:val="Programkod"/>
      </w:pPr>
      <w:proofErr w:type="spellStart"/>
      <w:r w:rsidRPr="00F26A2C">
        <w:t>VGCAdjustment</w:t>
      </w:r>
      <w:proofErr w:type="spellEnd"/>
      <w:r w:rsidRPr="00F26A2C">
        <w:t xml:space="preserve"> adjustment1(0.5, 1.0);</w:t>
      </w:r>
    </w:p>
    <w:p w:rsidR="003417B6" w:rsidRPr="00F26A2C" w:rsidRDefault="002A50EE" w:rsidP="002A50EE">
      <w:pPr>
        <w:pStyle w:val="Programkod"/>
      </w:pPr>
      <w:proofErr w:type="spellStart"/>
      <w:r w:rsidRPr="00F26A2C">
        <w:t>VGCAdjustment</w:t>
      </w:r>
      <w:proofErr w:type="spellEnd"/>
      <w:r w:rsidRPr="00F26A2C">
        <w:t xml:space="preserve"> adjustment2(adjustment1); </w:t>
      </w:r>
    </w:p>
    <w:p w:rsidR="00EF1AAD" w:rsidRPr="00F26A2C" w:rsidRDefault="00EF1AAD" w:rsidP="002A50EE">
      <w:pPr>
        <w:pStyle w:val="Programkod"/>
      </w:pPr>
    </w:p>
    <w:p w:rsidR="002A50EE" w:rsidRPr="00F26A2C" w:rsidRDefault="002A50EE" w:rsidP="002A50EE">
      <w:pPr>
        <w:pStyle w:val="Programkod"/>
      </w:pPr>
      <w:r w:rsidRPr="00F26A2C">
        <w:t xml:space="preserve">/* </w:t>
      </w:r>
      <w:proofErr w:type="spellStart"/>
      <w:r w:rsidRPr="00F26A2C">
        <w:t>Assignement</w:t>
      </w:r>
      <w:proofErr w:type="spellEnd"/>
      <w:r w:rsidRPr="00F26A2C">
        <w:t xml:space="preserve"> */</w:t>
      </w:r>
    </w:p>
    <w:p w:rsidR="002A50EE" w:rsidRPr="00F26A2C" w:rsidRDefault="002A50EE" w:rsidP="002A50EE">
      <w:pPr>
        <w:pStyle w:val="Programkod"/>
      </w:pPr>
      <w:proofErr w:type="spellStart"/>
      <w:r w:rsidRPr="00F26A2C">
        <w:t>VGCAdjustment</w:t>
      </w:r>
      <w:proofErr w:type="spellEnd"/>
      <w:r w:rsidRPr="00F26A2C">
        <w:t xml:space="preserve"> adjustment0(0.1, 0.2);</w:t>
      </w:r>
    </w:p>
    <w:p w:rsidR="002A50EE" w:rsidRPr="00F26A2C" w:rsidRDefault="002A50EE" w:rsidP="002A50EE">
      <w:pPr>
        <w:pStyle w:val="Programkod"/>
      </w:pPr>
      <w:proofErr w:type="spellStart"/>
      <w:r w:rsidRPr="00F26A2C">
        <w:t>VGCAdjustment</w:t>
      </w:r>
      <w:proofErr w:type="spellEnd"/>
      <w:r w:rsidRPr="00F26A2C">
        <w:t xml:space="preserve"> adjustment1;</w:t>
      </w:r>
    </w:p>
    <w:p w:rsidR="002A50EE" w:rsidRPr="00F26A2C" w:rsidRDefault="002A50EE" w:rsidP="002A50EE">
      <w:pPr>
        <w:pStyle w:val="Programkod"/>
      </w:pPr>
      <w:r w:rsidRPr="00F26A2C">
        <w:t>adjustment1 = adjustment1;</w:t>
      </w:r>
    </w:p>
    <w:p w:rsidR="002A50EE" w:rsidRPr="00F26A2C" w:rsidRDefault="002A50EE" w:rsidP="002A50EE">
      <w:pPr>
        <w:pStyle w:val="Programkod"/>
      </w:pPr>
    </w:p>
    <w:p w:rsidR="002A50EE" w:rsidRPr="00F26A2C" w:rsidRDefault="002A50EE" w:rsidP="002A50EE">
      <w:pPr>
        <w:pStyle w:val="Programkod"/>
      </w:pPr>
      <w:r w:rsidRPr="00F26A2C">
        <w:t>/* Reading/Writing */</w:t>
      </w:r>
    </w:p>
    <w:p w:rsidR="002A50EE" w:rsidRPr="00F26A2C" w:rsidRDefault="002A50EE" w:rsidP="002A50EE">
      <w:pPr>
        <w:pStyle w:val="Programkod"/>
      </w:pPr>
      <w:proofErr w:type="spellStart"/>
      <w:r w:rsidRPr="00F26A2C">
        <w:t>VGCAdjustment</w:t>
      </w:r>
      <w:proofErr w:type="spellEnd"/>
      <w:r w:rsidRPr="00F26A2C">
        <w:t xml:space="preserve"> adjustment;</w:t>
      </w:r>
    </w:p>
    <w:p w:rsidR="002A50EE" w:rsidRPr="00F26A2C" w:rsidRDefault="002A50EE" w:rsidP="002A50EE">
      <w:pPr>
        <w:pStyle w:val="Programkod"/>
      </w:pPr>
      <w:proofErr w:type="spellStart"/>
      <w:r w:rsidRPr="00F26A2C">
        <w:t>adjustment.setXAdjustment</w:t>
      </w:r>
      <w:proofErr w:type="spellEnd"/>
      <w:r w:rsidRPr="00F26A2C">
        <w:t>(0.5);</w:t>
      </w:r>
    </w:p>
    <w:p w:rsidR="002A50EE" w:rsidRPr="00F26A2C" w:rsidRDefault="002A50EE" w:rsidP="002A50EE">
      <w:pPr>
        <w:pStyle w:val="Programkod"/>
      </w:pPr>
      <w:proofErr w:type="spellStart"/>
      <w:r w:rsidRPr="00F26A2C">
        <w:t>bool</w:t>
      </w:r>
      <w:proofErr w:type="spellEnd"/>
      <w:r w:rsidRPr="00F26A2C">
        <w:t xml:space="preserve"> b = (0.5 == </w:t>
      </w:r>
      <w:proofErr w:type="spellStart"/>
      <w:r w:rsidRPr="00F26A2C">
        <w:t>adjustment.getXAdjustment</w:t>
      </w:r>
      <w:proofErr w:type="spellEnd"/>
      <w:r w:rsidRPr="00F26A2C">
        <w:t>().</w:t>
      </w:r>
      <w:proofErr w:type="spellStart"/>
      <w:r w:rsidRPr="00F26A2C">
        <w:t>getFraction</w:t>
      </w:r>
      <w:proofErr w:type="spellEnd"/>
      <w:r w:rsidRPr="00F26A2C">
        <w:t>());</w:t>
      </w:r>
      <w:r w:rsidRPr="00F26A2C">
        <w:tab/>
        <w:t>//b = true</w:t>
      </w:r>
    </w:p>
    <w:p w:rsidR="002A50EE" w:rsidRPr="00F26A2C" w:rsidRDefault="002A50EE" w:rsidP="002A50EE">
      <w:pPr>
        <w:pStyle w:val="Programkod"/>
      </w:pPr>
    </w:p>
    <w:p w:rsidR="002A50EE" w:rsidRPr="00F26A2C" w:rsidRDefault="002A50EE" w:rsidP="002A50EE">
      <w:pPr>
        <w:pStyle w:val="Programkod"/>
      </w:pPr>
      <w:r w:rsidRPr="00F26A2C">
        <w:t>/* Comparison */</w:t>
      </w:r>
    </w:p>
    <w:p w:rsidR="002A50EE" w:rsidRPr="00F26A2C" w:rsidRDefault="002A50EE" w:rsidP="002A50EE">
      <w:pPr>
        <w:pStyle w:val="Programkod"/>
      </w:pPr>
      <w:proofErr w:type="spellStart"/>
      <w:r w:rsidRPr="00F26A2C">
        <w:t>VGCAdjustment</w:t>
      </w:r>
      <w:proofErr w:type="spellEnd"/>
      <w:r w:rsidRPr="00F26A2C">
        <w:t xml:space="preserve"> a0(0.1, 0.2);</w:t>
      </w:r>
    </w:p>
    <w:p w:rsidR="002A50EE" w:rsidRPr="00F26A2C" w:rsidRDefault="002A50EE" w:rsidP="002A50EE">
      <w:pPr>
        <w:pStyle w:val="Programkod"/>
      </w:pPr>
      <w:proofErr w:type="spellStart"/>
      <w:r w:rsidRPr="00F26A2C">
        <w:t>VGCAdjustment</w:t>
      </w:r>
      <w:proofErr w:type="spellEnd"/>
      <w:r w:rsidRPr="00F26A2C">
        <w:t xml:space="preserve"> a1(0.2, 0.3);</w:t>
      </w:r>
    </w:p>
    <w:p w:rsidR="002A50EE" w:rsidRPr="00F26A2C" w:rsidRDefault="002A50EE" w:rsidP="002A50EE">
      <w:pPr>
        <w:pStyle w:val="Programkod"/>
      </w:pPr>
      <w:proofErr w:type="spellStart"/>
      <w:r w:rsidRPr="00F26A2C">
        <w:t>bool</w:t>
      </w:r>
      <w:proofErr w:type="spellEnd"/>
      <w:r w:rsidRPr="00F26A2C">
        <w:t xml:space="preserve"> b0 = (a0 == a1);</w:t>
      </w:r>
      <w:r w:rsidRPr="00F26A2C">
        <w:tab/>
      </w:r>
      <w:r w:rsidRPr="00F26A2C">
        <w:tab/>
      </w:r>
      <w:r w:rsidRPr="00F26A2C">
        <w:tab/>
        <w:t>//b0 = false</w:t>
      </w:r>
    </w:p>
    <w:p w:rsidR="002A50EE" w:rsidRPr="00F26A2C" w:rsidRDefault="002A50EE" w:rsidP="00483F67">
      <w:pPr>
        <w:pStyle w:val="ProgramkodLast"/>
      </w:pPr>
      <w:proofErr w:type="spellStart"/>
      <w:r w:rsidRPr="00F26A2C">
        <w:t>bool</w:t>
      </w:r>
      <w:proofErr w:type="spellEnd"/>
      <w:r w:rsidRPr="00F26A2C">
        <w:t xml:space="preserve"> b1 = (a0 != a1);</w:t>
      </w:r>
      <w:r w:rsidRPr="00F26A2C">
        <w:tab/>
      </w:r>
      <w:r w:rsidRPr="00F26A2C">
        <w:tab/>
      </w:r>
      <w:r w:rsidRPr="00F26A2C">
        <w:tab/>
        <w:t>//b1 = true</w:t>
      </w:r>
    </w:p>
    <w:p w:rsidR="00234599" w:rsidRPr="00F26A2C" w:rsidRDefault="00234599" w:rsidP="007256FA">
      <w:pPr>
        <w:pStyle w:val="Heading2"/>
        <w:rPr>
          <w:lang w:val="en-US"/>
        </w:rPr>
      </w:pPr>
      <w:proofErr w:type="spellStart"/>
      <w:r w:rsidRPr="00F26A2C">
        <w:rPr>
          <w:lang w:val="en-US"/>
        </w:rPr>
        <w:t>VGCKey</w:t>
      </w:r>
      <w:proofErr w:type="spellEnd"/>
    </w:p>
    <w:p w:rsidR="00D94A58" w:rsidRPr="00F26A2C" w:rsidRDefault="008F16A0" w:rsidP="00D94A58">
      <w:pPr>
        <w:rPr>
          <w:lang w:val="en-US"/>
        </w:rPr>
      </w:pPr>
      <w:proofErr w:type="spellStart"/>
      <w:r w:rsidRPr="00F26A2C">
        <w:rPr>
          <w:lang w:val="en-US"/>
        </w:rPr>
        <w:t>VGCKey</w:t>
      </w:r>
      <w:proofErr w:type="spellEnd"/>
      <w:r w:rsidRPr="00F26A2C">
        <w:rPr>
          <w:lang w:val="en-US"/>
        </w:rPr>
        <w:t xml:space="preserve"> defi</w:t>
      </w:r>
      <w:r w:rsidR="00B83BE1" w:rsidRPr="00F26A2C">
        <w:rPr>
          <w:lang w:val="en-US"/>
        </w:rPr>
        <w:t xml:space="preserve">ned in the </w:t>
      </w:r>
      <w:proofErr w:type="spellStart"/>
      <w:r w:rsidR="00B83BE1" w:rsidRPr="00F26A2C">
        <w:rPr>
          <w:lang w:val="en-US"/>
        </w:rPr>
        <w:t>VGCKey</w:t>
      </w:r>
      <w:proofErr w:type="spellEnd"/>
      <w:r w:rsidR="00B83BE1" w:rsidRPr="00F26A2C">
        <w:rPr>
          <w:lang w:val="en-US"/>
        </w:rPr>
        <w:t xml:space="preserve"> component is, as suggested by the name, used to represent individual keys on the keyboard. Each key is represented by its </w:t>
      </w:r>
      <w:r w:rsidR="00290FC5" w:rsidRPr="00F26A2C">
        <w:rPr>
          <w:lang w:val="en-US"/>
        </w:rPr>
        <w:t xml:space="preserve">unique </w:t>
      </w:r>
      <w:r w:rsidR="00B83BE1" w:rsidRPr="00F26A2C">
        <w:rPr>
          <w:lang w:val="en-US"/>
        </w:rPr>
        <w:t>key code:</w:t>
      </w:r>
    </w:p>
    <w:p w:rsidR="000F5D03" w:rsidRPr="00F26A2C" w:rsidRDefault="000F5D03" w:rsidP="00483F67">
      <w:pPr>
        <w:pStyle w:val="ProgramkodFirst"/>
      </w:pPr>
      <w:r w:rsidRPr="00F26A2C">
        <w:t>NULL_KEY, BACKSPACE_KEY, TAB_KEY, RETURN_KEY, SHIFT_KEY, CONTROL_KEY, MENU_KEY, ESCAPE_KEY, SPACE_KEY, PAGE_UP_KEY, PAGE_DOWN_KEY, END_KEY, HOME_KEY, ARROW_LEFT_KEY, ARROW_UP_KEY, ARROW_RIGHT_KEY, ARROW_DOWN_KEY, DELETE_KEY, ZERO_KEY, ONE_KEY, TWO_KEY, THREE_KEY, FOUR_KEY, FIVE_KEY, SIX_KEY, SEVEN_KEY, EIGHT_KEY, NINE_KEY, A_KEY, B_KEY, C_KEY, D_KEY, E_KEY, F_KEY, G_KEY, H_KEY, I_KEY, J_KEY, K_KEY, L_KEY, M_KEY, N_KEY, O_KEY, P_KEY, Q_KEY, R_KEY, S_KEY, T_KEY, U_KEY, V_KEY, W_KEY, X_KEY,</w:t>
      </w:r>
      <w:r w:rsidR="004911A6">
        <w:t xml:space="preserve"> Y_KEY,</w:t>
      </w:r>
      <w:r w:rsidRPr="00F26A2C">
        <w:t xml:space="preserve"> Z_KEY, PAD_ZERO_KEY, PAD_ONE_KEY, PAD_TWO_KEY, PAD_THREE_KEY, PAD_FOUR_KEY, PAD_FIVE_KEY, PAD_SIX_KEY, PAD_SEVEN_KEY, PAD_EIGHT_KEY, PAD_NINE_KEY, PAD_MULTIPLY_KEY, PAD_ADD_KEY, PAD_SUBTRACT_KEY, PAD_DIVIDE_KEY, F1_KEY, F2_KEY, F3_KEY, F4_KEY, F5_KEY, F6_KEY, F7_KEY, F8_KEY, F9_KEY, F10_KEY, F11_KEY, F12_KEY</w:t>
      </w:r>
    </w:p>
    <w:p w:rsidR="00290FC5" w:rsidRPr="00F26A2C" w:rsidRDefault="00290FC5" w:rsidP="00D94A58">
      <w:pPr>
        <w:rPr>
          <w:lang w:val="en-US"/>
        </w:rPr>
      </w:pPr>
      <w:r w:rsidRPr="00F26A2C">
        <w:rPr>
          <w:lang w:val="en-US"/>
        </w:rPr>
        <w:t xml:space="preserve">The null key is used to signify a </w:t>
      </w:r>
      <w:proofErr w:type="spellStart"/>
      <w:r w:rsidRPr="00F26A2C">
        <w:rPr>
          <w:lang w:val="en-US"/>
        </w:rPr>
        <w:t>non existent</w:t>
      </w:r>
      <w:proofErr w:type="spellEnd"/>
      <w:r w:rsidRPr="00F26A2C">
        <w:rPr>
          <w:lang w:val="en-US"/>
        </w:rPr>
        <w:t xml:space="preserve"> key, i.e. a key that </w:t>
      </w:r>
      <w:r w:rsidR="0000365D" w:rsidRPr="00F26A2C">
        <w:rPr>
          <w:lang w:val="en-US"/>
        </w:rPr>
        <w:t>can</w:t>
      </w:r>
      <w:r w:rsidRPr="00F26A2C">
        <w:rPr>
          <w:lang w:val="en-US"/>
        </w:rPr>
        <w:t xml:space="preserve"> never be pressed.</w:t>
      </w:r>
      <w:r w:rsidR="00E06671" w:rsidRPr="00F26A2C">
        <w:rPr>
          <w:lang w:val="en-US"/>
        </w:rPr>
        <w:t xml:space="preserve"> </w:t>
      </w:r>
    </w:p>
    <w:p w:rsidR="00E06671" w:rsidRPr="00F26A2C" w:rsidRDefault="00E06671" w:rsidP="00D94A58">
      <w:pPr>
        <w:rPr>
          <w:lang w:val="en-US"/>
        </w:rPr>
      </w:pPr>
      <w:r w:rsidRPr="00F26A2C">
        <w:rPr>
          <w:lang w:val="en-US"/>
        </w:rPr>
        <w:t xml:space="preserve">The </w:t>
      </w:r>
      <w:proofErr w:type="spellStart"/>
      <w:r w:rsidRPr="00F26A2C">
        <w:rPr>
          <w:lang w:val="en-US"/>
        </w:rPr>
        <w:t>VGCKey</w:t>
      </w:r>
      <w:proofErr w:type="spellEnd"/>
      <w:r w:rsidRPr="00F26A2C">
        <w:rPr>
          <w:lang w:val="en-US"/>
        </w:rPr>
        <w:t xml:space="preserve"> type can be used as follows.</w:t>
      </w:r>
    </w:p>
    <w:p w:rsidR="00E06671" w:rsidRPr="00F26A2C" w:rsidRDefault="00A1417F" w:rsidP="00483F67">
      <w:pPr>
        <w:pStyle w:val="ProgramkodFirst"/>
      </w:pPr>
      <w:r w:rsidRPr="00F26A2C">
        <w:t>/* Initialization */</w:t>
      </w:r>
    </w:p>
    <w:p w:rsidR="00A1417F" w:rsidRPr="00F26A2C" w:rsidRDefault="00A1417F" w:rsidP="00A1417F">
      <w:pPr>
        <w:pStyle w:val="Programkod"/>
      </w:pPr>
      <w:proofErr w:type="spellStart"/>
      <w:r w:rsidRPr="00F26A2C">
        <w:t>VGCKey</w:t>
      </w:r>
      <w:proofErr w:type="spellEnd"/>
      <w:r w:rsidRPr="00F26A2C">
        <w:t xml:space="preserve"> key0;</w:t>
      </w:r>
      <w:r w:rsidRPr="00F26A2C">
        <w:tab/>
      </w:r>
      <w:r w:rsidRPr="00F26A2C">
        <w:tab/>
      </w:r>
      <w:r w:rsidRPr="00F26A2C">
        <w:tab/>
      </w:r>
      <w:r w:rsidRPr="00F26A2C">
        <w:tab/>
      </w:r>
      <w:r w:rsidRPr="00F26A2C">
        <w:tab/>
        <w:t>//Default, null key</w:t>
      </w:r>
    </w:p>
    <w:p w:rsidR="00A1417F" w:rsidRPr="00F26A2C" w:rsidRDefault="00A1417F" w:rsidP="00A1417F">
      <w:pPr>
        <w:pStyle w:val="Programkod"/>
      </w:pPr>
      <w:proofErr w:type="spellStart"/>
      <w:r w:rsidRPr="00F26A2C">
        <w:t>VGCKey</w:t>
      </w:r>
      <w:proofErr w:type="spellEnd"/>
      <w:r w:rsidRPr="00F26A2C">
        <w:t xml:space="preserve"> </w:t>
      </w:r>
      <w:proofErr w:type="spellStart"/>
      <w:r w:rsidRPr="00F26A2C">
        <w:t>escapeKey</w:t>
      </w:r>
      <w:proofErr w:type="spellEnd"/>
      <w:r w:rsidRPr="00F26A2C">
        <w:t>(</w:t>
      </w:r>
      <w:proofErr w:type="spellStart"/>
      <w:r w:rsidRPr="00F26A2C">
        <w:t>VGCKey</w:t>
      </w:r>
      <w:proofErr w:type="spellEnd"/>
      <w:r w:rsidRPr="00F26A2C">
        <w:t>::ESCAPE_KEY);</w:t>
      </w:r>
    </w:p>
    <w:p w:rsidR="00A1417F" w:rsidRPr="00F26A2C" w:rsidRDefault="00A1417F" w:rsidP="00A1417F">
      <w:pPr>
        <w:pStyle w:val="Programkod"/>
      </w:pPr>
      <w:proofErr w:type="spellStart"/>
      <w:r w:rsidRPr="00F26A2C">
        <w:t>VGCKey</w:t>
      </w:r>
      <w:proofErr w:type="spellEnd"/>
      <w:r w:rsidRPr="00F26A2C">
        <w:t xml:space="preserve"> escapeKey2(</w:t>
      </w:r>
      <w:proofErr w:type="spellStart"/>
      <w:r w:rsidRPr="00F26A2C">
        <w:t>escapeKey</w:t>
      </w:r>
      <w:proofErr w:type="spellEnd"/>
      <w:r w:rsidRPr="00F26A2C">
        <w:t>);</w:t>
      </w:r>
    </w:p>
    <w:p w:rsidR="00B36537" w:rsidRPr="00F26A2C" w:rsidRDefault="00B36537" w:rsidP="00A1417F">
      <w:pPr>
        <w:pStyle w:val="Programkod"/>
      </w:pPr>
    </w:p>
    <w:p w:rsidR="00A1417F" w:rsidRPr="00F26A2C" w:rsidRDefault="008D334C" w:rsidP="00A1417F">
      <w:pPr>
        <w:pStyle w:val="Programkod"/>
      </w:pPr>
      <w:r w:rsidRPr="00F26A2C">
        <w:t>/* Assignment */</w:t>
      </w:r>
    </w:p>
    <w:p w:rsidR="008D334C" w:rsidRPr="00F26A2C" w:rsidRDefault="008D334C" w:rsidP="008D334C">
      <w:pPr>
        <w:pStyle w:val="Programkod"/>
      </w:pPr>
      <w:proofErr w:type="spellStart"/>
      <w:r w:rsidRPr="00F26A2C">
        <w:t>VGCKey</w:t>
      </w:r>
      <w:proofErr w:type="spellEnd"/>
      <w:r w:rsidRPr="00F26A2C">
        <w:t xml:space="preserve"> k0(</w:t>
      </w:r>
      <w:proofErr w:type="spellStart"/>
      <w:r w:rsidRPr="00F26A2C">
        <w:t>VGCKey</w:t>
      </w:r>
      <w:proofErr w:type="spellEnd"/>
      <w:r w:rsidRPr="00F26A2C">
        <w:t>:: A_KEY);</w:t>
      </w:r>
    </w:p>
    <w:p w:rsidR="008D334C" w:rsidRPr="00F26A2C" w:rsidRDefault="008D334C" w:rsidP="008D334C">
      <w:pPr>
        <w:pStyle w:val="Programkod"/>
      </w:pPr>
      <w:proofErr w:type="spellStart"/>
      <w:r w:rsidRPr="00F26A2C">
        <w:t>VGCKey</w:t>
      </w:r>
      <w:proofErr w:type="spellEnd"/>
      <w:r w:rsidRPr="00F26A2C">
        <w:t xml:space="preserve"> k1;</w:t>
      </w:r>
    </w:p>
    <w:p w:rsidR="008D334C" w:rsidRPr="00F26A2C" w:rsidRDefault="008D334C" w:rsidP="008D334C">
      <w:pPr>
        <w:pStyle w:val="Programkod"/>
      </w:pPr>
      <w:r w:rsidRPr="00F26A2C">
        <w:t>k1 = k0;</w:t>
      </w:r>
    </w:p>
    <w:p w:rsidR="008D334C" w:rsidRPr="00F26A2C" w:rsidRDefault="008D334C" w:rsidP="008D334C">
      <w:pPr>
        <w:pStyle w:val="Programkod"/>
      </w:pPr>
    </w:p>
    <w:p w:rsidR="008D334C" w:rsidRPr="00F26A2C" w:rsidRDefault="008D334C" w:rsidP="008D334C">
      <w:pPr>
        <w:pStyle w:val="Programkod"/>
      </w:pPr>
      <w:r w:rsidRPr="00F26A2C">
        <w:t>/* Reading/Writing */</w:t>
      </w:r>
    </w:p>
    <w:p w:rsidR="008D334C" w:rsidRPr="00F26A2C" w:rsidRDefault="008D334C" w:rsidP="008D334C">
      <w:pPr>
        <w:pStyle w:val="Programkod"/>
      </w:pPr>
      <w:proofErr w:type="spellStart"/>
      <w:r w:rsidRPr="00F26A2C">
        <w:t>VGCKey</w:t>
      </w:r>
      <w:proofErr w:type="spellEnd"/>
      <w:r w:rsidRPr="00F26A2C">
        <w:t xml:space="preserve"> key;</w:t>
      </w:r>
    </w:p>
    <w:p w:rsidR="008D334C" w:rsidRPr="00F26A2C" w:rsidRDefault="008D334C" w:rsidP="008D334C">
      <w:pPr>
        <w:pStyle w:val="Programkod"/>
      </w:pPr>
      <w:proofErr w:type="spellStart"/>
      <w:r w:rsidRPr="00F26A2C">
        <w:t>key.setKey</w:t>
      </w:r>
      <w:proofErr w:type="spellEnd"/>
      <w:r w:rsidRPr="00F26A2C">
        <w:t>(</w:t>
      </w:r>
      <w:proofErr w:type="spellStart"/>
      <w:r w:rsidRPr="00F26A2C">
        <w:t>VGCKey</w:t>
      </w:r>
      <w:proofErr w:type="spellEnd"/>
      <w:r w:rsidRPr="00F26A2C">
        <w:t>::A_KEY);</w:t>
      </w:r>
    </w:p>
    <w:p w:rsidR="008D334C" w:rsidRPr="00F26A2C" w:rsidRDefault="008D334C" w:rsidP="008D334C">
      <w:pPr>
        <w:pStyle w:val="Programkod"/>
      </w:pPr>
      <w:proofErr w:type="spellStart"/>
      <w:r w:rsidRPr="00F26A2C">
        <w:t>bool</w:t>
      </w:r>
      <w:proofErr w:type="spellEnd"/>
      <w:r w:rsidRPr="00F26A2C">
        <w:t xml:space="preserve"> b = (</w:t>
      </w:r>
      <w:proofErr w:type="spellStart"/>
      <w:r w:rsidRPr="00F26A2C">
        <w:t>VGCKey</w:t>
      </w:r>
      <w:proofErr w:type="spellEnd"/>
      <w:r w:rsidRPr="00F26A2C">
        <w:t xml:space="preserve">::A_KEY == </w:t>
      </w:r>
      <w:proofErr w:type="spellStart"/>
      <w:r w:rsidRPr="00F26A2C">
        <w:t>key.getKey</w:t>
      </w:r>
      <w:proofErr w:type="spellEnd"/>
      <w:r w:rsidRPr="00F26A2C">
        <w:t>());</w:t>
      </w:r>
      <w:r w:rsidRPr="00F26A2C">
        <w:tab/>
        <w:t>//b = true</w:t>
      </w:r>
    </w:p>
    <w:p w:rsidR="008D334C" w:rsidRPr="00F26A2C" w:rsidRDefault="008D334C" w:rsidP="008D334C">
      <w:pPr>
        <w:pStyle w:val="Programkod"/>
      </w:pPr>
    </w:p>
    <w:p w:rsidR="008D334C" w:rsidRPr="00F26A2C" w:rsidRDefault="008D334C" w:rsidP="008D334C">
      <w:pPr>
        <w:pStyle w:val="Programkod"/>
      </w:pPr>
      <w:r w:rsidRPr="00F26A2C">
        <w:t>/* Comparison */</w:t>
      </w:r>
    </w:p>
    <w:p w:rsidR="008D334C" w:rsidRPr="00F26A2C" w:rsidRDefault="008D334C" w:rsidP="008D334C">
      <w:pPr>
        <w:pStyle w:val="Programkod"/>
      </w:pPr>
      <w:proofErr w:type="spellStart"/>
      <w:r w:rsidRPr="00F26A2C">
        <w:t>VGCKey</w:t>
      </w:r>
      <w:proofErr w:type="spellEnd"/>
      <w:r w:rsidRPr="00F26A2C">
        <w:t xml:space="preserve"> k0(</w:t>
      </w:r>
      <w:proofErr w:type="spellStart"/>
      <w:r w:rsidRPr="00F26A2C">
        <w:t>VGCKey</w:t>
      </w:r>
      <w:proofErr w:type="spellEnd"/>
      <w:r w:rsidRPr="00F26A2C">
        <w:t>:: A_KEY);</w:t>
      </w:r>
    </w:p>
    <w:p w:rsidR="008D334C" w:rsidRPr="00F26A2C" w:rsidRDefault="008D334C" w:rsidP="008D334C">
      <w:pPr>
        <w:pStyle w:val="Programkod"/>
      </w:pPr>
      <w:proofErr w:type="spellStart"/>
      <w:r w:rsidRPr="00F26A2C">
        <w:t>VGCKey</w:t>
      </w:r>
      <w:proofErr w:type="spellEnd"/>
      <w:r w:rsidRPr="00F26A2C">
        <w:t xml:space="preserve"> k1(</w:t>
      </w:r>
      <w:proofErr w:type="spellStart"/>
      <w:r w:rsidRPr="00F26A2C">
        <w:t>VGCKey</w:t>
      </w:r>
      <w:proofErr w:type="spellEnd"/>
      <w:r w:rsidRPr="00F26A2C">
        <w:t>:: B_KEY);</w:t>
      </w:r>
    </w:p>
    <w:p w:rsidR="008D334C" w:rsidRPr="00F26A2C" w:rsidRDefault="008D334C" w:rsidP="008D334C">
      <w:pPr>
        <w:pStyle w:val="Programkod"/>
      </w:pPr>
      <w:proofErr w:type="spellStart"/>
      <w:r w:rsidRPr="00F26A2C">
        <w:t>bool</w:t>
      </w:r>
      <w:proofErr w:type="spellEnd"/>
      <w:r w:rsidRPr="00F26A2C">
        <w:t xml:space="preserve"> b0 = (k0 == k1);</w:t>
      </w:r>
      <w:r w:rsidRPr="00F26A2C">
        <w:tab/>
      </w:r>
      <w:r w:rsidRPr="00F26A2C">
        <w:tab/>
        <w:t>//b0 = false</w:t>
      </w:r>
    </w:p>
    <w:p w:rsidR="008D334C" w:rsidRPr="00F26A2C" w:rsidRDefault="008D334C" w:rsidP="00483F67">
      <w:pPr>
        <w:pStyle w:val="ProgramkodLast"/>
      </w:pPr>
      <w:proofErr w:type="spellStart"/>
      <w:r w:rsidRPr="00F26A2C">
        <w:t>bool</w:t>
      </w:r>
      <w:proofErr w:type="spellEnd"/>
      <w:r w:rsidRPr="00F26A2C">
        <w:t xml:space="preserve"> b1 = (k0 == k1);</w:t>
      </w:r>
      <w:r w:rsidRPr="00F26A2C">
        <w:tab/>
      </w:r>
      <w:r w:rsidRPr="00F26A2C">
        <w:tab/>
        <w:t>//b1 = true</w:t>
      </w:r>
    </w:p>
    <w:p w:rsidR="00234599" w:rsidRPr="00F26A2C" w:rsidRDefault="00234599" w:rsidP="007256FA">
      <w:pPr>
        <w:pStyle w:val="Heading2"/>
        <w:rPr>
          <w:lang w:val="en-US"/>
        </w:rPr>
      </w:pPr>
      <w:proofErr w:type="spellStart"/>
      <w:r w:rsidRPr="00F26A2C">
        <w:rPr>
          <w:lang w:val="en-US"/>
        </w:rPr>
        <w:t>VGCRandomizer</w:t>
      </w:r>
      <w:proofErr w:type="spellEnd"/>
    </w:p>
    <w:p w:rsidR="008D334C" w:rsidRPr="00F26A2C" w:rsidRDefault="00714B23" w:rsidP="008D334C">
      <w:pPr>
        <w:rPr>
          <w:lang w:val="en-US"/>
        </w:rPr>
      </w:pPr>
      <w:r w:rsidRPr="00F26A2C">
        <w:rPr>
          <w:lang w:val="en-US"/>
        </w:rPr>
        <w:t xml:space="preserve">The </w:t>
      </w:r>
      <w:proofErr w:type="spellStart"/>
      <w:r w:rsidRPr="00F26A2C">
        <w:rPr>
          <w:lang w:val="en-US"/>
        </w:rPr>
        <w:t>VGCRandomizer</w:t>
      </w:r>
      <w:proofErr w:type="spellEnd"/>
      <w:r w:rsidRPr="00F26A2C">
        <w:rPr>
          <w:lang w:val="en-US"/>
        </w:rPr>
        <w:t xml:space="preserve"> component implements functions with pseudo random behavior. Before using the component, it must be initialized by a call to the </w:t>
      </w:r>
      <w:proofErr w:type="spellStart"/>
      <w:r w:rsidRPr="00F26A2C">
        <w:rPr>
          <w:lang w:val="en-US"/>
        </w:rPr>
        <w:t>VGCRandomizer</w:t>
      </w:r>
      <w:proofErr w:type="spellEnd"/>
      <w:r w:rsidRPr="00F26A2C">
        <w:rPr>
          <w:lang w:val="en-US"/>
        </w:rPr>
        <w:t>::</w:t>
      </w:r>
      <w:proofErr w:type="spellStart"/>
      <w:r w:rsidRPr="00F26A2C">
        <w:rPr>
          <w:lang w:val="en-US"/>
        </w:rPr>
        <w:t>initialize</w:t>
      </w:r>
      <w:r w:rsidR="008C5D3A" w:rsidRPr="00F26A2C">
        <w:rPr>
          <w:lang w:val="en-US"/>
        </w:rPr>
        <w:t>Randomizer</w:t>
      </w:r>
      <w:proofErr w:type="spellEnd"/>
      <w:r w:rsidRPr="00F26A2C">
        <w:rPr>
          <w:lang w:val="en-US"/>
        </w:rPr>
        <w:t xml:space="preserve">() function. When done using it, a client should finalize it by calling the </w:t>
      </w:r>
      <w:proofErr w:type="spellStart"/>
      <w:r w:rsidRPr="00F26A2C">
        <w:rPr>
          <w:lang w:val="en-US"/>
        </w:rPr>
        <w:t>VGCRandomizer</w:t>
      </w:r>
      <w:proofErr w:type="spellEnd"/>
      <w:r w:rsidRPr="00F26A2C">
        <w:rPr>
          <w:lang w:val="en-US"/>
        </w:rPr>
        <w:t>::</w:t>
      </w:r>
      <w:proofErr w:type="spellStart"/>
      <w:r w:rsidRPr="00F26A2C">
        <w:rPr>
          <w:lang w:val="en-US"/>
        </w:rPr>
        <w:t>finalize</w:t>
      </w:r>
      <w:r w:rsidR="008C5D3A" w:rsidRPr="00F26A2C">
        <w:rPr>
          <w:lang w:val="en-US"/>
        </w:rPr>
        <w:t>Randomizer</w:t>
      </w:r>
      <w:proofErr w:type="spellEnd"/>
      <w:r w:rsidRPr="00F26A2C">
        <w:rPr>
          <w:lang w:val="en-US"/>
        </w:rPr>
        <w:t>() function. Note that it is perfectly valid for an application to call the initialization function several times. In that case, the component will remain initialized until the finali</w:t>
      </w:r>
      <w:r w:rsidR="00541B61" w:rsidRPr="00F26A2C">
        <w:rPr>
          <w:lang w:val="en-US"/>
        </w:rPr>
        <w:t>z</w:t>
      </w:r>
      <w:r w:rsidRPr="00F26A2C">
        <w:rPr>
          <w:lang w:val="en-US"/>
        </w:rPr>
        <w:t xml:space="preserve">ation </w:t>
      </w:r>
      <w:r w:rsidR="00541B61" w:rsidRPr="00F26A2C">
        <w:rPr>
          <w:lang w:val="en-US"/>
        </w:rPr>
        <w:t xml:space="preserve">function </w:t>
      </w:r>
      <w:r w:rsidR="00F56B0D" w:rsidRPr="00F26A2C">
        <w:rPr>
          <w:lang w:val="en-US"/>
        </w:rPr>
        <w:t>has</w:t>
      </w:r>
      <w:r w:rsidR="00541B61" w:rsidRPr="00F26A2C">
        <w:rPr>
          <w:lang w:val="en-US"/>
        </w:rPr>
        <w:t xml:space="preserve"> been called the corresponding number of times.</w:t>
      </w:r>
    </w:p>
    <w:p w:rsidR="00541B61" w:rsidRPr="00F26A2C" w:rsidRDefault="006A2F58" w:rsidP="008D334C">
      <w:pPr>
        <w:rPr>
          <w:lang w:val="en-US"/>
        </w:rPr>
      </w:pPr>
      <w:r w:rsidRPr="00F26A2C">
        <w:rPr>
          <w:lang w:val="en-US"/>
        </w:rPr>
        <w:t xml:space="preserve">By using these functions, an application can involve content and/or behavior that </w:t>
      </w:r>
      <w:r w:rsidR="008C5D3A" w:rsidRPr="00F26A2C">
        <w:rPr>
          <w:lang w:val="en-US"/>
        </w:rPr>
        <w:t>vary</w:t>
      </w:r>
      <w:r w:rsidRPr="00F26A2C">
        <w:rPr>
          <w:lang w:val="en-US"/>
        </w:rPr>
        <w:t xml:space="preserve"> randomly each time the application is run. For example:</w:t>
      </w:r>
    </w:p>
    <w:p w:rsidR="008C5D3A" w:rsidRPr="00F26A2C" w:rsidRDefault="008C5D3A" w:rsidP="00483F67">
      <w:pPr>
        <w:pStyle w:val="ProgramkodFirst"/>
      </w:pPr>
      <w:proofErr w:type="spellStart"/>
      <w:r w:rsidRPr="00F26A2C">
        <w:t>VGCRandomizer</w:t>
      </w:r>
      <w:proofErr w:type="spellEnd"/>
      <w:r w:rsidRPr="00F26A2C">
        <w:t>::</w:t>
      </w:r>
      <w:proofErr w:type="spellStart"/>
      <w:r w:rsidRPr="00F26A2C">
        <w:t>initializeRandomizer</w:t>
      </w:r>
      <w:proofErr w:type="spellEnd"/>
      <w:r w:rsidRPr="00F26A2C">
        <w:t>();</w:t>
      </w:r>
    </w:p>
    <w:p w:rsidR="008C5D3A" w:rsidRPr="00F26A2C" w:rsidRDefault="008C5D3A" w:rsidP="008C5D3A">
      <w:pPr>
        <w:pStyle w:val="Programkod"/>
      </w:pPr>
    </w:p>
    <w:p w:rsidR="008C5D3A" w:rsidRPr="00F26A2C" w:rsidRDefault="008C5D3A" w:rsidP="008C5D3A">
      <w:pPr>
        <w:pStyle w:val="Programkod"/>
      </w:pPr>
      <w:proofErr w:type="spellStart"/>
      <w:r w:rsidRPr="00F26A2C">
        <w:t>bool</w:t>
      </w:r>
      <w:proofErr w:type="spellEnd"/>
      <w:r w:rsidRPr="00F26A2C">
        <w:t xml:space="preserve"> </w:t>
      </w:r>
      <w:proofErr w:type="spellStart"/>
      <w:r w:rsidRPr="00F26A2C">
        <w:t>criticalHit</w:t>
      </w:r>
      <w:proofErr w:type="spellEnd"/>
      <w:r w:rsidRPr="00F26A2C">
        <w:t xml:space="preserve"> = </w:t>
      </w:r>
      <w:proofErr w:type="spellStart"/>
      <w:r w:rsidRPr="00F26A2C">
        <w:t>VGCRandomizer</w:t>
      </w:r>
      <w:proofErr w:type="spellEnd"/>
      <w:r w:rsidRPr="00F26A2C">
        <w:t>::</w:t>
      </w:r>
      <w:proofErr w:type="spellStart"/>
      <w:r w:rsidRPr="00F26A2C">
        <w:t>getBool</w:t>
      </w:r>
      <w:proofErr w:type="spellEnd"/>
      <w:r w:rsidRPr="00F26A2C">
        <w:t>(0.1);</w:t>
      </w:r>
    </w:p>
    <w:p w:rsidR="008C5D3A" w:rsidRPr="00F26A2C" w:rsidRDefault="008C5D3A" w:rsidP="008C5D3A">
      <w:pPr>
        <w:pStyle w:val="Programkod"/>
      </w:pPr>
      <w:r w:rsidRPr="00F26A2C">
        <w:t>if(</w:t>
      </w:r>
      <w:proofErr w:type="spellStart"/>
      <w:r w:rsidRPr="00F26A2C">
        <w:t>criticalHit</w:t>
      </w:r>
      <w:proofErr w:type="spellEnd"/>
      <w:r w:rsidRPr="00F26A2C">
        <w:t>){</w:t>
      </w:r>
    </w:p>
    <w:p w:rsidR="008C5D3A" w:rsidRPr="00F26A2C" w:rsidRDefault="008C5D3A" w:rsidP="008C5D3A">
      <w:pPr>
        <w:pStyle w:val="Programkod"/>
      </w:pPr>
      <w:r w:rsidRPr="00F26A2C">
        <w:tab/>
        <w:t>// 10% chance to chop of the opponent’s head</w:t>
      </w:r>
    </w:p>
    <w:p w:rsidR="008C5D3A" w:rsidRPr="00F26A2C" w:rsidRDefault="008C5D3A" w:rsidP="008C5D3A">
      <w:pPr>
        <w:pStyle w:val="Programkod"/>
      </w:pPr>
      <w:r w:rsidRPr="00F26A2C">
        <w:t>}</w:t>
      </w:r>
    </w:p>
    <w:p w:rsidR="008C5D3A" w:rsidRPr="00F26A2C" w:rsidRDefault="008C5D3A" w:rsidP="008C5D3A">
      <w:pPr>
        <w:pStyle w:val="Programkod"/>
      </w:pPr>
      <w:r w:rsidRPr="00F26A2C">
        <w:t>else{</w:t>
      </w:r>
    </w:p>
    <w:p w:rsidR="008C5D3A" w:rsidRPr="00F26A2C" w:rsidRDefault="008C5D3A" w:rsidP="008C5D3A">
      <w:pPr>
        <w:pStyle w:val="Programkod"/>
      </w:pPr>
      <w:r w:rsidRPr="00F26A2C">
        <w:tab/>
        <w:t xml:space="preserve">// 90% chance </w:t>
      </w:r>
      <w:r w:rsidR="004356F3" w:rsidRPr="00F26A2C">
        <w:t>to inflict normal damage</w:t>
      </w:r>
    </w:p>
    <w:p w:rsidR="008C5D3A" w:rsidRPr="00F26A2C" w:rsidRDefault="008C5D3A" w:rsidP="008C5D3A">
      <w:pPr>
        <w:pStyle w:val="Programkod"/>
      </w:pPr>
      <w:r w:rsidRPr="00F26A2C">
        <w:t>}</w:t>
      </w:r>
    </w:p>
    <w:p w:rsidR="008C5D3A" w:rsidRPr="00F26A2C" w:rsidRDefault="008C5D3A" w:rsidP="008C5D3A">
      <w:pPr>
        <w:pStyle w:val="Programkod"/>
      </w:pPr>
    </w:p>
    <w:p w:rsidR="004356F3" w:rsidRPr="00F26A2C" w:rsidRDefault="004356F3" w:rsidP="008C5D3A">
      <w:pPr>
        <w:pStyle w:val="Programkod"/>
      </w:pPr>
      <w:r w:rsidRPr="00F26A2C">
        <w:t>/* Bullet velocity varies from 200.0 to 250.0 */</w:t>
      </w:r>
    </w:p>
    <w:p w:rsidR="008C5D3A" w:rsidRPr="00F26A2C" w:rsidRDefault="004356F3" w:rsidP="008C5D3A">
      <w:pPr>
        <w:pStyle w:val="Programkod"/>
      </w:pPr>
      <w:r w:rsidRPr="00F26A2C">
        <w:t xml:space="preserve">double </w:t>
      </w:r>
      <w:proofErr w:type="spellStart"/>
      <w:r w:rsidRPr="00F26A2C">
        <w:t>bulletVelocity</w:t>
      </w:r>
      <w:proofErr w:type="spellEnd"/>
      <w:r w:rsidRPr="00F26A2C">
        <w:t xml:space="preserve"> = </w:t>
      </w:r>
      <w:proofErr w:type="spellStart"/>
      <w:r w:rsidRPr="00F26A2C">
        <w:t>VGCRandomizer</w:t>
      </w:r>
      <w:proofErr w:type="spellEnd"/>
      <w:r w:rsidRPr="00F26A2C">
        <w:t>::</w:t>
      </w:r>
      <w:proofErr w:type="spellStart"/>
      <w:r w:rsidRPr="00F26A2C">
        <w:t>getDouble</w:t>
      </w:r>
      <w:proofErr w:type="spellEnd"/>
      <w:r w:rsidRPr="00F26A2C">
        <w:t>(200.0, 250.0);</w:t>
      </w:r>
    </w:p>
    <w:p w:rsidR="004356F3" w:rsidRPr="00F26A2C" w:rsidRDefault="004356F3" w:rsidP="008C5D3A">
      <w:pPr>
        <w:pStyle w:val="Programkod"/>
      </w:pPr>
    </w:p>
    <w:p w:rsidR="004356F3" w:rsidRPr="00F26A2C" w:rsidRDefault="004356F3" w:rsidP="008C5D3A">
      <w:pPr>
        <w:pStyle w:val="Programkod"/>
      </w:pPr>
      <w:r w:rsidRPr="00F26A2C">
        <w:t>/* Bullet mass varies from 1.0f to 2.0f */</w:t>
      </w:r>
    </w:p>
    <w:p w:rsidR="004356F3" w:rsidRPr="00F26A2C" w:rsidRDefault="007B51EA" w:rsidP="008C5D3A">
      <w:pPr>
        <w:pStyle w:val="Programkod"/>
      </w:pPr>
      <w:r w:rsidRPr="00F26A2C">
        <w:t>f</w:t>
      </w:r>
      <w:r w:rsidR="004356F3" w:rsidRPr="00F26A2C">
        <w:t xml:space="preserve">loat </w:t>
      </w:r>
      <w:proofErr w:type="spellStart"/>
      <w:r w:rsidR="004356F3" w:rsidRPr="00F26A2C">
        <w:t>bulletMass</w:t>
      </w:r>
      <w:proofErr w:type="spellEnd"/>
      <w:r w:rsidR="004356F3" w:rsidRPr="00F26A2C">
        <w:t xml:space="preserve"> = </w:t>
      </w:r>
      <w:proofErr w:type="spellStart"/>
      <w:r w:rsidR="004356F3" w:rsidRPr="00F26A2C">
        <w:t>VGCRandomizer</w:t>
      </w:r>
      <w:proofErr w:type="spellEnd"/>
      <w:r w:rsidR="004356F3" w:rsidRPr="00F26A2C">
        <w:t>::</w:t>
      </w:r>
      <w:proofErr w:type="spellStart"/>
      <w:r w:rsidR="004356F3" w:rsidRPr="00F26A2C">
        <w:t>getFloat</w:t>
      </w:r>
      <w:proofErr w:type="spellEnd"/>
      <w:r w:rsidR="004356F3" w:rsidRPr="00F26A2C">
        <w:t>(1.0f, 2.0f);</w:t>
      </w:r>
    </w:p>
    <w:p w:rsidR="004356F3" w:rsidRPr="00F26A2C" w:rsidRDefault="004356F3" w:rsidP="008C5D3A">
      <w:pPr>
        <w:pStyle w:val="Programkod"/>
      </w:pPr>
    </w:p>
    <w:p w:rsidR="00E620EB" w:rsidRPr="00F26A2C" w:rsidRDefault="00E620EB" w:rsidP="008C5D3A">
      <w:pPr>
        <w:pStyle w:val="Programkod"/>
      </w:pPr>
      <w:r w:rsidRPr="00F26A2C">
        <w:t>/* Rolling a typical dice */</w:t>
      </w:r>
    </w:p>
    <w:p w:rsidR="00E620EB" w:rsidRPr="00F26A2C" w:rsidRDefault="00E620EB" w:rsidP="008C5D3A">
      <w:pPr>
        <w:pStyle w:val="Programkod"/>
      </w:pPr>
      <w:proofErr w:type="spellStart"/>
      <w:r w:rsidRPr="00F26A2C">
        <w:t>int</w:t>
      </w:r>
      <w:proofErr w:type="spellEnd"/>
      <w:r w:rsidRPr="00F26A2C">
        <w:t xml:space="preserve"> result = </w:t>
      </w:r>
      <w:proofErr w:type="spellStart"/>
      <w:r w:rsidRPr="00F26A2C">
        <w:t>VGCRandomizer</w:t>
      </w:r>
      <w:proofErr w:type="spellEnd"/>
      <w:r w:rsidRPr="00F26A2C">
        <w:t>::</w:t>
      </w:r>
      <w:proofErr w:type="spellStart"/>
      <w:r w:rsidRPr="00F26A2C">
        <w:t>getInt</w:t>
      </w:r>
      <w:proofErr w:type="spellEnd"/>
      <w:r w:rsidRPr="00F26A2C">
        <w:t>(1, 6);</w:t>
      </w:r>
    </w:p>
    <w:p w:rsidR="004356F3" w:rsidRPr="00F26A2C" w:rsidRDefault="004356F3" w:rsidP="008C5D3A">
      <w:pPr>
        <w:pStyle w:val="Programkod"/>
      </w:pPr>
    </w:p>
    <w:p w:rsidR="008C5D3A" w:rsidRPr="00F26A2C" w:rsidRDefault="008C5D3A" w:rsidP="00483F67">
      <w:pPr>
        <w:pStyle w:val="ProgramkodLast"/>
      </w:pPr>
      <w:proofErr w:type="spellStart"/>
      <w:r w:rsidRPr="00F26A2C">
        <w:t>VGCRandomizer</w:t>
      </w:r>
      <w:proofErr w:type="spellEnd"/>
      <w:r w:rsidRPr="00F26A2C">
        <w:t>::</w:t>
      </w:r>
      <w:proofErr w:type="spellStart"/>
      <w:r w:rsidRPr="00F26A2C">
        <w:t>finalizeRandomizer</w:t>
      </w:r>
      <w:proofErr w:type="spellEnd"/>
      <w:r w:rsidRPr="00F26A2C">
        <w:t>();</w:t>
      </w:r>
    </w:p>
    <w:p w:rsidR="00234599" w:rsidRPr="00F26A2C" w:rsidRDefault="00234599" w:rsidP="007256FA">
      <w:pPr>
        <w:pStyle w:val="Heading2"/>
        <w:rPr>
          <w:lang w:val="en-US"/>
        </w:rPr>
      </w:pPr>
      <w:proofErr w:type="spellStart"/>
      <w:r w:rsidRPr="00F26A2C">
        <w:rPr>
          <w:lang w:val="en-US"/>
        </w:rPr>
        <w:t>VGCClock</w:t>
      </w:r>
      <w:proofErr w:type="spellEnd"/>
    </w:p>
    <w:p w:rsidR="00634C5E" w:rsidRPr="00F26A2C" w:rsidRDefault="00D6763F" w:rsidP="00634C5E">
      <w:pPr>
        <w:rPr>
          <w:lang w:val="en-US"/>
        </w:rPr>
      </w:pPr>
      <w:r w:rsidRPr="00F26A2C">
        <w:rPr>
          <w:lang w:val="en-US"/>
        </w:rPr>
        <w:t xml:space="preserve">The </w:t>
      </w:r>
      <w:proofErr w:type="spellStart"/>
      <w:r w:rsidRPr="00F26A2C">
        <w:rPr>
          <w:lang w:val="en-US"/>
        </w:rPr>
        <w:t>VGCClock</w:t>
      </w:r>
      <w:proofErr w:type="spellEnd"/>
      <w:r w:rsidRPr="00F26A2C">
        <w:rPr>
          <w:lang w:val="en-US"/>
        </w:rPr>
        <w:t xml:space="preserve"> component implements </w:t>
      </w:r>
      <w:r w:rsidR="00FA3A3D" w:rsidRPr="00F26A2C">
        <w:rPr>
          <w:lang w:val="en-US"/>
        </w:rPr>
        <w:t>clock</w:t>
      </w:r>
      <w:r w:rsidRPr="00F26A2C">
        <w:rPr>
          <w:lang w:val="en-US"/>
        </w:rPr>
        <w:t xml:space="preserve"> and timer functionality. Before using this component it must be initialized by calling </w:t>
      </w:r>
      <w:proofErr w:type="spellStart"/>
      <w:r w:rsidRPr="00F26A2C">
        <w:rPr>
          <w:lang w:val="en-US"/>
        </w:rPr>
        <w:t>VGCClock</w:t>
      </w:r>
      <w:proofErr w:type="spellEnd"/>
      <w:r w:rsidRPr="00F26A2C">
        <w:rPr>
          <w:lang w:val="en-US"/>
        </w:rPr>
        <w:t>::</w:t>
      </w:r>
      <w:proofErr w:type="spellStart"/>
      <w:r w:rsidRPr="00F26A2C">
        <w:rPr>
          <w:lang w:val="en-US"/>
        </w:rPr>
        <w:t>initializeClock</w:t>
      </w:r>
      <w:proofErr w:type="spellEnd"/>
      <w:r w:rsidRPr="00F26A2C">
        <w:rPr>
          <w:lang w:val="en-US"/>
        </w:rPr>
        <w:t xml:space="preserve">(). When done using it, it should be finalized by calling </w:t>
      </w:r>
      <w:proofErr w:type="spellStart"/>
      <w:r w:rsidRPr="00F26A2C">
        <w:rPr>
          <w:lang w:val="en-US"/>
        </w:rPr>
        <w:t>VGCClock</w:t>
      </w:r>
      <w:proofErr w:type="spellEnd"/>
      <w:r w:rsidRPr="00F26A2C">
        <w:rPr>
          <w:lang w:val="en-US"/>
        </w:rPr>
        <w:t>::</w:t>
      </w:r>
      <w:proofErr w:type="spellStart"/>
      <w:r w:rsidRPr="00F26A2C">
        <w:rPr>
          <w:lang w:val="en-US"/>
        </w:rPr>
        <w:t>finalizeClock</w:t>
      </w:r>
      <w:proofErr w:type="spellEnd"/>
      <w:r w:rsidRPr="00F26A2C">
        <w:rPr>
          <w:lang w:val="en-US"/>
        </w:rPr>
        <w:t xml:space="preserve">(). A client may initialize the component several times. In that case, the component will stay initialized until it has been finalized the corresponding number of times. </w:t>
      </w:r>
    </w:p>
    <w:p w:rsidR="00D6763F" w:rsidRPr="00F26A2C" w:rsidRDefault="00EE060E" w:rsidP="00513C4F">
      <w:pPr>
        <w:pStyle w:val="Heading3"/>
        <w:rPr>
          <w:lang w:val="en-US"/>
        </w:rPr>
      </w:pPr>
      <w:r w:rsidRPr="00F26A2C">
        <w:rPr>
          <w:lang w:val="en-US"/>
        </w:rPr>
        <w:t>Clock functions</w:t>
      </w:r>
    </w:p>
    <w:p w:rsidR="002C6093" w:rsidRPr="00F26A2C" w:rsidRDefault="0009616B" w:rsidP="002C6093">
      <w:pPr>
        <w:rPr>
          <w:lang w:val="en-US"/>
        </w:rPr>
      </w:pPr>
      <w:r w:rsidRPr="00F26A2C">
        <w:rPr>
          <w:lang w:val="en-US"/>
        </w:rPr>
        <w:t>The clock measures the time, in seconds, since the compone</w:t>
      </w:r>
      <w:r w:rsidR="0068215F" w:rsidRPr="00F26A2C">
        <w:rPr>
          <w:lang w:val="en-US"/>
        </w:rPr>
        <w:t>nt was initialized. For example, it is possible to measure the time it takes to execute a function:</w:t>
      </w:r>
    </w:p>
    <w:p w:rsidR="0068215F" w:rsidRPr="00F26A2C" w:rsidRDefault="0068215F" w:rsidP="00483F67">
      <w:pPr>
        <w:pStyle w:val="ProgramkodFirst"/>
      </w:pPr>
      <w:proofErr w:type="spellStart"/>
      <w:r w:rsidRPr="00F26A2C">
        <w:t>const</w:t>
      </w:r>
      <w:proofErr w:type="spellEnd"/>
      <w:r w:rsidRPr="00F26A2C">
        <w:t xml:space="preserve"> double START_TIME = </w:t>
      </w:r>
      <w:proofErr w:type="spellStart"/>
      <w:r w:rsidRPr="00F26A2C">
        <w:t>VGCClock</w:t>
      </w:r>
      <w:proofErr w:type="spellEnd"/>
      <w:r w:rsidRPr="00F26A2C">
        <w:t>::</w:t>
      </w:r>
      <w:proofErr w:type="spellStart"/>
      <w:r w:rsidRPr="00F26A2C">
        <w:t>getTime</w:t>
      </w:r>
      <w:proofErr w:type="spellEnd"/>
      <w:r w:rsidRPr="00F26A2C">
        <w:t>();</w:t>
      </w:r>
    </w:p>
    <w:p w:rsidR="0068215F" w:rsidRPr="00F26A2C" w:rsidRDefault="0068215F" w:rsidP="0068215F">
      <w:pPr>
        <w:pStyle w:val="Programkod"/>
      </w:pPr>
      <w:proofErr w:type="spellStart"/>
      <w:r w:rsidRPr="00F26A2C">
        <w:t>someFunction</w:t>
      </w:r>
      <w:proofErr w:type="spellEnd"/>
      <w:r w:rsidRPr="00F26A2C">
        <w:t>();</w:t>
      </w:r>
    </w:p>
    <w:p w:rsidR="0068215F" w:rsidRPr="00F26A2C" w:rsidRDefault="0068215F" w:rsidP="0068215F">
      <w:pPr>
        <w:pStyle w:val="Programkod"/>
      </w:pPr>
      <w:proofErr w:type="spellStart"/>
      <w:r w:rsidRPr="00F26A2C">
        <w:t>const</w:t>
      </w:r>
      <w:proofErr w:type="spellEnd"/>
      <w:r w:rsidRPr="00F26A2C">
        <w:t xml:space="preserve"> double END_TIME = </w:t>
      </w:r>
      <w:proofErr w:type="spellStart"/>
      <w:r w:rsidRPr="00F26A2C">
        <w:t>VGCClock</w:t>
      </w:r>
      <w:proofErr w:type="spellEnd"/>
      <w:r w:rsidRPr="00F26A2C">
        <w:t>::</w:t>
      </w:r>
      <w:proofErr w:type="spellStart"/>
      <w:r w:rsidRPr="00F26A2C">
        <w:t>getTime</w:t>
      </w:r>
      <w:proofErr w:type="spellEnd"/>
      <w:r w:rsidRPr="00F26A2C">
        <w:t>();</w:t>
      </w:r>
    </w:p>
    <w:p w:rsidR="0068215F" w:rsidRPr="00F26A2C" w:rsidRDefault="0068215F" w:rsidP="00483F67">
      <w:pPr>
        <w:pStyle w:val="ProgramkodLast"/>
      </w:pPr>
      <w:proofErr w:type="spellStart"/>
      <w:r w:rsidRPr="00F26A2C">
        <w:t>const</w:t>
      </w:r>
      <w:proofErr w:type="spellEnd"/>
      <w:r w:rsidRPr="00F26A2C">
        <w:t xml:space="preserve"> double EXECUTION_TIME = (END_TIME – START_TIME);</w:t>
      </w:r>
    </w:p>
    <w:p w:rsidR="00041959" w:rsidRPr="00F26A2C" w:rsidRDefault="00041959" w:rsidP="002C6093">
      <w:pPr>
        <w:rPr>
          <w:lang w:val="en-US"/>
        </w:rPr>
      </w:pPr>
      <w:r w:rsidRPr="00F26A2C">
        <w:rPr>
          <w:lang w:val="en-US"/>
        </w:rPr>
        <w:t>The clock component also implements a wait() function that suspends execution for a specified period of time:</w:t>
      </w:r>
    </w:p>
    <w:p w:rsidR="0009616B" w:rsidRPr="00F26A2C" w:rsidRDefault="00041959" w:rsidP="00483F67">
      <w:pPr>
        <w:pStyle w:val="ProgramkodFirst"/>
      </w:pPr>
      <w:proofErr w:type="spellStart"/>
      <w:r w:rsidRPr="00F26A2C">
        <w:t>VGCClock</w:t>
      </w:r>
      <w:proofErr w:type="spellEnd"/>
      <w:r w:rsidRPr="00F26A2C">
        <w:t>::wait(0.1);</w:t>
      </w:r>
      <w:r w:rsidRPr="00F26A2C">
        <w:tab/>
        <w:t>//Suspend execution for 0.1 seconds</w:t>
      </w:r>
    </w:p>
    <w:p w:rsidR="00EE060E" w:rsidRPr="00F26A2C" w:rsidRDefault="00EE060E" w:rsidP="00513C4F">
      <w:pPr>
        <w:pStyle w:val="Heading3"/>
        <w:rPr>
          <w:lang w:val="en-US"/>
        </w:rPr>
      </w:pPr>
      <w:r w:rsidRPr="00F26A2C">
        <w:rPr>
          <w:lang w:val="en-US"/>
        </w:rPr>
        <w:lastRenderedPageBreak/>
        <w:t>Timer functions</w:t>
      </w:r>
    </w:p>
    <w:p w:rsidR="00001094" w:rsidRPr="00F26A2C" w:rsidRDefault="00001094" w:rsidP="00041959">
      <w:pPr>
        <w:rPr>
          <w:lang w:val="en-US"/>
        </w:rPr>
      </w:pPr>
      <w:r w:rsidRPr="00F26A2C">
        <w:rPr>
          <w:lang w:val="en-US"/>
        </w:rPr>
        <w:t>Timers are used to measure the time, in seconds, since the timer was created or since it was last reset.</w:t>
      </w:r>
      <w:r w:rsidR="00A95EBE" w:rsidRPr="00F26A2C">
        <w:rPr>
          <w:lang w:val="en-US"/>
        </w:rPr>
        <w:t xml:space="preserve"> Furthermore, each timer is associated with a timeout interval. If this amount of tim</w:t>
      </w:r>
      <w:r w:rsidR="008B455D" w:rsidRPr="00F26A2C">
        <w:rPr>
          <w:lang w:val="en-US"/>
        </w:rPr>
        <w:t>e has passed since the timer wa</w:t>
      </w:r>
      <w:r w:rsidR="00A95EBE" w:rsidRPr="00F26A2C">
        <w:rPr>
          <w:lang w:val="en-US"/>
        </w:rPr>
        <w:t xml:space="preserve">s created or since it was last reset, the timer is expired. </w:t>
      </w:r>
    </w:p>
    <w:p w:rsidR="000E4DB1" w:rsidRPr="00F26A2C" w:rsidRDefault="00D125D8" w:rsidP="00041959">
      <w:pPr>
        <w:rPr>
          <w:lang w:val="en-US"/>
        </w:rPr>
      </w:pPr>
      <w:r w:rsidRPr="00F26A2C">
        <w:rPr>
          <w:lang w:val="en-US"/>
        </w:rPr>
        <w:t xml:space="preserve">Timers are created by calling the </w:t>
      </w:r>
      <w:proofErr w:type="spellStart"/>
      <w:r w:rsidRPr="00F26A2C">
        <w:rPr>
          <w:lang w:val="en-US"/>
        </w:rPr>
        <w:t>VGCClock</w:t>
      </w:r>
      <w:proofErr w:type="spellEnd"/>
      <w:r w:rsidRPr="00F26A2C">
        <w:rPr>
          <w:lang w:val="en-US"/>
        </w:rPr>
        <w:t>::</w:t>
      </w:r>
      <w:proofErr w:type="spellStart"/>
      <w:r w:rsidRPr="00F26A2C">
        <w:rPr>
          <w:lang w:val="en-US"/>
        </w:rPr>
        <w:t>openTimer</w:t>
      </w:r>
      <w:proofErr w:type="spellEnd"/>
      <w:r w:rsidRPr="00F26A2C">
        <w:rPr>
          <w:lang w:val="en-US"/>
        </w:rPr>
        <w:t xml:space="preserve">() function. When done using a timer, it should be destroyed by calling the </w:t>
      </w:r>
      <w:proofErr w:type="spellStart"/>
      <w:r w:rsidRPr="00F26A2C">
        <w:rPr>
          <w:lang w:val="en-US"/>
        </w:rPr>
        <w:t>VGC</w:t>
      </w:r>
      <w:r w:rsidR="000E4DB1" w:rsidRPr="00F26A2C">
        <w:rPr>
          <w:lang w:val="en-US"/>
        </w:rPr>
        <w:t>Clock</w:t>
      </w:r>
      <w:proofErr w:type="spellEnd"/>
      <w:r w:rsidR="000E4DB1" w:rsidRPr="00F26A2C">
        <w:rPr>
          <w:lang w:val="en-US"/>
        </w:rPr>
        <w:t>::</w:t>
      </w:r>
      <w:proofErr w:type="spellStart"/>
      <w:r w:rsidR="000E4DB1" w:rsidRPr="00F26A2C">
        <w:rPr>
          <w:lang w:val="en-US"/>
        </w:rPr>
        <w:t>closeTimer</w:t>
      </w:r>
      <w:proofErr w:type="spellEnd"/>
      <w:r w:rsidR="000E4DB1" w:rsidRPr="00F26A2C">
        <w:rPr>
          <w:lang w:val="en-US"/>
        </w:rPr>
        <w:t>() function. To following example illustrate</w:t>
      </w:r>
      <w:r w:rsidR="00205ED7" w:rsidRPr="00F26A2C">
        <w:rPr>
          <w:lang w:val="en-US"/>
        </w:rPr>
        <w:t>s</w:t>
      </w:r>
      <w:r w:rsidR="000E4DB1" w:rsidRPr="00F26A2C">
        <w:rPr>
          <w:lang w:val="en-US"/>
        </w:rPr>
        <w:t xml:space="preserve"> basic usage of timers.</w:t>
      </w:r>
    </w:p>
    <w:p w:rsidR="00326B68" w:rsidRPr="00F26A2C" w:rsidRDefault="00326B68" w:rsidP="00483F67">
      <w:pPr>
        <w:pStyle w:val="ProgramkodFirst"/>
      </w:pPr>
      <w:r w:rsidRPr="00F26A2C">
        <w:t>/* Create timer*/</w:t>
      </w:r>
    </w:p>
    <w:p w:rsidR="00D125D8" w:rsidRPr="00F26A2C" w:rsidRDefault="00D125D8" w:rsidP="000E4DB1">
      <w:pPr>
        <w:pStyle w:val="Programkod"/>
      </w:pPr>
      <w:proofErr w:type="spellStart"/>
      <w:r w:rsidRPr="00F26A2C">
        <w:t>const</w:t>
      </w:r>
      <w:proofErr w:type="spellEnd"/>
      <w:r w:rsidRPr="00F26A2C">
        <w:t xml:space="preserve"> double TIMEOUT = 0.5;</w:t>
      </w:r>
      <w:r w:rsidRPr="00F26A2C">
        <w:tab/>
      </w:r>
      <w:r w:rsidRPr="00F26A2C">
        <w:tab/>
      </w:r>
      <w:r w:rsidRPr="00F26A2C">
        <w:tab/>
      </w:r>
      <w:r w:rsidRPr="00F26A2C">
        <w:tab/>
        <w:t>//Timer expires after 0.5 seconds</w:t>
      </w:r>
    </w:p>
    <w:p w:rsidR="00D125D8" w:rsidRPr="00F26A2C" w:rsidRDefault="00D125D8" w:rsidP="000E4DB1">
      <w:pPr>
        <w:pStyle w:val="Programkod"/>
      </w:pPr>
      <w:proofErr w:type="spellStart"/>
      <w:r w:rsidRPr="00F26A2C">
        <w:t>VGCTimer</w:t>
      </w:r>
      <w:proofErr w:type="spellEnd"/>
      <w:r w:rsidRPr="00F26A2C">
        <w:t xml:space="preserve"> timer = </w:t>
      </w:r>
      <w:proofErr w:type="spellStart"/>
      <w:r w:rsidRPr="00F26A2C">
        <w:t>VGCClock</w:t>
      </w:r>
      <w:proofErr w:type="spellEnd"/>
      <w:r w:rsidRPr="00F26A2C">
        <w:t>::</w:t>
      </w:r>
      <w:proofErr w:type="spellStart"/>
      <w:r w:rsidRPr="00F26A2C">
        <w:t>openTimer</w:t>
      </w:r>
      <w:proofErr w:type="spellEnd"/>
      <w:r w:rsidRPr="00F26A2C">
        <w:t>(TIMEOUT);</w:t>
      </w:r>
    </w:p>
    <w:p w:rsidR="00D125D8" w:rsidRPr="00F26A2C" w:rsidRDefault="00D125D8" w:rsidP="000E4DB1">
      <w:pPr>
        <w:pStyle w:val="Programkod"/>
      </w:pPr>
    </w:p>
    <w:p w:rsidR="000E4DB1" w:rsidRPr="00F26A2C" w:rsidRDefault="000E4DB1" w:rsidP="000E4DB1">
      <w:pPr>
        <w:pStyle w:val="Programkod"/>
      </w:pPr>
      <w:r w:rsidRPr="00F26A2C">
        <w:t>/* Repeat something for 0.5 seconds */</w:t>
      </w:r>
    </w:p>
    <w:p w:rsidR="000E4DB1" w:rsidRPr="00F26A2C" w:rsidRDefault="000E4DB1" w:rsidP="000E4DB1">
      <w:pPr>
        <w:pStyle w:val="Programkod"/>
      </w:pPr>
      <w:r w:rsidRPr="00F26A2C">
        <w:t>While(!</w:t>
      </w:r>
      <w:proofErr w:type="spellStart"/>
      <w:r w:rsidRPr="00F26A2C">
        <w:t>VGCClock</w:t>
      </w:r>
      <w:proofErr w:type="spellEnd"/>
      <w:r w:rsidRPr="00F26A2C">
        <w:t>::</w:t>
      </w:r>
      <w:proofErr w:type="spellStart"/>
      <w:r w:rsidRPr="00F26A2C">
        <w:t>isExpired</w:t>
      </w:r>
      <w:proofErr w:type="spellEnd"/>
      <w:r w:rsidRPr="00F26A2C">
        <w:t>(timer)){</w:t>
      </w:r>
    </w:p>
    <w:p w:rsidR="000E4DB1" w:rsidRPr="00F26A2C" w:rsidRDefault="000E4DB1" w:rsidP="000E4DB1">
      <w:pPr>
        <w:pStyle w:val="Programkod"/>
      </w:pPr>
      <w:r w:rsidRPr="00F26A2C">
        <w:tab/>
        <w:t>//Something…</w:t>
      </w:r>
    </w:p>
    <w:p w:rsidR="000E4DB1" w:rsidRPr="00F26A2C" w:rsidRDefault="000E4DB1" w:rsidP="000E4DB1">
      <w:pPr>
        <w:pStyle w:val="Programkod"/>
      </w:pPr>
      <w:r w:rsidRPr="00F26A2C">
        <w:t>}</w:t>
      </w:r>
    </w:p>
    <w:p w:rsidR="000E4DB1" w:rsidRPr="00F26A2C" w:rsidRDefault="000E4DB1" w:rsidP="000E4DB1">
      <w:pPr>
        <w:pStyle w:val="Programkod"/>
      </w:pPr>
    </w:p>
    <w:p w:rsidR="000E4DB1" w:rsidRPr="00F26A2C" w:rsidRDefault="000E4DB1" w:rsidP="000E4DB1">
      <w:pPr>
        <w:pStyle w:val="Programkod"/>
      </w:pPr>
      <w:r w:rsidRPr="00F26A2C">
        <w:t xml:space="preserve">/* Get time </w:t>
      </w:r>
      <w:r w:rsidR="00B62C2E" w:rsidRPr="00F26A2C">
        <w:t xml:space="preserve">t </w:t>
      </w:r>
      <w:r w:rsidRPr="00F26A2C">
        <w:t>(</w:t>
      </w:r>
      <w:r w:rsidR="00B62C2E" w:rsidRPr="00F26A2C">
        <w:t>0.5 &lt;= t</w:t>
      </w:r>
      <w:r w:rsidRPr="00F26A2C">
        <w:t>) */</w:t>
      </w:r>
    </w:p>
    <w:p w:rsidR="000E4DB1" w:rsidRPr="00F26A2C" w:rsidRDefault="000E4DB1" w:rsidP="000E4DB1">
      <w:pPr>
        <w:pStyle w:val="Programkod"/>
      </w:pPr>
      <w:proofErr w:type="spellStart"/>
      <w:r w:rsidRPr="00F26A2C">
        <w:t>const</w:t>
      </w:r>
      <w:proofErr w:type="spellEnd"/>
      <w:r w:rsidRPr="00F26A2C">
        <w:t xml:space="preserve"> double CURRENT_TIME = </w:t>
      </w:r>
      <w:proofErr w:type="spellStart"/>
      <w:r w:rsidR="00B62C2E" w:rsidRPr="00F26A2C">
        <w:t>VGCClock</w:t>
      </w:r>
      <w:proofErr w:type="spellEnd"/>
      <w:r w:rsidR="00B62C2E" w:rsidRPr="00F26A2C">
        <w:t>::</w:t>
      </w:r>
      <w:proofErr w:type="spellStart"/>
      <w:r w:rsidR="00B62C2E" w:rsidRPr="00F26A2C">
        <w:t>getTime</w:t>
      </w:r>
      <w:proofErr w:type="spellEnd"/>
      <w:r w:rsidR="00B62C2E" w:rsidRPr="00F26A2C">
        <w:t>();</w:t>
      </w:r>
    </w:p>
    <w:p w:rsidR="000E4DB1" w:rsidRPr="00F26A2C" w:rsidRDefault="000E4DB1" w:rsidP="000E4DB1">
      <w:pPr>
        <w:pStyle w:val="Programkod"/>
      </w:pPr>
    </w:p>
    <w:p w:rsidR="000E4DB1" w:rsidRPr="00F26A2C" w:rsidRDefault="000E4DB1" w:rsidP="000E4DB1">
      <w:pPr>
        <w:pStyle w:val="Programkod"/>
      </w:pPr>
      <w:r w:rsidRPr="00F26A2C">
        <w:t xml:space="preserve">/* </w:t>
      </w:r>
      <w:r w:rsidR="00B62C2E" w:rsidRPr="00F26A2C">
        <w:t xml:space="preserve">Increase timeout by 1.5 seconds and wait again </w:t>
      </w:r>
      <w:r w:rsidRPr="00F26A2C">
        <w:t>*/</w:t>
      </w:r>
    </w:p>
    <w:p w:rsidR="00B62C2E" w:rsidRPr="00DF04AB" w:rsidRDefault="00B62C2E" w:rsidP="000E4DB1">
      <w:pPr>
        <w:pStyle w:val="Programkod"/>
        <w:rPr>
          <w:lang w:val="sv-SE"/>
        </w:rPr>
      </w:pPr>
      <w:proofErr w:type="spellStart"/>
      <w:r w:rsidRPr="00DF04AB">
        <w:rPr>
          <w:lang w:val="sv-SE"/>
        </w:rPr>
        <w:t>VGCClock</w:t>
      </w:r>
      <w:proofErr w:type="spellEnd"/>
      <w:r w:rsidRPr="00DF04AB">
        <w:rPr>
          <w:lang w:val="sv-SE"/>
        </w:rPr>
        <w:t>::</w:t>
      </w:r>
      <w:proofErr w:type="spellStart"/>
      <w:r w:rsidRPr="00DF04AB">
        <w:rPr>
          <w:lang w:val="sv-SE"/>
        </w:rPr>
        <w:t>setTimeout</w:t>
      </w:r>
      <w:proofErr w:type="spellEnd"/>
      <w:r w:rsidRPr="00DF04AB">
        <w:rPr>
          <w:lang w:val="sv-SE"/>
        </w:rPr>
        <w:t xml:space="preserve">(timer, </w:t>
      </w:r>
      <w:proofErr w:type="spellStart"/>
      <w:r w:rsidRPr="00DF04AB">
        <w:rPr>
          <w:lang w:val="sv-SE"/>
        </w:rPr>
        <w:t>VGCClock</w:t>
      </w:r>
      <w:proofErr w:type="spellEnd"/>
      <w:r w:rsidRPr="00DF04AB">
        <w:rPr>
          <w:lang w:val="sv-SE"/>
        </w:rPr>
        <w:t>::</w:t>
      </w:r>
      <w:proofErr w:type="spellStart"/>
      <w:r w:rsidRPr="00DF04AB">
        <w:rPr>
          <w:lang w:val="sv-SE"/>
        </w:rPr>
        <w:t>getTimeout</w:t>
      </w:r>
      <w:proofErr w:type="spellEnd"/>
      <w:r w:rsidRPr="00DF04AB">
        <w:rPr>
          <w:lang w:val="sv-SE"/>
        </w:rPr>
        <w:t>(timer) + 1.5);</w:t>
      </w:r>
    </w:p>
    <w:p w:rsidR="00B62C2E" w:rsidRPr="00DF04AB" w:rsidRDefault="00B62C2E" w:rsidP="000E4DB1">
      <w:pPr>
        <w:pStyle w:val="Programkod"/>
        <w:rPr>
          <w:lang w:val="sv-SE"/>
        </w:rPr>
      </w:pPr>
      <w:proofErr w:type="spellStart"/>
      <w:r w:rsidRPr="00DF04AB">
        <w:rPr>
          <w:lang w:val="sv-SE"/>
        </w:rPr>
        <w:t>VGCClock</w:t>
      </w:r>
      <w:proofErr w:type="spellEnd"/>
      <w:r w:rsidRPr="00DF04AB">
        <w:rPr>
          <w:lang w:val="sv-SE"/>
        </w:rPr>
        <w:t>::</w:t>
      </w:r>
      <w:proofErr w:type="spellStart"/>
      <w:r w:rsidRPr="00DF04AB">
        <w:rPr>
          <w:lang w:val="sv-SE"/>
        </w:rPr>
        <w:t>reset</w:t>
      </w:r>
      <w:proofErr w:type="spellEnd"/>
      <w:r w:rsidRPr="00DF04AB">
        <w:rPr>
          <w:lang w:val="sv-SE"/>
        </w:rPr>
        <w:t>(timer);</w:t>
      </w:r>
    </w:p>
    <w:p w:rsidR="000E4DB1" w:rsidRPr="00F26A2C" w:rsidRDefault="00B62C2E" w:rsidP="000E4DB1">
      <w:pPr>
        <w:pStyle w:val="Programkod"/>
      </w:pPr>
      <w:proofErr w:type="spellStart"/>
      <w:r w:rsidRPr="00F26A2C">
        <w:t>VGCClo</w:t>
      </w:r>
      <w:r w:rsidR="00063027" w:rsidRPr="00F26A2C">
        <w:t>c</w:t>
      </w:r>
      <w:r w:rsidRPr="00F26A2C">
        <w:t>k</w:t>
      </w:r>
      <w:proofErr w:type="spellEnd"/>
      <w:r w:rsidRPr="00F26A2C">
        <w:t>::wait(timer);</w:t>
      </w:r>
      <w:r w:rsidRPr="00F26A2C">
        <w:tab/>
        <w:t>//Suspend execution until timer expires (after 2 seconds)</w:t>
      </w:r>
    </w:p>
    <w:p w:rsidR="00326B68" w:rsidRPr="00F26A2C" w:rsidRDefault="00326B68" w:rsidP="000E4DB1">
      <w:pPr>
        <w:pStyle w:val="Programkod"/>
      </w:pPr>
    </w:p>
    <w:p w:rsidR="00326B68" w:rsidRPr="00F26A2C" w:rsidRDefault="00326B68" w:rsidP="000E4DB1">
      <w:pPr>
        <w:pStyle w:val="Programkod"/>
      </w:pPr>
      <w:r w:rsidRPr="00F26A2C">
        <w:t>/* Assignment */</w:t>
      </w:r>
    </w:p>
    <w:p w:rsidR="00326B68" w:rsidRPr="00F26A2C" w:rsidRDefault="00326B68" w:rsidP="000E4DB1">
      <w:pPr>
        <w:pStyle w:val="Programkod"/>
      </w:pPr>
      <w:proofErr w:type="spellStart"/>
      <w:r w:rsidRPr="00F26A2C">
        <w:t>VGCTimer</w:t>
      </w:r>
      <w:proofErr w:type="spellEnd"/>
      <w:r w:rsidRPr="00F26A2C">
        <w:t xml:space="preserve"> timer2 = timer;</w:t>
      </w:r>
      <w:r w:rsidRPr="00F26A2C">
        <w:tab/>
        <w:t>//timer2 refers to the same timer</w:t>
      </w:r>
    </w:p>
    <w:p w:rsidR="00326B68" w:rsidRPr="00F26A2C" w:rsidRDefault="00326B68" w:rsidP="000E4DB1">
      <w:pPr>
        <w:pStyle w:val="Programkod"/>
      </w:pPr>
    </w:p>
    <w:p w:rsidR="00326B68" w:rsidRPr="00F26A2C" w:rsidRDefault="00326B68" w:rsidP="000E4DB1">
      <w:pPr>
        <w:pStyle w:val="Programkod"/>
      </w:pPr>
      <w:r w:rsidRPr="00F26A2C">
        <w:t>/* Destroy timer */</w:t>
      </w:r>
    </w:p>
    <w:p w:rsidR="00326B68" w:rsidRPr="00F26A2C" w:rsidRDefault="00326B68" w:rsidP="00483F67">
      <w:pPr>
        <w:pStyle w:val="ProgramkodLast"/>
      </w:pPr>
      <w:proofErr w:type="spellStart"/>
      <w:r w:rsidRPr="00F26A2C">
        <w:t>VGCClock</w:t>
      </w:r>
      <w:proofErr w:type="spellEnd"/>
      <w:r w:rsidRPr="00F26A2C">
        <w:t>::</w:t>
      </w:r>
      <w:proofErr w:type="spellStart"/>
      <w:r w:rsidRPr="00F26A2C">
        <w:t>closeTimer</w:t>
      </w:r>
      <w:proofErr w:type="spellEnd"/>
      <w:r w:rsidRPr="00F26A2C">
        <w:t>(timer);</w:t>
      </w:r>
    </w:p>
    <w:p w:rsidR="00234599" w:rsidRPr="00F26A2C" w:rsidRDefault="00234599" w:rsidP="007256FA">
      <w:pPr>
        <w:pStyle w:val="Heading2"/>
        <w:rPr>
          <w:lang w:val="en-US"/>
        </w:rPr>
      </w:pPr>
      <w:proofErr w:type="spellStart"/>
      <w:r w:rsidRPr="00F26A2C">
        <w:rPr>
          <w:lang w:val="en-US"/>
        </w:rPr>
        <w:t>VGCDisplay</w:t>
      </w:r>
      <w:proofErr w:type="spellEnd"/>
    </w:p>
    <w:p w:rsidR="00E46DCE" w:rsidRPr="00F26A2C" w:rsidRDefault="00FC6DDE" w:rsidP="00326B68">
      <w:pPr>
        <w:rPr>
          <w:lang w:val="en-US"/>
        </w:rPr>
      </w:pPr>
      <w:r w:rsidRPr="00F26A2C">
        <w:rPr>
          <w:lang w:val="en-US"/>
        </w:rPr>
        <w:t xml:space="preserve">The </w:t>
      </w:r>
      <w:proofErr w:type="spellStart"/>
      <w:r w:rsidRPr="00F26A2C">
        <w:rPr>
          <w:lang w:val="en-US"/>
        </w:rPr>
        <w:t>VGCDisplay</w:t>
      </w:r>
      <w:proofErr w:type="spellEnd"/>
      <w:r w:rsidRPr="00F26A2C">
        <w:rPr>
          <w:lang w:val="en-US"/>
        </w:rPr>
        <w:t xml:space="preserve"> component implements functions for rendering various graphical objects to the display.</w:t>
      </w:r>
      <w:r w:rsidR="00E46DCE" w:rsidRPr="00F26A2C">
        <w:rPr>
          <w:lang w:val="en-US"/>
        </w:rPr>
        <w:t xml:space="preserve"> Before any rendering can take place, however, a client must initialize the display by calling the </w:t>
      </w:r>
      <w:proofErr w:type="spellStart"/>
      <w:r w:rsidR="00E46DCE" w:rsidRPr="00F26A2C">
        <w:rPr>
          <w:lang w:val="en-US"/>
        </w:rPr>
        <w:t>VGCDisplay</w:t>
      </w:r>
      <w:proofErr w:type="spellEnd"/>
      <w:r w:rsidR="00E46DCE" w:rsidRPr="00F26A2C">
        <w:rPr>
          <w:lang w:val="en-US"/>
        </w:rPr>
        <w:t>::</w:t>
      </w:r>
      <w:proofErr w:type="spellStart"/>
      <w:r w:rsidR="00E46DCE" w:rsidRPr="00F26A2C">
        <w:rPr>
          <w:lang w:val="en-US"/>
        </w:rPr>
        <w:t>initializeDisplay</w:t>
      </w:r>
      <w:proofErr w:type="spellEnd"/>
      <w:r w:rsidR="00E46DCE" w:rsidRPr="00F26A2C">
        <w:rPr>
          <w:lang w:val="en-US"/>
        </w:rPr>
        <w:t xml:space="preserve">() function to specify the application name, display width, and display height. </w:t>
      </w:r>
      <w:r w:rsidR="007549E6" w:rsidRPr="00F26A2C">
        <w:rPr>
          <w:lang w:val="en-US"/>
        </w:rPr>
        <w:t xml:space="preserve">The application name will be displayed on the title bar of the application windows. </w:t>
      </w:r>
      <w:r w:rsidR="00E46DCE" w:rsidRPr="00F26A2C">
        <w:rPr>
          <w:lang w:val="en-US"/>
        </w:rPr>
        <w:t xml:space="preserve">Width and height </w:t>
      </w:r>
      <w:r w:rsidR="007549E6" w:rsidRPr="00F26A2C">
        <w:rPr>
          <w:lang w:val="en-US"/>
        </w:rPr>
        <w:t>refer to the client area of this window</w:t>
      </w:r>
      <w:r w:rsidR="00996818" w:rsidRPr="00F26A2C">
        <w:rPr>
          <w:lang w:val="en-US"/>
        </w:rPr>
        <w:t xml:space="preserve"> and are measured in terms of pixels.</w:t>
      </w:r>
      <w:r w:rsidR="00E46DCE" w:rsidRPr="00F26A2C">
        <w:rPr>
          <w:lang w:val="en-US"/>
        </w:rPr>
        <w:t xml:space="preserve"> For example:</w:t>
      </w:r>
    </w:p>
    <w:p w:rsidR="00E46DCE" w:rsidRPr="00F26A2C" w:rsidRDefault="007549E6" w:rsidP="00483F67">
      <w:pPr>
        <w:pStyle w:val="ProgramkodFirst"/>
      </w:pPr>
      <w:r w:rsidRPr="00F26A2C">
        <w:t>/* Create a display that has a size of 320 by 200 pixels */</w:t>
      </w:r>
      <w:r w:rsidR="00E46DCE" w:rsidRPr="00F26A2C">
        <w:t xml:space="preserve">  </w:t>
      </w:r>
    </w:p>
    <w:p w:rsidR="00996818" w:rsidRPr="00F26A2C" w:rsidRDefault="00996818" w:rsidP="005208AB">
      <w:pPr>
        <w:pStyle w:val="PlainText"/>
        <w:rPr>
          <w:lang w:val="en-US"/>
        </w:rPr>
      </w:pPr>
      <w:proofErr w:type="spellStart"/>
      <w:r w:rsidRPr="00F26A2C">
        <w:rPr>
          <w:lang w:val="en-US"/>
        </w:rPr>
        <w:t>const</w:t>
      </w:r>
      <w:proofErr w:type="spellEnd"/>
      <w:r w:rsidRPr="00F26A2C">
        <w:rPr>
          <w:lang w:val="en-US"/>
        </w:rPr>
        <w:t xml:space="preserve"> string </w:t>
      </w:r>
      <w:proofErr w:type="spellStart"/>
      <w:r w:rsidRPr="00F26A2C">
        <w:rPr>
          <w:lang w:val="en-US"/>
        </w:rPr>
        <w:t>applicationName</w:t>
      </w:r>
      <w:proofErr w:type="spellEnd"/>
      <w:r w:rsidRPr="00F26A2C">
        <w:rPr>
          <w:lang w:val="en-US"/>
        </w:rPr>
        <w:t xml:space="preserve"> = "My application";</w:t>
      </w:r>
    </w:p>
    <w:p w:rsidR="00996818" w:rsidRPr="00F26A2C" w:rsidRDefault="00996818" w:rsidP="005208AB">
      <w:pPr>
        <w:pStyle w:val="PlainText"/>
        <w:rPr>
          <w:lang w:val="en-US"/>
        </w:rPr>
      </w:pPr>
      <w:proofErr w:type="spellStart"/>
      <w:r w:rsidRPr="00F26A2C">
        <w:rPr>
          <w:lang w:val="en-US"/>
        </w:rPr>
        <w:t>const</w:t>
      </w:r>
      <w:proofErr w:type="spellEnd"/>
      <w:r w:rsidRPr="00F26A2C">
        <w:rPr>
          <w:lang w:val="en-US"/>
        </w:rPr>
        <w:t xml:space="preserve"> </w:t>
      </w:r>
      <w:proofErr w:type="spellStart"/>
      <w:r w:rsidRPr="00F26A2C">
        <w:rPr>
          <w:lang w:val="en-US"/>
        </w:rPr>
        <w:t>int</w:t>
      </w:r>
      <w:proofErr w:type="spellEnd"/>
      <w:r w:rsidRPr="00F26A2C">
        <w:rPr>
          <w:lang w:val="en-US"/>
        </w:rPr>
        <w:t xml:space="preserve">    DISPLAY_WIDTH   = 320;</w:t>
      </w:r>
    </w:p>
    <w:p w:rsidR="00996818" w:rsidRPr="00F26A2C" w:rsidRDefault="00996818" w:rsidP="005208AB">
      <w:pPr>
        <w:pStyle w:val="PlainText"/>
        <w:rPr>
          <w:lang w:val="en-US"/>
        </w:rPr>
      </w:pPr>
      <w:proofErr w:type="spellStart"/>
      <w:r w:rsidRPr="00F26A2C">
        <w:rPr>
          <w:lang w:val="en-US"/>
        </w:rPr>
        <w:t>const</w:t>
      </w:r>
      <w:proofErr w:type="spellEnd"/>
      <w:r w:rsidRPr="00F26A2C">
        <w:rPr>
          <w:lang w:val="en-US"/>
        </w:rPr>
        <w:t xml:space="preserve"> </w:t>
      </w:r>
      <w:proofErr w:type="spellStart"/>
      <w:r w:rsidRPr="00F26A2C">
        <w:rPr>
          <w:lang w:val="en-US"/>
        </w:rPr>
        <w:t>int</w:t>
      </w:r>
      <w:proofErr w:type="spellEnd"/>
      <w:r w:rsidRPr="00F26A2C">
        <w:rPr>
          <w:lang w:val="en-US"/>
        </w:rPr>
        <w:t xml:space="preserve">    DISPLAY_HEIGHT  = 200;</w:t>
      </w:r>
    </w:p>
    <w:p w:rsidR="00996818" w:rsidRPr="00F26A2C" w:rsidRDefault="000142F4" w:rsidP="000142F4">
      <w:pPr>
        <w:pStyle w:val="ProgramkodLast"/>
        <w:ind w:left="0"/>
      </w:pPr>
      <w:proofErr w:type="spellStart"/>
      <w:r w:rsidRPr="00F26A2C">
        <w:t>VGC</w:t>
      </w:r>
      <w:r>
        <w:t>VirtualGameConsole</w:t>
      </w:r>
      <w:proofErr w:type="spellEnd"/>
      <w:r w:rsidR="00996818" w:rsidRPr="00F26A2C">
        <w:t>::initialize(</w:t>
      </w:r>
      <w:proofErr w:type="spellStart"/>
      <w:r w:rsidR="00996818" w:rsidRPr="00F26A2C">
        <w:t>applicationName</w:t>
      </w:r>
      <w:proofErr w:type="spellEnd"/>
      <w:r w:rsidR="00996818" w:rsidRPr="00F26A2C">
        <w:t>, DISPLAY_WIDTH, DISPLAY_HEIGHT);</w:t>
      </w:r>
    </w:p>
    <w:p w:rsidR="00E46DCE" w:rsidRPr="00F26A2C" w:rsidRDefault="008A26D4" w:rsidP="00326B68">
      <w:pPr>
        <w:rPr>
          <w:lang w:val="en-US"/>
        </w:rPr>
      </w:pPr>
      <w:r w:rsidRPr="00F26A2C">
        <w:rPr>
          <w:lang w:val="en-US"/>
        </w:rPr>
        <w:t xml:space="preserve">This results the display window shown in </w:t>
      </w:r>
      <w:r w:rsidR="00E16183" w:rsidRPr="00F26A2C">
        <w:rPr>
          <w:lang w:val="en-US"/>
        </w:rPr>
        <w:fldChar w:fldCharType="begin"/>
      </w:r>
      <w:r w:rsidR="00E16183" w:rsidRPr="00F26A2C">
        <w:rPr>
          <w:lang w:val="en-US"/>
        </w:rPr>
        <w:instrText xml:space="preserve"> REF _Ref137022107 \h </w:instrText>
      </w:r>
      <w:r w:rsidR="00E16183" w:rsidRPr="00F26A2C">
        <w:rPr>
          <w:lang w:val="en-US"/>
        </w:rPr>
      </w:r>
      <w:r w:rsidR="00E16183" w:rsidRPr="00F26A2C">
        <w:rPr>
          <w:lang w:val="en-US"/>
        </w:rPr>
        <w:fldChar w:fldCharType="separate"/>
      </w:r>
      <w:r w:rsidR="001C5C17" w:rsidRPr="00F26A2C">
        <w:rPr>
          <w:lang w:val="en-US"/>
        </w:rPr>
        <w:t xml:space="preserve">Figure </w:t>
      </w:r>
      <w:r w:rsidR="001C5C17">
        <w:rPr>
          <w:noProof/>
          <w:lang w:val="en-US"/>
        </w:rPr>
        <w:t>15</w:t>
      </w:r>
      <w:r w:rsidR="00E16183" w:rsidRPr="00F26A2C">
        <w:rPr>
          <w:lang w:val="en-US"/>
        </w:rPr>
        <w:fldChar w:fldCharType="end"/>
      </w:r>
      <w:r w:rsidRPr="00F26A2C">
        <w:rPr>
          <w:lang w:val="en-US"/>
        </w:rPr>
        <w:t>.</w:t>
      </w:r>
    </w:p>
    <w:p w:rsidR="008A26D4" w:rsidRPr="00F26A2C" w:rsidRDefault="004F2B51" w:rsidP="008A26D4">
      <w:pPr>
        <w:pStyle w:val="Figur"/>
        <w:rPr>
          <w:lang w:val="en-US"/>
        </w:rPr>
      </w:pPr>
      <w:r w:rsidRPr="00F26A2C">
        <w:rPr>
          <w:noProof/>
          <w:lang w:eastAsia="sv-SE"/>
        </w:rPr>
        <w:lastRenderedPageBreak/>
        <w:drawing>
          <wp:inline distT="0" distB="0" distL="0" distR="0">
            <wp:extent cx="3063240" cy="2110740"/>
            <wp:effectExtent l="0" t="0" r="3810" b="3810"/>
            <wp:docPr id="15" name="Picture 15" descr="my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applic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240" cy="2110740"/>
                    </a:xfrm>
                    <a:prstGeom prst="rect">
                      <a:avLst/>
                    </a:prstGeom>
                    <a:noFill/>
                    <a:ln>
                      <a:noFill/>
                    </a:ln>
                  </pic:spPr>
                </pic:pic>
              </a:graphicData>
            </a:graphic>
          </wp:inline>
        </w:drawing>
      </w:r>
    </w:p>
    <w:p w:rsidR="00C5288F" w:rsidRPr="00F26A2C" w:rsidRDefault="00C5288F" w:rsidP="00C5288F">
      <w:pPr>
        <w:pStyle w:val="Figurtext"/>
        <w:rPr>
          <w:lang w:val="en-US"/>
        </w:rPr>
      </w:pPr>
      <w:bookmarkStart w:id="38" w:name="_Ref137022107"/>
      <w:r w:rsidRPr="00F26A2C">
        <w:rPr>
          <w:lang w:val="en-US"/>
        </w:rPr>
        <w:t xml:space="preserve">Figure </w:t>
      </w:r>
      <w:r w:rsidRPr="00F26A2C">
        <w:rPr>
          <w:lang w:val="en-US"/>
        </w:rPr>
        <w:fldChar w:fldCharType="begin"/>
      </w:r>
      <w:r w:rsidRPr="00F26A2C">
        <w:rPr>
          <w:lang w:val="en-US"/>
        </w:rPr>
        <w:instrText xml:space="preserve"> SEQ Figure \* ARABIC </w:instrText>
      </w:r>
      <w:r w:rsidRPr="00F26A2C">
        <w:rPr>
          <w:lang w:val="en-US"/>
        </w:rPr>
        <w:fldChar w:fldCharType="separate"/>
      </w:r>
      <w:r w:rsidR="008430BA">
        <w:rPr>
          <w:noProof/>
          <w:lang w:val="en-US"/>
        </w:rPr>
        <w:t>25</w:t>
      </w:r>
      <w:r w:rsidRPr="00F26A2C">
        <w:rPr>
          <w:lang w:val="en-US"/>
        </w:rPr>
        <w:fldChar w:fldCharType="end"/>
      </w:r>
      <w:bookmarkEnd w:id="38"/>
      <w:r w:rsidRPr="00F26A2C">
        <w:rPr>
          <w:lang w:val="en-US"/>
        </w:rPr>
        <w:t>. A simple display.</w:t>
      </w:r>
    </w:p>
    <w:p w:rsidR="00E46DCE" w:rsidRPr="00F26A2C" w:rsidRDefault="00464A98" w:rsidP="00326B68">
      <w:pPr>
        <w:rPr>
          <w:lang w:val="en-US"/>
        </w:rPr>
      </w:pPr>
      <w:r w:rsidRPr="00F26A2C">
        <w:rPr>
          <w:lang w:val="en-US"/>
        </w:rPr>
        <w:t>I</w:t>
      </w:r>
      <w:r w:rsidR="002D2779" w:rsidRPr="00F26A2C">
        <w:rPr>
          <w:lang w:val="en-US"/>
        </w:rPr>
        <w:t xml:space="preserve">t is valid for an application to call </w:t>
      </w:r>
      <w:proofErr w:type="spellStart"/>
      <w:r w:rsidR="002D2779" w:rsidRPr="00F26A2C">
        <w:rPr>
          <w:lang w:val="en-US"/>
        </w:rPr>
        <w:t>VGCDisplay</w:t>
      </w:r>
      <w:proofErr w:type="spellEnd"/>
      <w:r w:rsidR="002D2779" w:rsidRPr="00F26A2C">
        <w:rPr>
          <w:lang w:val="en-US"/>
        </w:rPr>
        <w:t>::</w:t>
      </w:r>
      <w:proofErr w:type="spellStart"/>
      <w:r w:rsidR="002D2779" w:rsidRPr="00F26A2C">
        <w:rPr>
          <w:lang w:val="en-US"/>
        </w:rPr>
        <w:t>initializeDisplay</w:t>
      </w:r>
      <w:proofErr w:type="spellEnd"/>
      <w:r w:rsidR="002D2779" w:rsidRPr="00F26A2C">
        <w:rPr>
          <w:lang w:val="en-US"/>
        </w:rPr>
        <w:t xml:space="preserve">() several times. In that case, </w:t>
      </w:r>
      <w:proofErr w:type="spellStart"/>
      <w:r w:rsidR="002D2779" w:rsidRPr="00F26A2C">
        <w:rPr>
          <w:lang w:val="en-US"/>
        </w:rPr>
        <w:t>VGCDisplay</w:t>
      </w:r>
      <w:proofErr w:type="spellEnd"/>
      <w:r w:rsidR="002D2779" w:rsidRPr="00F26A2C">
        <w:rPr>
          <w:lang w:val="en-US"/>
        </w:rPr>
        <w:t xml:space="preserve"> will remain initialized until </w:t>
      </w:r>
      <w:proofErr w:type="spellStart"/>
      <w:r w:rsidR="002D2779" w:rsidRPr="00F26A2C">
        <w:rPr>
          <w:lang w:val="en-US"/>
        </w:rPr>
        <w:t>VGCDisplay</w:t>
      </w:r>
      <w:proofErr w:type="spellEnd"/>
      <w:r w:rsidR="002D2779" w:rsidRPr="00F26A2C">
        <w:rPr>
          <w:lang w:val="en-US"/>
        </w:rPr>
        <w:t>::</w:t>
      </w:r>
      <w:proofErr w:type="spellStart"/>
      <w:r w:rsidR="002D2779" w:rsidRPr="00F26A2C">
        <w:rPr>
          <w:lang w:val="en-US"/>
        </w:rPr>
        <w:t>finalizeDisplay</w:t>
      </w:r>
      <w:proofErr w:type="spellEnd"/>
      <w:r w:rsidR="002D2779" w:rsidRPr="00F26A2C">
        <w:rPr>
          <w:lang w:val="en-US"/>
        </w:rPr>
        <w:t>() has been called the corresponding number of times.</w:t>
      </w:r>
      <w:r w:rsidRPr="00F26A2C">
        <w:rPr>
          <w:lang w:val="en-US"/>
        </w:rPr>
        <w:t xml:space="preserve"> Note, in this case, that only the first call to the initialization function will</w:t>
      </w:r>
      <w:r w:rsidR="008476E7" w:rsidRPr="00F26A2C">
        <w:rPr>
          <w:lang w:val="en-US"/>
        </w:rPr>
        <w:t xml:space="preserve"> specify the display window properties. Later calls will simply return without affecting the window.</w:t>
      </w:r>
    </w:p>
    <w:p w:rsidR="008E0C6E" w:rsidRPr="00F26A2C" w:rsidRDefault="008E0C6E" w:rsidP="00326B68">
      <w:pPr>
        <w:rPr>
          <w:lang w:val="en-US"/>
        </w:rPr>
      </w:pPr>
      <w:r w:rsidRPr="00F26A2C">
        <w:rPr>
          <w:lang w:val="en-US"/>
        </w:rPr>
        <w:t xml:space="preserve">Before rendering, clients must signal the beginning and ending of each frame by calling </w:t>
      </w:r>
      <w:proofErr w:type="spellStart"/>
      <w:r w:rsidRPr="00F26A2C">
        <w:rPr>
          <w:lang w:val="en-US"/>
        </w:rPr>
        <w:t>VGCDispaly</w:t>
      </w:r>
      <w:proofErr w:type="spellEnd"/>
      <w:r w:rsidRPr="00F26A2C">
        <w:rPr>
          <w:lang w:val="en-US"/>
        </w:rPr>
        <w:t>::</w:t>
      </w:r>
      <w:proofErr w:type="spellStart"/>
      <w:r w:rsidRPr="00F26A2C">
        <w:rPr>
          <w:lang w:val="en-US"/>
        </w:rPr>
        <w:t>beginFrame</w:t>
      </w:r>
      <w:proofErr w:type="spellEnd"/>
      <w:r w:rsidRPr="00F26A2C">
        <w:rPr>
          <w:lang w:val="en-US"/>
        </w:rPr>
        <w:t xml:space="preserve">() and </w:t>
      </w:r>
      <w:proofErr w:type="spellStart"/>
      <w:r w:rsidRPr="00F26A2C">
        <w:rPr>
          <w:lang w:val="en-US"/>
        </w:rPr>
        <w:t>VGCDisplay</w:t>
      </w:r>
      <w:proofErr w:type="spellEnd"/>
      <w:r w:rsidRPr="00F26A2C">
        <w:rPr>
          <w:lang w:val="en-US"/>
        </w:rPr>
        <w:t>::</w:t>
      </w:r>
      <w:proofErr w:type="spellStart"/>
      <w:r w:rsidRPr="00F26A2C">
        <w:rPr>
          <w:lang w:val="en-US"/>
        </w:rPr>
        <w:t>endFrame</w:t>
      </w:r>
      <w:proofErr w:type="spellEnd"/>
      <w:r w:rsidRPr="00F26A2C">
        <w:rPr>
          <w:lang w:val="en-US"/>
        </w:rPr>
        <w:t xml:space="preserve">() respectively. It is perfectly in order for a client to call the </w:t>
      </w:r>
      <w:proofErr w:type="spellStart"/>
      <w:r w:rsidRPr="00F26A2C">
        <w:rPr>
          <w:lang w:val="en-US"/>
        </w:rPr>
        <w:t>beginFrame</w:t>
      </w:r>
      <w:proofErr w:type="spellEnd"/>
      <w:r w:rsidRPr="00F26A2C">
        <w:rPr>
          <w:lang w:val="en-US"/>
        </w:rPr>
        <w:t xml:space="preserve">() function several times. In order to signal the end of the frame in this case, clients must call the </w:t>
      </w:r>
      <w:proofErr w:type="spellStart"/>
      <w:r w:rsidRPr="00F26A2C">
        <w:rPr>
          <w:lang w:val="en-US"/>
        </w:rPr>
        <w:t>endFrame</w:t>
      </w:r>
      <w:proofErr w:type="spellEnd"/>
      <w:r w:rsidRPr="00F26A2C">
        <w:rPr>
          <w:lang w:val="en-US"/>
        </w:rPr>
        <w:t>() function the corresponding number of times.</w:t>
      </w:r>
    </w:p>
    <w:p w:rsidR="00980434" w:rsidRPr="00F26A2C" w:rsidRDefault="000E1AA0" w:rsidP="00513C4F">
      <w:pPr>
        <w:pStyle w:val="Heading3"/>
        <w:rPr>
          <w:lang w:val="en-US"/>
        </w:rPr>
      </w:pPr>
      <w:r w:rsidRPr="00F26A2C">
        <w:rPr>
          <w:lang w:val="en-US"/>
        </w:rPr>
        <w:t>Clearing the display</w:t>
      </w:r>
    </w:p>
    <w:p w:rsidR="00DB0049" w:rsidRPr="00F26A2C" w:rsidRDefault="00FB11EF" w:rsidP="00513C4F">
      <w:pPr>
        <w:rPr>
          <w:lang w:val="en-US"/>
        </w:rPr>
      </w:pPr>
      <w:r w:rsidRPr="00F26A2C">
        <w:rPr>
          <w:lang w:val="en-US"/>
        </w:rPr>
        <w:t>The display can be cleared by calling</w:t>
      </w:r>
      <w:r w:rsidR="00DB0049" w:rsidRPr="00F26A2C">
        <w:rPr>
          <w:lang w:val="en-US"/>
        </w:rPr>
        <w:t xml:space="preserve"> </w:t>
      </w:r>
      <w:proofErr w:type="spellStart"/>
      <w:r w:rsidR="00DB0049" w:rsidRPr="00F26A2C">
        <w:rPr>
          <w:lang w:val="en-US"/>
        </w:rPr>
        <w:t>VGCDisplay</w:t>
      </w:r>
      <w:proofErr w:type="spellEnd"/>
      <w:r w:rsidR="00DB0049" w:rsidRPr="00F26A2C">
        <w:rPr>
          <w:lang w:val="en-US"/>
        </w:rPr>
        <w:t>::clear</w:t>
      </w:r>
      <w:r w:rsidRPr="00F26A2C">
        <w:rPr>
          <w:lang w:val="en-US"/>
        </w:rPr>
        <w:t xml:space="preserve">(). </w:t>
      </w:r>
      <w:r w:rsidR="00DB0049" w:rsidRPr="00F26A2C">
        <w:rPr>
          <w:lang w:val="en-US"/>
        </w:rPr>
        <w:t>In essence this renders a filled rectangle that fills the entire display area. For example:</w:t>
      </w:r>
    </w:p>
    <w:p w:rsidR="00DB0049" w:rsidRPr="00F26A2C" w:rsidRDefault="00DB0049" w:rsidP="00483F67">
      <w:pPr>
        <w:pStyle w:val="ProgramkodFirst"/>
      </w:pPr>
      <w:r w:rsidRPr="00F26A2C">
        <w:t>/* Clear the display area using black color */</w:t>
      </w:r>
    </w:p>
    <w:p w:rsidR="00DB0049" w:rsidRPr="00F26A2C" w:rsidRDefault="00DB0049" w:rsidP="00DB0049">
      <w:pPr>
        <w:pStyle w:val="Programkod"/>
      </w:pPr>
      <w:proofErr w:type="spellStart"/>
      <w:r w:rsidRPr="00F26A2C">
        <w:t>VGCColor</w:t>
      </w:r>
      <w:proofErr w:type="spellEnd"/>
      <w:r w:rsidRPr="00F26A2C">
        <w:t xml:space="preserve"> black(255, 0, 0, 0);</w:t>
      </w:r>
    </w:p>
    <w:p w:rsidR="00513C4F" w:rsidRPr="00F26A2C" w:rsidRDefault="00DB0049" w:rsidP="00483F67">
      <w:pPr>
        <w:pStyle w:val="ProgramkodLast"/>
      </w:pPr>
      <w:proofErr w:type="spellStart"/>
      <w:r w:rsidRPr="00F26A2C">
        <w:t>VGCDisplay</w:t>
      </w:r>
      <w:proofErr w:type="spellEnd"/>
      <w:r w:rsidRPr="00F26A2C">
        <w:t xml:space="preserve">::clear(black); </w:t>
      </w:r>
      <w:r w:rsidR="00FB11EF" w:rsidRPr="00F26A2C">
        <w:t xml:space="preserve"> </w:t>
      </w:r>
    </w:p>
    <w:p w:rsidR="00FB11EF" w:rsidRPr="00F26A2C" w:rsidRDefault="00D637E0" w:rsidP="00513C4F">
      <w:pPr>
        <w:rPr>
          <w:lang w:val="en-US"/>
        </w:rPr>
      </w:pPr>
      <w:r w:rsidRPr="00F26A2C">
        <w:rPr>
          <w:lang w:val="en-US"/>
        </w:rPr>
        <w:t>Note that it is possible to create a blurring/fading effect by using a partially transparent color. For example:</w:t>
      </w:r>
    </w:p>
    <w:p w:rsidR="00D637E0" w:rsidRPr="00F26A2C" w:rsidRDefault="00D637E0" w:rsidP="00483F67">
      <w:pPr>
        <w:pStyle w:val="ProgramkodFirst"/>
      </w:pPr>
      <w:r w:rsidRPr="00F26A2C">
        <w:t>/* Fade the display area */</w:t>
      </w:r>
    </w:p>
    <w:p w:rsidR="00D637E0" w:rsidRPr="00F26A2C" w:rsidRDefault="00D637E0" w:rsidP="00D637E0">
      <w:pPr>
        <w:pStyle w:val="Programkod"/>
      </w:pPr>
      <w:proofErr w:type="spellStart"/>
      <w:r w:rsidRPr="00F26A2C">
        <w:t>VGCColor</w:t>
      </w:r>
      <w:proofErr w:type="spellEnd"/>
      <w:r w:rsidRPr="00F26A2C">
        <w:t xml:space="preserve"> black(200, 0, 0, 0);</w:t>
      </w:r>
    </w:p>
    <w:p w:rsidR="00D637E0" w:rsidRPr="00F26A2C" w:rsidRDefault="00D637E0" w:rsidP="00483F67">
      <w:pPr>
        <w:pStyle w:val="ProgramkodLast"/>
      </w:pPr>
      <w:proofErr w:type="spellStart"/>
      <w:r w:rsidRPr="00F26A2C">
        <w:t>VGCDisplay</w:t>
      </w:r>
      <w:proofErr w:type="spellEnd"/>
      <w:r w:rsidRPr="00F26A2C">
        <w:t xml:space="preserve">::clear(black);  </w:t>
      </w:r>
    </w:p>
    <w:p w:rsidR="00FB11EF" w:rsidRPr="00F26A2C" w:rsidRDefault="00D637E0" w:rsidP="00513C4F">
      <w:pPr>
        <w:rPr>
          <w:lang w:val="en-US"/>
        </w:rPr>
      </w:pPr>
      <w:r w:rsidRPr="00F26A2C">
        <w:rPr>
          <w:lang w:val="en-US"/>
        </w:rPr>
        <w:t xml:space="preserve">(This is however currently </w:t>
      </w:r>
      <w:r w:rsidR="00FA0D35" w:rsidRPr="00F26A2C">
        <w:rPr>
          <w:lang w:val="en-US"/>
        </w:rPr>
        <w:t xml:space="preserve">a </w:t>
      </w:r>
      <w:r w:rsidRPr="00F26A2C">
        <w:rPr>
          <w:lang w:val="en-US"/>
        </w:rPr>
        <w:t>notoriously slow operation on most hardware platforms.)</w:t>
      </w:r>
    </w:p>
    <w:p w:rsidR="000E1AA0" w:rsidRPr="00F26A2C" w:rsidRDefault="00CE179A" w:rsidP="00513C4F">
      <w:pPr>
        <w:pStyle w:val="Heading3"/>
        <w:rPr>
          <w:lang w:val="en-US"/>
        </w:rPr>
      </w:pPr>
      <w:r w:rsidRPr="00F26A2C">
        <w:rPr>
          <w:lang w:val="en-US"/>
        </w:rPr>
        <w:t>Basic s</w:t>
      </w:r>
      <w:r w:rsidR="00AD47DD" w:rsidRPr="00F26A2C">
        <w:rPr>
          <w:lang w:val="en-US"/>
        </w:rPr>
        <w:t>hapes</w:t>
      </w:r>
    </w:p>
    <w:p w:rsidR="00D637E0" w:rsidRPr="00F26A2C" w:rsidRDefault="00CE179A" w:rsidP="00D637E0">
      <w:pPr>
        <w:rPr>
          <w:lang w:val="en-US"/>
        </w:rPr>
      </w:pPr>
      <w:proofErr w:type="spellStart"/>
      <w:r w:rsidRPr="00F26A2C">
        <w:rPr>
          <w:lang w:val="en-US"/>
        </w:rPr>
        <w:t>VGCDisplay</w:t>
      </w:r>
      <w:proofErr w:type="spellEnd"/>
      <w:r w:rsidRPr="00F26A2C">
        <w:rPr>
          <w:lang w:val="en-US"/>
        </w:rPr>
        <w:t xml:space="preserve"> implements</w:t>
      </w:r>
      <w:r w:rsidR="00F4605E" w:rsidRPr="00F26A2C">
        <w:rPr>
          <w:lang w:val="en-US"/>
        </w:rPr>
        <w:t xml:space="preserve"> the following </w:t>
      </w:r>
      <w:r w:rsidRPr="00F26A2C">
        <w:rPr>
          <w:lang w:val="en-US"/>
        </w:rPr>
        <w:t>functions to draw points, lines, rectangles, and el</w:t>
      </w:r>
      <w:r w:rsidR="00540BCA" w:rsidRPr="00F26A2C">
        <w:rPr>
          <w:lang w:val="en-US"/>
        </w:rPr>
        <w:t>lipses:</w:t>
      </w:r>
    </w:p>
    <w:p w:rsidR="00F4605E" w:rsidRPr="00F26A2C" w:rsidRDefault="00F4605E" w:rsidP="00483F67">
      <w:pPr>
        <w:pStyle w:val="ProgramkodFirst"/>
      </w:pPr>
      <w:r w:rsidRPr="00F26A2C">
        <w:t xml:space="preserve">void </w:t>
      </w:r>
      <w:proofErr w:type="spellStart"/>
      <w:r w:rsidRPr="00F26A2C">
        <w:t>renderPoint</w:t>
      </w:r>
      <w:proofErr w:type="spellEnd"/>
      <w:r w:rsidRPr="00F26A2C">
        <w:t>(</w:t>
      </w:r>
    </w:p>
    <w:p w:rsidR="00F4605E" w:rsidRPr="00F26A2C" w:rsidRDefault="00F4605E" w:rsidP="00F4605E">
      <w:pPr>
        <w:pStyle w:val="Programkod"/>
        <w:ind w:firstLine="720"/>
      </w:pPr>
      <w:proofErr w:type="spellStart"/>
      <w:r w:rsidRPr="00F26A2C">
        <w:t>const</w:t>
      </w:r>
      <w:proofErr w:type="spellEnd"/>
      <w:r w:rsidRPr="00F26A2C">
        <w:t xml:space="preserve"> </w:t>
      </w:r>
      <w:proofErr w:type="spellStart"/>
      <w:r w:rsidRPr="00F26A2C">
        <w:t>VGCColor</w:t>
      </w:r>
      <w:proofErr w:type="spellEnd"/>
      <w:r w:rsidRPr="00F26A2C">
        <w:t xml:space="preserve"> &amp;color, </w:t>
      </w:r>
    </w:p>
    <w:p w:rsidR="00F4605E" w:rsidRPr="00F26A2C" w:rsidRDefault="00F4605E" w:rsidP="00F4605E">
      <w:pPr>
        <w:pStyle w:val="Programkod"/>
        <w:ind w:firstLine="720"/>
      </w:pPr>
      <w:proofErr w:type="spellStart"/>
      <w:r w:rsidRPr="00F26A2C">
        <w:t>const</w:t>
      </w:r>
      <w:proofErr w:type="spellEnd"/>
      <w:r w:rsidRPr="00F26A2C">
        <w:t xml:space="preserve"> </w:t>
      </w:r>
      <w:proofErr w:type="spellStart"/>
      <w:r w:rsidRPr="00F26A2C">
        <w:t>VGCVector</w:t>
      </w:r>
      <w:proofErr w:type="spellEnd"/>
      <w:r w:rsidRPr="00F26A2C">
        <w:t xml:space="preserve"> &amp;position</w:t>
      </w:r>
    </w:p>
    <w:p w:rsidR="00F4605E" w:rsidRPr="00F26A2C" w:rsidRDefault="00F4605E" w:rsidP="00F4605E">
      <w:pPr>
        <w:pStyle w:val="Programkod"/>
      </w:pPr>
      <w:r w:rsidRPr="00F26A2C">
        <w:t>);</w:t>
      </w:r>
    </w:p>
    <w:p w:rsidR="00F4605E" w:rsidRPr="00F26A2C" w:rsidRDefault="00F4605E" w:rsidP="00F4605E">
      <w:pPr>
        <w:pStyle w:val="Programkod"/>
      </w:pPr>
    </w:p>
    <w:p w:rsidR="00F4605E" w:rsidRPr="00F26A2C" w:rsidRDefault="00F4605E" w:rsidP="00F4605E">
      <w:pPr>
        <w:pStyle w:val="Programkod"/>
      </w:pPr>
      <w:r w:rsidRPr="00F26A2C">
        <w:t xml:space="preserve">void </w:t>
      </w:r>
      <w:proofErr w:type="spellStart"/>
      <w:r w:rsidRPr="00F26A2C">
        <w:t>renderLine</w:t>
      </w:r>
      <w:proofErr w:type="spellEnd"/>
      <w:r w:rsidRPr="00F26A2C">
        <w:t>(</w:t>
      </w:r>
    </w:p>
    <w:p w:rsidR="00F4605E" w:rsidRPr="00F26A2C" w:rsidRDefault="00F4605E" w:rsidP="00F4605E">
      <w:pPr>
        <w:pStyle w:val="Programkod"/>
        <w:ind w:firstLine="720"/>
      </w:pPr>
      <w:proofErr w:type="spellStart"/>
      <w:r w:rsidRPr="00F26A2C">
        <w:t>const</w:t>
      </w:r>
      <w:proofErr w:type="spellEnd"/>
      <w:r w:rsidRPr="00F26A2C">
        <w:t xml:space="preserve"> </w:t>
      </w:r>
      <w:proofErr w:type="spellStart"/>
      <w:r w:rsidRPr="00F26A2C">
        <w:t>VGCColor</w:t>
      </w:r>
      <w:proofErr w:type="spellEnd"/>
      <w:r w:rsidRPr="00F26A2C">
        <w:t xml:space="preserve"> &amp;color,</w:t>
      </w:r>
    </w:p>
    <w:p w:rsidR="00F4605E" w:rsidRPr="00F26A2C" w:rsidRDefault="00F4605E" w:rsidP="00F4605E">
      <w:pPr>
        <w:pStyle w:val="Programkod"/>
        <w:ind w:firstLine="720"/>
      </w:pPr>
      <w:proofErr w:type="spellStart"/>
      <w:r w:rsidRPr="00F26A2C">
        <w:t>const</w:t>
      </w:r>
      <w:proofErr w:type="spellEnd"/>
      <w:r w:rsidRPr="00F26A2C">
        <w:t xml:space="preserve"> </w:t>
      </w:r>
      <w:proofErr w:type="spellStart"/>
      <w:r w:rsidRPr="00F26A2C">
        <w:t>VGCVector</w:t>
      </w:r>
      <w:proofErr w:type="spellEnd"/>
      <w:r w:rsidRPr="00F26A2C">
        <w:t xml:space="preserve"> &amp;from, </w:t>
      </w:r>
    </w:p>
    <w:p w:rsidR="00F4605E" w:rsidRPr="00F26A2C" w:rsidRDefault="00F4605E" w:rsidP="00F4605E">
      <w:pPr>
        <w:pStyle w:val="Programkod"/>
        <w:ind w:firstLine="720"/>
      </w:pPr>
      <w:proofErr w:type="spellStart"/>
      <w:r w:rsidRPr="00F26A2C">
        <w:t>const</w:t>
      </w:r>
      <w:proofErr w:type="spellEnd"/>
      <w:r w:rsidRPr="00F26A2C">
        <w:t xml:space="preserve"> </w:t>
      </w:r>
      <w:proofErr w:type="spellStart"/>
      <w:r w:rsidRPr="00F26A2C">
        <w:t>VGCVector</w:t>
      </w:r>
      <w:proofErr w:type="spellEnd"/>
      <w:r w:rsidRPr="00F26A2C">
        <w:t xml:space="preserve"> &amp;to</w:t>
      </w:r>
    </w:p>
    <w:p w:rsidR="00F4605E" w:rsidRPr="00F26A2C" w:rsidRDefault="00F4605E" w:rsidP="00F4605E">
      <w:pPr>
        <w:pStyle w:val="Programkod"/>
      </w:pPr>
      <w:r w:rsidRPr="00F26A2C">
        <w:t>);</w:t>
      </w:r>
    </w:p>
    <w:p w:rsidR="00F4605E" w:rsidRPr="00F26A2C" w:rsidRDefault="00F4605E" w:rsidP="00F4605E">
      <w:pPr>
        <w:pStyle w:val="Programkod"/>
      </w:pPr>
    </w:p>
    <w:p w:rsidR="00F4605E" w:rsidRPr="00F26A2C" w:rsidRDefault="00F4605E" w:rsidP="00F4605E">
      <w:pPr>
        <w:pStyle w:val="Programkod"/>
      </w:pPr>
      <w:r w:rsidRPr="00F26A2C">
        <w:t xml:space="preserve">void </w:t>
      </w:r>
      <w:proofErr w:type="spellStart"/>
      <w:r w:rsidRPr="00F26A2C">
        <w:t>renderRectangle</w:t>
      </w:r>
      <w:proofErr w:type="spellEnd"/>
      <w:r w:rsidRPr="00F26A2C">
        <w:t>(</w:t>
      </w:r>
    </w:p>
    <w:p w:rsidR="00F4605E" w:rsidRPr="00F26A2C" w:rsidRDefault="00F4605E" w:rsidP="00F4605E">
      <w:pPr>
        <w:pStyle w:val="Programkod"/>
        <w:ind w:firstLine="720"/>
      </w:pPr>
      <w:proofErr w:type="spellStart"/>
      <w:r w:rsidRPr="00F26A2C">
        <w:t>const</w:t>
      </w:r>
      <w:proofErr w:type="spellEnd"/>
      <w:r w:rsidRPr="00F26A2C">
        <w:t xml:space="preserve"> </w:t>
      </w:r>
      <w:proofErr w:type="spellStart"/>
      <w:r w:rsidRPr="00F26A2C">
        <w:t>VGCRectangle</w:t>
      </w:r>
      <w:proofErr w:type="spellEnd"/>
      <w:r w:rsidRPr="00F26A2C">
        <w:t xml:space="preserve"> &amp;rectangle, </w:t>
      </w:r>
    </w:p>
    <w:p w:rsidR="00F4605E" w:rsidRPr="00F26A2C" w:rsidRDefault="00F4605E" w:rsidP="00F4605E">
      <w:pPr>
        <w:pStyle w:val="Programkod"/>
        <w:ind w:firstLine="720"/>
      </w:pPr>
      <w:proofErr w:type="spellStart"/>
      <w:r w:rsidRPr="00F26A2C">
        <w:t>const</w:t>
      </w:r>
      <w:proofErr w:type="spellEnd"/>
      <w:r w:rsidRPr="00F26A2C">
        <w:t xml:space="preserve"> </w:t>
      </w:r>
      <w:proofErr w:type="spellStart"/>
      <w:r w:rsidRPr="00F26A2C">
        <w:t>VGCColor</w:t>
      </w:r>
      <w:proofErr w:type="spellEnd"/>
      <w:r w:rsidRPr="00F26A2C">
        <w:t xml:space="preserve"> &amp;color, </w:t>
      </w:r>
    </w:p>
    <w:p w:rsidR="00F4605E" w:rsidRPr="00F26A2C" w:rsidRDefault="00F4605E" w:rsidP="00F4605E">
      <w:pPr>
        <w:pStyle w:val="Programkod"/>
        <w:ind w:firstLine="720"/>
      </w:pPr>
      <w:proofErr w:type="spellStart"/>
      <w:r w:rsidRPr="00F26A2C">
        <w:t>const</w:t>
      </w:r>
      <w:proofErr w:type="spellEnd"/>
      <w:r w:rsidRPr="00F26A2C">
        <w:t xml:space="preserve"> </w:t>
      </w:r>
      <w:proofErr w:type="spellStart"/>
      <w:r w:rsidRPr="00F26A2C">
        <w:t>VGCAdjustment</w:t>
      </w:r>
      <w:proofErr w:type="spellEnd"/>
      <w:r w:rsidRPr="00F26A2C">
        <w:t xml:space="preserve"> &amp;adjustment, </w:t>
      </w:r>
    </w:p>
    <w:p w:rsidR="00F4605E" w:rsidRPr="00F26A2C" w:rsidRDefault="00F4605E" w:rsidP="00F4605E">
      <w:pPr>
        <w:pStyle w:val="Programkod"/>
        <w:ind w:firstLine="720"/>
      </w:pPr>
      <w:proofErr w:type="spellStart"/>
      <w:r w:rsidRPr="00F26A2C">
        <w:lastRenderedPageBreak/>
        <w:t>bool</w:t>
      </w:r>
      <w:proofErr w:type="spellEnd"/>
      <w:r w:rsidRPr="00F26A2C">
        <w:t xml:space="preserve"> fill</w:t>
      </w:r>
    </w:p>
    <w:p w:rsidR="00F4605E" w:rsidRPr="00F26A2C" w:rsidRDefault="00F4605E" w:rsidP="00F4605E">
      <w:pPr>
        <w:pStyle w:val="Programkod"/>
      </w:pPr>
      <w:r w:rsidRPr="00F26A2C">
        <w:t>);</w:t>
      </w:r>
    </w:p>
    <w:p w:rsidR="00F4605E" w:rsidRPr="00F26A2C" w:rsidRDefault="00F4605E" w:rsidP="00F4605E">
      <w:pPr>
        <w:pStyle w:val="Programkod"/>
      </w:pPr>
    </w:p>
    <w:p w:rsidR="00955DC0" w:rsidRPr="00F26A2C" w:rsidRDefault="00F4605E" w:rsidP="00F4605E">
      <w:pPr>
        <w:pStyle w:val="Programkod"/>
      </w:pPr>
      <w:r w:rsidRPr="00F26A2C">
        <w:t>v</w:t>
      </w:r>
      <w:r w:rsidR="00955DC0" w:rsidRPr="00F26A2C">
        <w:t xml:space="preserve">oid </w:t>
      </w:r>
      <w:proofErr w:type="spellStart"/>
      <w:r w:rsidR="00540BCA" w:rsidRPr="00F26A2C">
        <w:t>renderEllipse</w:t>
      </w:r>
      <w:proofErr w:type="spellEnd"/>
      <w:r w:rsidR="00540BCA" w:rsidRPr="00F26A2C">
        <w:t>(</w:t>
      </w:r>
    </w:p>
    <w:p w:rsidR="00540BCA" w:rsidRPr="00F26A2C" w:rsidRDefault="00540BCA" w:rsidP="00F4605E">
      <w:pPr>
        <w:pStyle w:val="Programkod"/>
        <w:ind w:firstLine="720"/>
      </w:pPr>
      <w:proofErr w:type="spellStart"/>
      <w:r w:rsidRPr="00F26A2C">
        <w:t>const</w:t>
      </w:r>
      <w:proofErr w:type="spellEnd"/>
      <w:r w:rsidRPr="00F26A2C">
        <w:t xml:space="preserve"> </w:t>
      </w:r>
      <w:proofErr w:type="spellStart"/>
      <w:r w:rsidRPr="00F26A2C">
        <w:t>VGCRectangle</w:t>
      </w:r>
      <w:proofErr w:type="spellEnd"/>
      <w:r w:rsidRPr="00F26A2C">
        <w:t xml:space="preserve"> &amp;rectangle, </w:t>
      </w:r>
    </w:p>
    <w:p w:rsidR="00955DC0" w:rsidRPr="00F26A2C" w:rsidRDefault="00540BCA" w:rsidP="00F4605E">
      <w:pPr>
        <w:pStyle w:val="Programkod"/>
        <w:ind w:firstLine="720"/>
      </w:pPr>
      <w:proofErr w:type="spellStart"/>
      <w:r w:rsidRPr="00F26A2C">
        <w:t>const</w:t>
      </w:r>
      <w:proofErr w:type="spellEnd"/>
      <w:r w:rsidRPr="00F26A2C">
        <w:t xml:space="preserve"> </w:t>
      </w:r>
      <w:proofErr w:type="spellStart"/>
      <w:r w:rsidRPr="00F26A2C">
        <w:t>VGCColor</w:t>
      </w:r>
      <w:proofErr w:type="spellEnd"/>
      <w:r w:rsidRPr="00F26A2C">
        <w:t xml:space="preserve"> &amp;color, </w:t>
      </w:r>
    </w:p>
    <w:p w:rsidR="00540BCA" w:rsidRPr="00F26A2C" w:rsidRDefault="00540BCA" w:rsidP="00F4605E">
      <w:pPr>
        <w:pStyle w:val="Programkod"/>
        <w:ind w:firstLine="720"/>
      </w:pPr>
      <w:proofErr w:type="spellStart"/>
      <w:r w:rsidRPr="00F26A2C">
        <w:t>const</w:t>
      </w:r>
      <w:proofErr w:type="spellEnd"/>
      <w:r w:rsidRPr="00F26A2C">
        <w:t xml:space="preserve"> </w:t>
      </w:r>
      <w:proofErr w:type="spellStart"/>
      <w:r w:rsidRPr="00F26A2C">
        <w:t>VGCAdjustment</w:t>
      </w:r>
      <w:proofErr w:type="spellEnd"/>
      <w:r w:rsidRPr="00F26A2C">
        <w:t xml:space="preserve"> &amp;adjustment, </w:t>
      </w:r>
    </w:p>
    <w:p w:rsidR="00955DC0" w:rsidRPr="00F26A2C" w:rsidRDefault="00955DC0" w:rsidP="00F4605E">
      <w:pPr>
        <w:pStyle w:val="Programkod"/>
      </w:pPr>
      <w:r w:rsidRPr="00F26A2C">
        <w:t xml:space="preserve">      </w:t>
      </w:r>
      <w:proofErr w:type="spellStart"/>
      <w:r w:rsidR="00540BCA" w:rsidRPr="00F26A2C">
        <w:t>bool</w:t>
      </w:r>
      <w:proofErr w:type="spellEnd"/>
      <w:r w:rsidR="00540BCA" w:rsidRPr="00F26A2C">
        <w:t xml:space="preserve"> fill</w:t>
      </w:r>
    </w:p>
    <w:p w:rsidR="00540BCA" w:rsidRPr="00F26A2C" w:rsidRDefault="00540BCA" w:rsidP="00483F67">
      <w:pPr>
        <w:pStyle w:val="ProgramkodLast"/>
      </w:pPr>
      <w:r w:rsidRPr="00F26A2C">
        <w:t>);</w:t>
      </w:r>
    </w:p>
    <w:p w:rsidR="00D31964" w:rsidRPr="00F26A2C" w:rsidRDefault="006476DB" w:rsidP="00D31964">
      <w:pPr>
        <w:rPr>
          <w:lang w:val="en-US"/>
        </w:rPr>
      </w:pPr>
      <w:r w:rsidRPr="00F26A2C">
        <w:rPr>
          <w:lang w:val="en-US"/>
        </w:rPr>
        <w:t>Suppose the display has a size of</w:t>
      </w:r>
      <w:r w:rsidR="00CD647D" w:rsidRPr="00F26A2C">
        <w:rPr>
          <w:lang w:val="en-US"/>
        </w:rPr>
        <w:t xml:space="preserve"> 320 by 200 pixels and that the rendering of a new frame</w:t>
      </w:r>
      <w:r w:rsidR="007922C4" w:rsidRPr="00F26A2C">
        <w:rPr>
          <w:lang w:val="en-US"/>
        </w:rPr>
        <w:t xml:space="preserve"> has been </w:t>
      </w:r>
      <w:r w:rsidR="00F26A2C" w:rsidRPr="00F26A2C">
        <w:rPr>
          <w:lang w:val="en-US"/>
        </w:rPr>
        <w:t>signaled</w:t>
      </w:r>
      <w:r w:rsidR="007922C4" w:rsidRPr="00F26A2C">
        <w:rPr>
          <w:lang w:val="en-US"/>
        </w:rPr>
        <w:t>. Then the following code p</w:t>
      </w:r>
      <w:r w:rsidR="00E16183" w:rsidRPr="00F26A2C">
        <w:rPr>
          <w:lang w:val="en-US"/>
        </w:rPr>
        <w:t>roduces the output illustrated in</w:t>
      </w:r>
      <w:r w:rsidR="007922C4" w:rsidRPr="00F26A2C">
        <w:rPr>
          <w:lang w:val="en-US"/>
        </w:rPr>
        <w:t xml:space="preserve"> </w:t>
      </w:r>
      <w:r w:rsidR="00E16183" w:rsidRPr="00F26A2C">
        <w:rPr>
          <w:lang w:val="en-US"/>
        </w:rPr>
        <w:fldChar w:fldCharType="begin"/>
      </w:r>
      <w:r w:rsidR="00E16183" w:rsidRPr="00F26A2C">
        <w:rPr>
          <w:lang w:val="en-US"/>
        </w:rPr>
        <w:instrText xml:space="preserve"> REF _Ref137022133 \h </w:instrText>
      </w:r>
      <w:r w:rsidR="00E16183" w:rsidRPr="00F26A2C">
        <w:rPr>
          <w:lang w:val="en-US"/>
        </w:rPr>
      </w:r>
      <w:r w:rsidR="00E16183" w:rsidRPr="00F26A2C">
        <w:rPr>
          <w:lang w:val="en-US"/>
        </w:rPr>
        <w:fldChar w:fldCharType="separate"/>
      </w:r>
      <w:r w:rsidR="001C5C17" w:rsidRPr="00F26A2C">
        <w:rPr>
          <w:lang w:val="en-US"/>
        </w:rPr>
        <w:t xml:space="preserve">Figure </w:t>
      </w:r>
      <w:r w:rsidR="001C5C17">
        <w:rPr>
          <w:noProof/>
          <w:lang w:val="en-US"/>
        </w:rPr>
        <w:t>16</w:t>
      </w:r>
      <w:r w:rsidR="00E16183" w:rsidRPr="00F26A2C">
        <w:rPr>
          <w:lang w:val="en-US"/>
        </w:rPr>
        <w:fldChar w:fldCharType="end"/>
      </w:r>
      <w:r w:rsidR="007922C4" w:rsidRPr="00F26A2C">
        <w:rPr>
          <w:lang w:val="en-US"/>
        </w:rPr>
        <w:t>.</w:t>
      </w:r>
    </w:p>
    <w:p w:rsidR="00C944BE" w:rsidRPr="00F26A2C" w:rsidRDefault="00C944BE" w:rsidP="00483F67">
      <w:pPr>
        <w:pStyle w:val="ProgramkodFirst"/>
      </w:pPr>
      <w:proofErr w:type="spellStart"/>
      <w:r w:rsidRPr="00F26A2C">
        <w:t>const</w:t>
      </w:r>
      <w:proofErr w:type="spellEnd"/>
      <w:r w:rsidRPr="00F26A2C">
        <w:t xml:space="preserve"> </w:t>
      </w:r>
      <w:proofErr w:type="spellStart"/>
      <w:r w:rsidRPr="00F26A2C">
        <w:t>int</w:t>
      </w:r>
      <w:proofErr w:type="spellEnd"/>
      <w:r w:rsidRPr="00F26A2C">
        <w:t xml:space="preserve"> DISPLAY_WIDTH  = 320;</w:t>
      </w:r>
    </w:p>
    <w:p w:rsidR="00C944BE" w:rsidRPr="00F26A2C" w:rsidRDefault="00C944BE" w:rsidP="00C944BE">
      <w:pPr>
        <w:pStyle w:val="Programkod"/>
      </w:pPr>
      <w:proofErr w:type="spellStart"/>
      <w:r w:rsidRPr="00F26A2C">
        <w:t>const</w:t>
      </w:r>
      <w:proofErr w:type="spellEnd"/>
      <w:r w:rsidRPr="00F26A2C">
        <w:t xml:space="preserve"> </w:t>
      </w:r>
      <w:proofErr w:type="spellStart"/>
      <w:r w:rsidRPr="00F26A2C">
        <w:t>int</w:t>
      </w:r>
      <w:proofErr w:type="spellEnd"/>
      <w:r w:rsidRPr="00F26A2C">
        <w:t xml:space="preserve"> DISPLAY_HEIGHT = 200;</w:t>
      </w:r>
    </w:p>
    <w:p w:rsidR="00C944BE" w:rsidRPr="00F26A2C" w:rsidRDefault="00C944BE" w:rsidP="00827410">
      <w:pPr>
        <w:pStyle w:val="Programkod"/>
      </w:pPr>
    </w:p>
    <w:p w:rsidR="00D31964" w:rsidRPr="00F26A2C" w:rsidRDefault="00D31964" w:rsidP="00827410">
      <w:pPr>
        <w:pStyle w:val="Programkod"/>
      </w:pPr>
      <w:proofErr w:type="spellStart"/>
      <w:r w:rsidRPr="00F26A2C">
        <w:t>VGCColor</w:t>
      </w:r>
      <w:proofErr w:type="spellEnd"/>
      <w:r w:rsidRPr="00F26A2C">
        <w:t xml:space="preserve"> black(255, 0, 0, 0);</w:t>
      </w:r>
    </w:p>
    <w:p w:rsidR="00D31964" w:rsidRPr="00F26A2C" w:rsidRDefault="00D31964" w:rsidP="00827410">
      <w:pPr>
        <w:pStyle w:val="Programkod"/>
      </w:pPr>
      <w:proofErr w:type="spellStart"/>
      <w:r w:rsidRPr="00F26A2C">
        <w:t>VGCColor</w:t>
      </w:r>
      <w:proofErr w:type="spellEnd"/>
      <w:r w:rsidRPr="00F26A2C">
        <w:t xml:space="preserve"> white(255, 255, 255, 255);</w:t>
      </w:r>
    </w:p>
    <w:p w:rsidR="00D31964" w:rsidRPr="00F26A2C" w:rsidRDefault="00D31964" w:rsidP="00827410">
      <w:pPr>
        <w:pStyle w:val="Programkod"/>
      </w:pPr>
    </w:p>
    <w:p w:rsidR="00D31964" w:rsidRPr="00F26A2C" w:rsidRDefault="00D31964" w:rsidP="00827410">
      <w:pPr>
        <w:pStyle w:val="Programkod"/>
      </w:pPr>
      <w:proofErr w:type="spellStart"/>
      <w:r w:rsidRPr="00F26A2C">
        <w:t>VGCDisplay</w:t>
      </w:r>
      <w:proofErr w:type="spellEnd"/>
      <w:r w:rsidRPr="00F26A2C">
        <w:t>::clear(</w:t>
      </w:r>
      <w:r w:rsidR="009D7F8F" w:rsidRPr="00F26A2C">
        <w:t>white</w:t>
      </w:r>
      <w:r w:rsidRPr="00F26A2C">
        <w:t>);</w:t>
      </w:r>
    </w:p>
    <w:p w:rsidR="00D31964" w:rsidRPr="00F26A2C" w:rsidRDefault="00D31964" w:rsidP="00827410">
      <w:pPr>
        <w:pStyle w:val="Programkod"/>
      </w:pPr>
    </w:p>
    <w:p w:rsidR="00D31964" w:rsidRPr="00F26A2C" w:rsidRDefault="00D31964" w:rsidP="00827410">
      <w:pPr>
        <w:pStyle w:val="Programkod"/>
      </w:pPr>
      <w:r w:rsidRPr="00F26A2C">
        <w:t>/*  Set lower left pixel */</w:t>
      </w:r>
    </w:p>
    <w:p w:rsidR="00D31964" w:rsidRPr="00F26A2C" w:rsidRDefault="00D31964" w:rsidP="00827410">
      <w:pPr>
        <w:pStyle w:val="Programkod"/>
      </w:pPr>
      <w:proofErr w:type="spellStart"/>
      <w:r w:rsidRPr="00F26A2C">
        <w:t>VGCDisplay</w:t>
      </w:r>
      <w:proofErr w:type="spellEnd"/>
      <w:r w:rsidRPr="00F26A2C">
        <w:t>::</w:t>
      </w:r>
      <w:proofErr w:type="spellStart"/>
      <w:r w:rsidRPr="00F26A2C">
        <w:t>renderPoint</w:t>
      </w:r>
      <w:proofErr w:type="spellEnd"/>
      <w:r w:rsidRPr="00F26A2C">
        <w:t>(</w:t>
      </w:r>
    </w:p>
    <w:p w:rsidR="00D31964" w:rsidRPr="00F26A2C" w:rsidRDefault="00D31964" w:rsidP="00827410">
      <w:pPr>
        <w:pStyle w:val="Programkod"/>
      </w:pPr>
      <w:r w:rsidRPr="00F26A2C">
        <w:tab/>
      </w:r>
      <w:r w:rsidR="009D7F8F" w:rsidRPr="00F26A2C">
        <w:t>black</w:t>
      </w:r>
      <w:r w:rsidRPr="00F26A2C">
        <w:t xml:space="preserve">, </w:t>
      </w:r>
    </w:p>
    <w:p w:rsidR="00D31964" w:rsidRPr="00F26A2C" w:rsidRDefault="00D31964" w:rsidP="00827410">
      <w:pPr>
        <w:pStyle w:val="Programkod"/>
      </w:pPr>
      <w:r w:rsidRPr="00F26A2C">
        <w:tab/>
      </w:r>
      <w:proofErr w:type="spellStart"/>
      <w:r w:rsidRPr="00F26A2C">
        <w:t>VGCVector</w:t>
      </w:r>
      <w:proofErr w:type="spellEnd"/>
      <w:r w:rsidRPr="00F26A2C">
        <w:t>(0, DISPLAY_HEIGHT - 1)</w:t>
      </w:r>
    </w:p>
    <w:p w:rsidR="00D31964" w:rsidRPr="00F26A2C" w:rsidRDefault="00D31964" w:rsidP="00827410">
      <w:pPr>
        <w:pStyle w:val="Programkod"/>
      </w:pPr>
      <w:r w:rsidRPr="00F26A2C">
        <w:t>);</w:t>
      </w:r>
    </w:p>
    <w:p w:rsidR="00D31964" w:rsidRPr="00F26A2C" w:rsidRDefault="00D31964" w:rsidP="00827410">
      <w:pPr>
        <w:pStyle w:val="Programkod"/>
      </w:pPr>
    </w:p>
    <w:p w:rsidR="00D31964" w:rsidRPr="00F26A2C" w:rsidRDefault="00D31964" w:rsidP="00827410">
      <w:pPr>
        <w:pStyle w:val="Programkod"/>
      </w:pPr>
      <w:r w:rsidRPr="00F26A2C">
        <w:t>/* Render a line from the upper left to the lower right corner */</w:t>
      </w:r>
    </w:p>
    <w:p w:rsidR="00D31964" w:rsidRPr="00F26A2C" w:rsidRDefault="00D31964" w:rsidP="00827410">
      <w:pPr>
        <w:pStyle w:val="Programkod"/>
      </w:pPr>
      <w:proofErr w:type="spellStart"/>
      <w:r w:rsidRPr="00F26A2C">
        <w:t>VGCDisplay</w:t>
      </w:r>
      <w:proofErr w:type="spellEnd"/>
      <w:r w:rsidRPr="00F26A2C">
        <w:t>::</w:t>
      </w:r>
      <w:proofErr w:type="spellStart"/>
      <w:r w:rsidRPr="00F26A2C">
        <w:t>renderLine</w:t>
      </w:r>
      <w:proofErr w:type="spellEnd"/>
      <w:r w:rsidRPr="00F26A2C">
        <w:t>(</w:t>
      </w:r>
    </w:p>
    <w:p w:rsidR="00D31964" w:rsidRPr="00F26A2C" w:rsidRDefault="009D7F8F" w:rsidP="00827410">
      <w:pPr>
        <w:pStyle w:val="Programkod"/>
        <w:ind w:firstLine="720"/>
      </w:pPr>
      <w:r w:rsidRPr="00F26A2C">
        <w:t>black</w:t>
      </w:r>
      <w:r w:rsidR="00D31964" w:rsidRPr="00F26A2C">
        <w:t xml:space="preserve">, </w:t>
      </w:r>
    </w:p>
    <w:p w:rsidR="00D31964" w:rsidRPr="00F26A2C" w:rsidRDefault="00D31964" w:rsidP="00827410">
      <w:pPr>
        <w:pStyle w:val="Programkod"/>
        <w:ind w:firstLine="720"/>
      </w:pPr>
      <w:proofErr w:type="spellStart"/>
      <w:r w:rsidRPr="00F26A2C">
        <w:t>VGCVector</w:t>
      </w:r>
      <w:proofErr w:type="spellEnd"/>
      <w:r w:rsidRPr="00F26A2C">
        <w:t xml:space="preserve">(0, 0), </w:t>
      </w:r>
    </w:p>
    <w:p w:rsidR="00D31964" w:rsidRPr="00F26A2C" w:rsidRDefault="00D31964" w:rsidP="00827410">
      <w:pPr>
        <w:pStyle w:val="Programkod"/>
      </w:pPr>
      <w:r w:rsidRPr="00F26A2C">
        <w:tab/>
      </w:r>
      <w:proofErr w:type="spellStart"/>
      <w:r w:rsidRPr="00F26A2C">
        <w:t>VGCVector</w:t>
      </w:r>
      <w:proofErr w:type="spellEnd"/>
      <w:r w:rsidRPr="00F26A2C">
        <w:t>(DISPLAY_WIDTH - 1, DISPLAY_HEIGHT - 1)</w:t>
      </w:r>
    </w:p>
    <w:p w:rsidR="00D31964" w:rsidRPr="00F26A2C" w:rsidRDefault="00D31964" w:rsidP="00827410">
      <w:pPr>
        <w:pStyle w:val="Programkod"/>
      </w:pPr>
      <w:r w:rsidRPr="00F26A2C">
        <w:t>);</w:t>
      </w:r>
    </w:p>
    <w:p w:rsidR="00D31964" w:rsidRPr="00F26A2C" w:rsidRDefault="00D31964" w:rsidP="00827410">
      <w:pPr>
        <w:pStyle w:val="Programkod"/>
      </w:pPr>
    </w:p>
    <w:p w:rsidR="00D31964" w:rsidRPr="00F26A2C" w:rsidRDefault="00D31964" w:rsidP="00827410">
      <w:pPr>
        <w:pStyle w:val="Programkod"/>
      </w:pPr>
      <w:r w:rsidRPr="00F26A2C">
        <w:t>/* Render 10 by 10 rectangle in the lower right corner */</w:t>
      </w:r>
    </w:p>
    <w:p w:rsidR="00D31964" w:rsidRPr="00F26A2C" w:rsidRDefault="00D31964" w:rsidP="00827410">
      <w:pPr>
        <w:pStyle w:val="Programkod"/>
      </w:pPr>
      <w:proofErr w:type="spellStart"/>
      <w:r w:rsidRPr="00F26A2C">
        <w:t>VGCDisplay</w:t>
      </w:r>
      <w:proofErr w:type="spellEnd"/>
      <w:r w:rsidRPr="00F26A2C">
        <w:t>::</w:t>
      </w:r>
      <w:proofErr w:type="spellStart"/>
      <w:r w:rsidRPr="00F26A2C">
        <w:t>renderRectangle</w:t>
      </w:r>
      <w:proofErr w:type="spellEnd"/>
      <w:r w:rsidRPr="00F26A2C">
        <w:t>(</w:t>
      </w:r>
    </w:p>
    <w:p w:rsidR="00D31964" w:rsidRPr="00F26A2C" w:rsidRDefault="00D31964" w:rsidP="00827410">
      <w:pPr>
        <w:pStyle w:val="Programkod"/>
      </w:pPr>
      <w:r w:rsidRPr="00F26A2C">
        <w:tab/>
      </w:r>
      <w:proofErr w:type="spellStart"/>
      <w:r w:rsidRPr="00F26A2C">
        <w:t>VGCRectangle</w:t>
      </w:r>
      <w:proofErr w:type="spellEnd"/>
      <w:r w:rsidRPr="00F26A2C">
        <w:t>(</w:t>
      </w:r>
      <w:proofErr w:type="spellStart"/>
      <w:r w:rsidRPr="00F26A2C">
        <w:t>VGCVector</w:t>
      </w:r>
      <w:proofErr w:type="spellEnd"/>
      <w:r w:rsidRPr="00F26A2C">
        <w:t>(DISPLAY_WIDTH - 1, DISPLAY_HEIGHT - 1), 10, 10),</w:t>
      </w:r>
    </w:p>
    <w:p w:rsidR="00D31964" w:rsidRPr="00F26A2C" w:rsidRDefault="00D31964" w:rsidP="00827410">
      <w:pPr>
        <w:pStyle w:val="Programkod"/>
      </w:pPr>
      <w:r w:rsidRPr="00F26A2C">
        <w:tab/>
      </w:r>
      <w:r w:rsidR="009D7F8F" w:rsidRPr="00F26A2C">
        <w:t>black</w:t>
      </w:r>
      <w:r w:rsidRPr="00F26A2C">
        <w:t>,</w:t>
      </w:r>
    </w:p>
    <w:p w:rsidR="00D31964" w:rsidRPr="00F26A2C" w:rsidRDefault="00D31964" w:rsidP="00827410">
      <w:pPr>
        <w:pStyle w:val="Programkod"/>
      </w:pPr>
      <w:r w:rsidRPr="00F26A2C">
        <w:tab/>
      </w:r>
      <w:proofErr w:type="spellStart"/>
      <w:r w:rsidRPr="00F26A2C">
        <w:t>VGCAdjustment</w:t>
      </w:r>
      <w:proofErr w:type="spellEnd"/>
      <w:r w:rsidRPr="00F26A2C">
        <w:t>(1.0, 1.0),</w:t>
      </w:r>
    </w:p>
    <w:p w:rsidR="00D31964" w:rsidRPr="00F26A2C" w:rsidRDefault="00D31964" w:rsidP="00827410">
      <w:pPr>
        <w:pStyle w:val="Programkod"/>
      </w:pPr>
      <w:r w:rsidRPr="00F26A2C">
        <w:tab/>
        <w:t>False</w:t>
      </w:r>
    </w:p>
    <w:p w:rsidR="00D31964" w:rsidRPr="00F26A2C" w:rsidRDefault="00D31964" w:rsidP="00827410">
      <w:pPr>
        <w:pStyle w:val="Programkod"/>
      </w:pPr>
      <w:r w:rsidRPr="00F26A2C">
        <w:t>);</w:t>
      </w:r>
    </w:p>
    <w:p w:rsidR="00D31964" w:rsidRPr="00F26A2C" w:rsidRDefault="00D31964" w:rsidP="00827410">
      <w:pPr>
        <w:pStyle w:val="Programkod"/>
      </w:pPr>
    </w:p>
    <w:p w:rsidR="00D31964" w:rsidRPr="00F26A2C" w:rsidRDefault="00D31964" w:rsidP="00827410">
      <w:pPr>
        <w:pStyle w:val="Programkod"/>
      </w:pPr>
      <w:r w:rsidRPr="00F26A2C">
        <w:t>/* Render an ellipse that spans the display area */</w:t>
      </w:r>
    </w:p>
    <w:p w:rsidR="00D31964" w:rsidRPr="00F26A2C" w:rsidRDefault="00D31964" w:rsidP="00827410">
      <w:pPr>
        <w:pStyle w:val="Programkod"/>
      </w:pPr>
      <w:proofErr w:type="spellStart"/>
      <w:r w:rsidRPr="00F26A2C">
        <w:t>VGCDisplay</w:t>
      </w:r>
      <w:proofErr w:type="spellEnd"/>
      <w:r w:rsidRPr="00F26A2C">
        <w:t>::</w:t>
      </w:r>
      <w:proofErr w:type="spellStart"/>
      <w:r w:rsidRPr="00F26A2C">
        <w:t>renderEllipse</w:t>
      </w:r>
      <w:proofErr w:type="spellEnd"/>
      <w:r w:rsidRPr="00F26A2C">
        <w:t>(</w:t>
      </w:r>
    </w:p>
    <w:p w:rsidR="00D31964" w:rsidRPr="00F26A2C" w:rsidRDefault="00D31964" w:rsidP="00827410">
      <w:pPr>
        <w:pStyle w:val="Programkod"/>
      </w:pPr>
      <w:r w:rsidRPr="00F26A2C">
        <w:tab/>
      </w:r>
      <w:proofErr w:type="spellStart"/>
      <w:r w:rsidRPr="00F26A2C">
        <w:t>VGCRectangle</w:t>
      </w:r>
      <w:proofErr w:type="spellEnd"/>
      <w:r w:rsidRPr="00F26A2C">
        <w:t>(</w:t>
      </w:r>
      <w:proofErr w:type="spellStart"/>
      <w:r w:rsidRPr="00F26A2C">
        <w:t>VGCVector</w:t>
      </w:r>
      <w:proofErr w:type="spellEnd"/>
      <w:r w:rsidRPr="00F26A2C">
        <w:t>(0, 0), 320, 200),</w:t>
      </w:r>
    </w:p>
    <w:p w:rsidR="00D31964" w:rsidRPr="00F26A2C" w:rsidRDefault="00D31964" w:rsidP="00827410">
      <w:pPr>
        <w:pStyle w:val="Programkod"/>
      </w:pPr>
      <w:r w:rsidRPr="00F26A2C">
        <w:tab/>
      </w:r>
      <w:r w:rsidR="009D7F8F" w:rsidRPr="00F26A2C">
        <w:t>black</w:t>
      </w:r>
      <w:r w:rsidRPr="00F26A2C">
        <w:t>,</w:t>
      </w:r>
    </w:p>
    <w:p w:rsidR="00D31964" w:rsidRPr="00F26A2C" w:rsidRDefault="00D31964" w:rsidP="00827410">
      <w:pPr>
        <w:pStyle w:val="Programkod"/>
      </w:pPr>
      <w:r w:rsidRPr="00F26A2C">
        <w:tab/>
      </w:r>
      <w:proofErr w:type="spellStart"/>
      <w:r w:rsidRPr="00F26A2C">
        <w:t>VGCAdjustment</w:t>
      </w:r>
      <w:proofErr w:type="spellEnd"/>
      <w:r w:rsidRPr="00F26A2C">
        <w:t>(0.0, 0.0),</w:t>
      </w:r>
    </w:p>
    <w:p w:rsidR="00D31964" w:rsidRPr="00F26A2C" w:rsidRDefault="00D31964" w:rsidP="00827410">
      <w:pPr>
        <w:pStyle w:val="Programkod"/>
      </w:pPr>
      <w:r w:rsidRPr="00F26A2C">
        <w:tab/>
        <w:t>false</w:t>
      </w:r>
    </w:p>
    <w:p w:rsidR="00D31964" w:rsidRPr="00F26A2C" w:rsidRDefault="00D31964" w:rsidP="00483F67">
      <w:pPr>
        <w:pStyle w:val="ProgramkodLast"/>
      </w:pPr>
      <w:r w:rsidRPr="00F26A2C">
        <w:t>);</w:t>
      </w:r>
    </w:p>
    <w:p w:rsidR="00D31964" w:rsidRPr="00F26A2C" w:rsidRDefault="004F2B51" w:rsidP="00744FFC">
      <w:pPr>
        <w:pStyle w:val="Figur"/>
        <w:rPr>
          <w:lang w:val="en-US"/>
        </w:rPr>
      </w:pPr>
      <w:r w:rsidRPr="00F26A2C">
        <w:rPr>
          <w:noProof/>
          <w:lang w:eastAsia="sv-SE"/>
        </w:rPr>
        <w:lastRenderedPageBreak/>
        <w:drawing>
          <wp:inline distT="0" distB="0" distL="0" distR="0">
            <wp:extent cx="2880360" cy="1988820"/>
            <wp:effectExtent l="0" t="0" r="0" b="0"/>
            <wp:docPr id="16" name="Picture 16" descr="basic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sicshap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360" cy="1988820"/>
                    </a:xfrm>
                    <a:prstGeom prst="rect">
                      <a:avLst/>
                    </a:prstGeom>
                    <a:noFill/>
                    <a:ln>
                      <a:noFill/>
                    </a:ln>
                  </pic:spPr>
                </pic:pic>
              </a:graphicData>
            </a:graphic>
          </wp:inline>
        </w:drawing>
      </w:r>
    </w:p>
    <w:p w:rsidR="00C5288F" w:rsidRPr="00F26A2C" w:rsidRDefault="00C5288F" w:rsidP="00C5288F">
      <w:pPr>
        <w:pStyle w:val="Figurtext"/>
        <w:rPr>
          <w:lang w:val="en-US"/>
        </w:rPr>
      </w:pPr>
      <w:bookmarkStart w:id="39" w:name="_Ref137022133"/>
      <w:r w:rsidRPr="00F26A2C">
        <w:rPr>
          <w:lang w:val="en-US"/>
        </w:rPr>
        <w:t xml:space="preserve">Figure </w:t>
      </w:r>
      <w:r w:rsidRPr="00F26A2C">
        <w:rPr>
          <w:lang w:val="en-US"/>
        </w:rPr>
        <w:fldChar w:fldCharType="begin"/>
      </w:r>
      <w:r w:rsidRPr="00F26A2C">
        <w:rPr>
          <w:lang w:val="en-US"/>
        </w:rPr>
        <w:instrText xml:space="preserve"> SEQ Figure \* ARABIC </w:instrText>
      </w:r>
      <w:r w:rsidRPr="00F26A2C">
        <w:rPr>
          <w:lang w:val="en-US"/>
        </w:rPr>
        <w:fldChar w:fldCharType="separate"/>
      </w:r>
      <w:r w:rsidR="008430BA">
        <w:rPr>
          <w:noProof/>
          <w:lang w:val="en-US"/>
        </w:rPr>
        <w:t>26</w:t>
      </w:r>
      <w:r w:rsidRPr="00F26A2C">
        <w:rPr>
          <w:lang w:val="en-US"/>
        </w:rPr>
        <w:fldChar w:fldCharType="end"/>
      </w:r>
      <w:bookmarkEnd w:id="39"/>
      <w:r w:rsidRPr="00F26A2C">
        <w:rPr>
          <w:lang w:val="en-US"/>
        </w:rPr>
        <w:t>. Basic shapes.</w:t>
      </w:r>
    </w:p>
    <w:p w:rsidR="000F3EA2" w:rsidRPr="00F26A2C" w:rsidRDefault="00CE47EA" w:rsidP="00B80AAA">
      <w:pPr>
        <w:rPr>
          <w:lang w:val="en-US"/>
        </w:rPr>
      </w:pPr>
      <w:r w:rsidRPr="00F26A2C">
        <w:rPr>
          <w:lang w:val="en-US"/>
        </w:rPr>
        <w:t>Note that rectangles and ellipses with a width or height lesser than two</w:t>
      </w:r>
      <w:r w:rsidR="00CA3B10" w:rsidRPr="00F26A2C">
        <w:rPr>
          <w:lang w:val="en-US"/>
        </w:rPr>
        <w:t xml:space="preserve"> currently will not appear on the screen.</w:t>
      </w:r>
    </w:p>
    <w:p w:rsidR="000E1AA0" w:rsidRPr="00F26A2C" w:rsidRDefault="000E1AA0" w:rsidP="00513C4F">
      <w:pPr>
        <w:pStyle w:val="Heading3"/>
        <w:rPr>
          <w:lang w:val="en-US"/>
        </w:rPr>
      </w:pPr>
      <w:r w:rsidRPr="00F26A2C">
        <w:rPr>
          <w:lang w:val="en-US"/>
        </w:rPr>
        <w:t xml:space="preserve">Text </w:t>
      </w:r>
    </w:p>
    <w:p w:rsidR="00A6753C" w:rsidRPr="00F26A2C" w:rsidRDefault="00F048B2" w:rsidP="00A6753C">
      <w:pPr>
        <w:rPr>
          <w:rFonts w:ascii="Courier New" w:hAnsi="Courier New" w:cs="Courier New"/>
          <w:sz w:val="20"/>
          <w:szCs w:val="20"/>
          <w:lang w:val="en-US"/>
        </w:rPr>
      </w:pPr>
      <w:proofErr w:type="spellStart"/>
      <w:r w:rsidRPr="00F26A2C">
        <w:rPr>
          <w:lang w:val="en-US"/>
        </w:rPr>
        <w:t>VGCDisplay</w:t>
      </w:r>
      <w:proofErr w:type="spellEnd"/>
      <w:r w:rsidRPr="00F26A2C">
        <w:rPr>
          <w:lang w:val="en-US"/>
        </w:rPr>
        <w:t xml:space="preserve"> </w:t>
      </w:r>
      <w:r w:rsidR="00227338" w:rsidRPr="00F26A2C">
        <w:rPr>
          <w:lang w:val="en-US"/>
        </w:rPr>
        <w:t xml:space="preserve">implements </w:t>
      </w:r>
      <w:r w:rsidRPr="00F26A2C">
        <w:rPr>
          <w:lang w:val="en-US"/>
        </w:rPr>
        <w:t>a function for rendering text strings:</w:t>
      </w:r>
    </w:p>
    <w:p w:rsidR="002B2848" w:rsidRPr="00F26A2C" w:rsidRDefault="00A6753C" w:rsidP="00483F67">
      <w:pPr>
        <w:pStyle w:val="ProgramkodFirst"/>
      </w:pPr>
      <w:r w:rsidRPr="00F26A2C">
        <w:t xml:space="preserve">static void </w:t>
      </w:r>
      <w:proofErr w:type="spellStart"/>
      <w:r w:rsidRPr="00F26A2C">
        <w:t>renderString</w:t>
      </w:r>
      <w:proofErr w:type="spellEnd"/>
      <w:r w:rsidRPr="00F26A2C">
        <w:t>(</w:t>
      </w:r>
    </w:p>
    <w:p w:rsidR="00A6753C" w:rsidRPr="00F26A2C" w:rsidRDefault="00A6753C" w:rsidP="002B2848">
      <w:pPr>
        <w:pStyle w:val="Programkod"/>
        <w:ind w:firstLine="720"/>
      </w:pPr>
      <w:proofErr w:type="spellStart"/>
      <w:r w:rsidRPr="00F26A2C">
        <w:t>const</w:t>
      </w:r>
      <w:proofErr w:type="spellEnd"/>
      <w:r w:rsidRPr="00F26A2C">
        <w:t xml:space="preserve"> </w:t>
      </w:r>
      <w:proofErr w:type="spellStart"/>
      <w:r w:rsidRPr="00F26A2C">
        <w:t>VGCFont</w:t>
      </w:r>
      <w:proofErr w:type="spellEnd"/>
      <w:r w:rsidRPr="00F26A2C">
        <w:t xml:space="preserve"> &amp;font,</w:t>
      </w:r>
    </w:p>
    <w:p w:rsidR="00A6753C" w:rsidRPr="00F26A2C" w:rsidRDefault="00A6753C" w:rsidP="002B2848">
      <w:pPr>
        <w:pStyle w:val="Programkod"/>
        <w:ind w:firstLine="720"/>
      </w:pPr>
      <w:proofErr w:type="spellStart"/>
      <w:r w:rsidRPr="00F26A2C">
        <w:t>const</w:t>
      </w:r>
      <w:proofErr w:type="spellEnd"/>
      <w:r w:rsidRPr="00F26A2C">
        <w:t xml:space="preserve"> </w:t>
      </w:r>
      <w:proofErr w:type="spellStart"/>
      <w:r w:rsidRPr="00F26A2C">
        <w:t>std</w:t>
      </w:r>
      <w:proofErr w:type="spellEnd"/>
      <w:r w:rsidRPr="00F26A2C">
        <w:t xml:space="preserve">::string &amp;string, </w:t>
      </w:r>
    </w:p>
    <w:p w:rsidR="00A6753C" w:rsidRPr="00F26A2C" w:rsidRDefault="00A6753C" w:rsidP="002B2848">
      <w:pPr>
        <w:pStyle w:val="Programkod"/>
        <w:ind w:firstLine="720"/>
      </w:pPr>
      <w:proofErr w:type="spellStart"/>
      <w:r w:rsidRPr="00F26A2C">
        <w:t>const</w:t>
      </w:r>
      <w:proofErr w:type="spellEnd"/>
      <w:r w:rsidRPr="00F26A2C">
        <w:t xml:space="preserve"> </w:t>
      </w:r>
      <w:proofErr w:type="spellStart"/>
      <w:r w:rsidRPr="00F26A2C">
        <w:t>VGCColor</w:t>
      </w:r>
      <w:proofErr w:type="spellEnd"/>
      <w:r w:rsidRPr="00F26A2C">
        <w:t xml:space="preserve"> &amp;color, </w:t>
      </w:r>
    </w:p>
    <w:p w:rsidR="00A6753C" w:rsidRPr="00F26A2C" w:rsidRDefault="00A6753C" w:rsidP="002B2848">
      <w:pPr>
        <w:pStyle w:val="Programkod"/>
        <w:ind w:firstLine="720"/>
      </w:pPr>
      <w:proofErr w:type="spellStart"/>
      <w:r w:rsidRPr="00F26A2C">
        <w:t>const</w:t>
      </w:r>
      <w:proofErr w:type="spellEnd"/>
      <w:r w:rsidRPr="00F26A2C">
        <w:t xml:space="preserve"> </w:t>
      </w:r>
      <w:proofErr w:type="spellStart"/>
      <w:r w:rsidRPr="00F26A2C">
        <w:t>VGCVector</w:t>
      </w:r>
      <w:proofErr w:type="spellEnd"/>
      <w:r w:rsidRPr="00F26A2C">
        <w:t xml:space="preserve"> &amp;position, </w:t>
      </w:r>
    </w:p>
    <w:p w:rsidR="002B2848" w:rsidRPr="00F26A2C" w:rsidRDefault="00A6753C" w:rsidP="002B2848">
      <w:pPr>
        <w:pStyle w:val="Programkod"/>
        <w:ind w:firstLine="720"/>
      </w:pPr>
      <w:proofErr w:type="spellStart"/>
      <w:r w:rsidRPr="00F26A2C">
        <w:t>const</w:t>
      </w:r>
      <w:proofErr w:type="spellEnd"/>
      <w:r w:rsidRPr="00F26A2C">
        <w:t xml:space="preserve"> </w:t>
      </w:r>
      <w:proofErr w:type="spellStart"/>
      <w:r w:rsidRPr="00F26A2C">
        <w:t>VGCAdjustment</w:t>
      </w:r>
      <w:proofErr w:type="spellEnd"/>
      <w:r w:rsidRPr="00F26A2C">
        <w:t xml:space="preserve"> &amp;adjustment</w:t>
      </w:r>
    </w:p>
    <w:p w:rsidR="00A6753C" w:rsidRPr="00F26A2C" w:rsidRDefault="00A6753C" w:rsidP="00483F67">
      <w:pPr>
        <w:pStyle w:val="ProgramkodLast"/>
      </w:pPr>
      <w:r w:rsidRPr="00F26A2C">
        <w:t>);</w:t>
      </w:r>
    </w:p>
    <w:p w:rsidR="00A6753C" w:rsidRPr="00F26A2C" w:rsidRDefault="00453952" w:rsidP="00453952">
      <w:pPr>
        <w:rPr>
          <w:lang w:val="en-US"/>
        </w:rPr>
      </w:pPr>
      <w:r w:rsidRPr="00F26A2C">
        <w:rPr>
          <w:lang w:val="en-US"/>
        </w:rPr>
        <w:t xml:space="preserve">Before calling this function, however, the client needs to create a font object by calling the </w:t>
      </w:r>
      <w:proofErr w:type="spellStart"/>
      <w:r w:rsidRPr="00F26A2C">
        <w:rPr>
          <w:lang w:val="en-US"/>
        </w:rPr>
        <w:t>VGCDisplay</w:t>
      </w:r>
      <w:proofErr w:type="spellEnd"/>
      <w:r w:rsidRPr="00F26A2C">
        <w:rPr>
          <w:lang w:val="en-US"/>
        </w:rPr>
        <w:t>::</w:t>
      </w:r>
      <w:proofErr w:type="spellStart"/>
      <w:r w:rsidRPr="00F26A2C">
        <w:rPr>
          <w:lang w:val="en-US"/>
        </w:rPr>
        <w:t>openFont</w:t>
      </w:r>
      <w:proofErr w:type="spellEnd"/>
      <w:r w:rsidRPr="00F26A2C">
        <w:rPr>
          <w:lang w:val="en-US"/>
        </w:rPr>
        <w:t>() function. The parameters for this function specify the font name, e.g. Times New Roman, and size</w:t>
      </w:r>
      <w:r w:rsidR="004C0666" w:rsidRPr="00F26A2C">
        <w:rPr>
          <w:lang w:val="en-US"/>
        </w:rPr>
        <w:t>,</w:t>
      </w:r>
      <w:r w:rsidR="00591459" w:rsidRPr="00F26A2C">
        <w:rPr>
          <w:lang w:val="en-US"/>
        </w:rPr>
        <w:t xml:space="preserve"> roughly corresponding to the height of the characters in pixels.</w:t>
      </w:r>
      <w:r w:rsidR="004C0666" w:rsidRPr="00F26A2C">
        <w:rPr>
          <w:lang w:val="en-US"/>
        </w:rPr>
        <w:t xml:space="preserve"> When done using a font, it should be closed by</w:t>
      </w:r>
      <w:r w:rsidR="00200AA7" w:rsidRPr="00F26A2C">
        <w:rPr>
          <w:lang w:val="en-US"/>
        </w:rPr>
        <w:t xml:space="preserve"> calling the </w:t>
      </w:r>
      <w:proofErr w:type="spellStart"/>
      <w:r w:rsidR="00200AA7" w:rsidRPr="00F26A2C">
        <w:rPr>
          <w:lang w:val="en-US"/>
        </w:rPr>
        <w:t>VGCDisplay</w:t>
      </w:r>
      <w:proofErr w:type="spellEnd"/>
      <w:r w:rsidR="00200AA7" w:rsidRPr="00F26A2C">
        <w:rPr>
          <w:lang w:val="en-US"/>
        </w:rPr>
        <w:t>::</w:t>
      </w:r>
      <w:proofErr w:type="spellStart"/>
      <w:r w:rsidR="00200AA7" w:rsidRPr="00F26A2C">
        <w:rPr>
          <w:lang w:val="en-US"/>
        </w:rPr>
        <w:t>closeFo</w:t>
      </w:r>
      <w:r w:rsidR="004C0666" w:rsidRPr="00F26A2C">
        <w:rPr>
          <w:lang w:val="en-US"/>
        </w:rPr>
        <w:t>nt</w:t>
      </w:r>
      <w:proofErr w:type="spellEnd"/>
      <w:r w:rsidR="004C0666" w:rsidRPr="00F26A2C">
        <w:rPr>
          <w:lang w:val="en-US"/>
        </w:rPr>
        <w:t>() function.</w:t>
      </w:r>
    </w:p>
    <w:p w:rsidR="00942EA6" w:rsidRPr="00F26A2C" w:rsidRDefault="00942EA6" w:rsidP="00C57E98">
      <w:pPr>
        <w:rPr>
          <w:lang w:val="en-US"/>
        </w:rPr>
      </w:pPr>
      <w:r w:rsidRPr="00F26A2C">
        <w:rPr>
          <w:lang w:val="en-US"/>
        </w:rPr>
        <w:t>The following program constitutes an example of how to use these functions to output a “Hello World!” on the display. This example was</w:t>
      </w:r>
      <w:r w:rsidR="00205ED7" w:rsidRPr="00F26A2C">
        <w:rPr>
          <w:lang w:val="en-US"/>
        </w:rPr>
        <w:t xml:space="preserve"> also co</w:t>
      </w:r>
      <w:r w:rsidR="001F1E95" w:rsidRPr="00F26A2C">
        <w:rPr>
          <w:lang w:val="en-US"/>
        </w:rPr>
        <w:t>nsidered in Chapter 2</w:t>
      </w:r>
      <w:r w:rsidR="00205ED7" w:rsidRPr="00F26A2C">
        <w:rPr>
          <w:lang w:val="en-US"/>
        </w:rPr>
        <w:t>.</w:t>
      </w:r>
    </w:p>
    <w:p w:rsidR="0087472D" w:rsidRPr="00F26A2C" w:rsidRDefault="004C6135" w:rsidP="00483F67">
      <w:pPr>
        <w:pStyle w:val="ProgramkodFirst"/>
      </w:pPr>
      <w:r>
        <w:t>#include "</w:t>
      </w:r>
      <w:proofErr w:type="spellStart"/>
      <w:r>
        <w:t>VGCVirtualGameConsole</w:t>
      </w:r>
      <w:r w:rsidR="0087472D" w:rsidRPr="00F26A2C">
        <w:t>.h</w:t>
      </w:r>
      <w:proofErr w:type="spellEnd"/>
      <w:r w:rsidR="0087472D" w:rsidRPr="00F26A2C">
        <w:t>"</w:t>
      </w:r>
    </w:p>
    <w:p w:rsidR="0087472D" w:rsidRPr="00F26A2C" w:rsidRDefault="0087472D" w:rsidP="0087472D">
      <w:pPr>
        <w:pStyle w:val="Programkod"/>
      </w:pPr>
      <w:r w:rsidRPr="00F26A2C">
        <w:t>#include &lt;string&gt;</w:t>
      </w:r>
    </w:p>
    <w:p w:rsidR="0087472D" w:rsidRPr="00F26A2C" w:rsidRDefault="0087472D" w:rsidP="0087472D">
      <w:pPr>
        <w:pStyle w:val="Programkod"/>
      </w:pPr>
    </w:p>
    <w:p w:rsidR="0087472D" w:rsidRPr="00F26A2C" w:rsidRDefault="0087472D" w:rsidP="0087472D">
      <w:pPr>
        <w:pStyle w:val="Programkod"/>
      </w:pPr>
      <w:r w:rsidRPr="00F26A2C">
        <w:t xml:space="preserve">using namespace </w:t>
      </w:r>
      <w:proofErr w:type="spellStart"/>
      <w:r w:rsidRPr="00F26A2C">
        <w:t>std</w:t>
      </w:r>
      <w:proofErr w:type="spellEnd"/>
      <w:r w:rsidRPr="00F26A2C">
        <w:t>;</w:t>
      </w:r>
    </w:p>
    <w:p w:rsidR="0087472D" w:rsidRPr="00F26A2C" w:rsidRDefault="0087472D" w:rsidP="0087472D">
      <w:pPr>
        <w:pStyle w:val="Programkod"/>
      </w:pPr>
    </w:p>
    <w:p w:rsidR="0087472D" w:rsidRPr="00F26A2C" w:rsidRDefault="0087472D" w:rsidP="0087472D">
      <w:pPr>
        <w:pStyle w:val="Programkod"/>
      </w:pPr>
      <w:proofErr w:type="spellStart"/>
      <w:r w:rsidRPr="00F26A2C">
        <w:t>int</w:t>
      </w:r>
      <w:proofErr w:type="spellEnd"/>
      <w:r w:rsidRPr="00F26A2C">
        <w:t xml:space="preserve"> </w:t>
      </w:r>
      <w:proofErr w:type="spellStart"/>
      <w:r w:rsidRPr="00F26A2C">
        <w:t>VGCMain</w:t>
      </w:r>
      <w:proofErr w:type="spellEnd"/>
      <w:r w:rsidRPr="00F26A2C">
        <w:t>(</w:t>
      </w:r>
      <w:proofErr w:type="spellStart"/>
      <w:r w:rsidRPr="00F26A2C">
        <w:t>const</w:t>
      </w:r>
      <w:proofErr w:type="spellEnd"/>
      <w:r w:rsidRPr="00F26A2C">
        <w:t xml:space="preserve"> </w:t>
      </w:r>
      <w:proofErr w:type="spellStart"/>
      <w:r w:rsidRPr="00F26A2C">
        <w:t>VGCStringVector</w:t>
      </w:r>
      <w:proofErr w:type="spellEnd"/>
      <w:r w:rsidRPr="00F26A2C">
        <w:t xml:space="preserve"> &amp;arguments){</w:t>
      </w:r>
    </w:p>
    <w:p w:rsidR="0087472D" w:rsidRPr="00F26A2C" w:rsidRDefault="0087472D" w:rsidP="0087472D">
      <w:pPr>
        <w:pStyle w:val="Programkod"/>
      </w:pPr>
    </w:p>
    <w:p w:rsidR="0087472D" w:rsidRPr="00F26A2C" w:rsidRDefault="0087472D" w:rsidP="0087472D">
      <w:pPr>
        <w:pStyle w:val="Programkod"/>
      </w:pPr>
      <w:r w:rsidRPr="00F26A2C">
        <w:tab/>
      </w:r>
      <w:proofErr w:type="spellStart"/>
      <w:r w:rsidRPr="00F26A2C">
        <w:t>const</w:t>
      </w:r>
      <w:proofErr w:type="spellEnd"/>
      <w:r w:rsidRPr="00F26A2C">
        <w:t xml:space="preserve"> string </w:t>
      </w:r>
      <w:proofErr w:type="spellStart"/>
      <w:r w:rsidRPr="00F26A2C">
        <w:t>applicationName</w:t>
      </w:r>
      <w:proofErr w:type="spellEnd"/>
      <w:r w:rsidRPr="00F26A2C">
        <w:t xml:space="preserve"> = "Hello world";</w:t>
      </w:r>
    </w:p>
    <w:p w:rsidR="0087472D" w:rsidRPr="00F26A2C" w:rsidRDefault="0087472D" w:rsidP="0087472D">
      <w:pPr>
        <w:pStyle w:val="Programkod"/>
      </w:pPr>
      <w:r w:rsidRPr="00F26A2C">
        <w:tab/>
      </w:r>
      <w:proofErr w:type="spellStart"/>
      <w:r w:rsidRPr="00F26A2C">
        <w:t>const</w:t>
      </w:r>
      <w:proofErr w:type="spellEnd"/>
      <w:r w:rsidRPr="00F26A2C">
        <w:t xml:space="preserve"> </w:t>
      </w:r>
      <w:proofErr w:type="spellStart"/>
      <w:r w:rsidRPr="00F26A2C">
        <w:t>int</w:t>
      </w:r>
      <w:proofErr w:type="spellEnd"/>
      <w:r w:rsidRPr="00F26A2C">
        <w:t xml:space="preserve">    DISPLAY_WIDTH   = 320;</w:t>
      </w:r>
    </w:p>
    <w:p w:rsidR="0087472D" w:rsidRPr="00F26A2C" w:rsidRDefault="0087472D" w:rsidP="0087472D">
      <w:pPr>
        <w:pStyle w:val="Programkod"/>
      </w:pPr>
      <w:r w:rsidRPr="00F26A2C">
        <w:tab/>
      </w:r>
      <w:proofErr w:type="spellStart"/>
      <w:r w:rsidRPr="00F26A2C">
        <w:t>const</w:t>
      </w:r>
      <w:proofErr w:type="spellEnd"/>
      <w:r w:rsidRPr="00F26A2C">
        <w:t xml:space="preserve"> </w:t>
      </w:r>
      <w:proofErr w:type="spellStart"/>
      <w:r w:rsidRPr="00F26A2C">
        <w:t>int</w:t>
      </w:r>
      <w:proofErr w:type="spellEnd"/>
      <w:r w:rsidRPr="00F26A2C">
        <w:t xml:space="preserve">    DISPLAY_HEIGHT  = 200;</w:t>
      </w:r>
    </w:p>
    <w:p w:rsidR="0087472D" w:rsidRPr="00F26A2C" w:rsidRDefault="0087472D" w:rsidP="0087472D">
      <w:pPr>
        <w:pStyle w:val="Programkod"/>
      </w:pPr>
      <w:r w:rsidRPr="00F26A2C">
        <w:tab/>
      </w:r>
      <w:proofErr w:type="spellStart"/>
      <w:r w:rsidRPr="00F26A2C">
        <w:t>VGC</w:t>
      </w:r>
      <w:r w:rsidR="004C6135">
        <w:t>VirtualGameConsole</w:t>
      </w:r>
      <w:proofErr w:type="spellEnd"/>
      <w:r w:rsidRPr="00F26A2C">
        <w:t>::initialize(</w:t>
      </w:r>
      <w:proofErr w:type="spellStart"/>
      <w:r w:rsidRPr="00F26A2C">
        <w:t>applicationName</w:t>
      </w:r>
      <w:proofErr w:type="spellEnd"/>
      <w:r w:rsidRPr="00F26A2C">
        <w:t>, DISPLAY_WIDTH, DISPLAY_HEIGHT);</w:t>
      </w:r>
    </w:p>
    <w:p w:rsidR="0087472D" w:rsidRPr="00F26A2C" w:rsidRDefault="0087472D" w:rsidP="0087472D">
      <w:pPr>
        <w:pStyle w:val="Programkod"/>
      </w:pPr>
    </w:p>
    <w:p w:rsidR="0087472D" w:rsidRPr="00F26A2C" w:rsidRDefault="0087472D" w:rsidP="0087472D">
      <w:pPr>
        <w:pStyle w:val="Programkod"/>
      </w:pPr>
      <w:r w:rsidRPr="00F26A2C">
        <w:tab/>
      </w:r>
      <w:proofErr w:type="spellStart"/>
      <w:r w:rsidRPr="00F26A2C">
        <w:t>const</w:t>
      </w:r>
      <w:proofErr w:type="spellEnd"/>
      <w:r w:rsidRPr="00F26A2C">
        <w:t xml:space="preserve"> </w:t>
      </w:r>
      <w:proofErr w:type="spellStart"/>
      <w:r w:rsidRPr="00F26A2C">
        <w:t>int</w:t>
      </w:r>
      <w:proofErr w:type="spellEnd"/>
      <w:r w:rsidRPr="00F26A2C">
        <w:t xml:space="preserve"> FONT_SIZE = 48;</w:t>
      </w:r>
    </w:p>
    <w:p w:rsidR="0087472D" w:rsidRPr="00F26A2C" w:rsidRDefault="0087472D" w:rsidP="0087472D">
      <w:pPr>
        <w:pStyle w:val="Programkod"/>
      </w:pPr>
      <w:r w:rsidRPr="00F26A2C">
        <w:tab/>
      </w:r>
      <w:proofErr w:type="spellStart"/>
      <w:r w:rsidRPr="00F26A2C">
        <w:t>VGCFont</w:t>
      </w:r>
      <w:proofErr w:type="spellEnd"/>
      <w:r w:rsidRPr="00F26A2C">
        <w:t xml:space="preserve">   font      = </w:t>
      </w:r>
      <w:proofErr w:type="spellStart"/>
      <w:r w:rsidRPr="00F26A2C">
        <w:t>VGCDisplay</w:t>
      </w:r>
      <w:proofErr w:type="spellEnd"/>
      <w:r w:rsidRPr="00F26A2C">
        <w:t>::</w:t>
      </w:r>
      <w:proofErr w:type="spellStart"/>
      <w:r w:rsidRPr="00F26A2C">
        <w:t>openFont</w:t>
      </w:r>
      <w:proofErr w:type="spellEnd"/>
      <w:r w:rsidRPr="00F26A2C">
        <w:t>("Times New Roman", FONT_SIZE);</w:t>
      </w:r>
    </w:p>
    <w:p w:rsidR="0087472D" w:rsidRPr="00F26A2C" w:rsidRDefault="0087472D" w:rsidP="0087472D">
      <w:pPr>
        <w:pStyle w:val="Programkod"/>
      </w:pPr>
    </w:p>
    <w:p w:rsidR="0087472D" w:rsidRPr="00F26A2C" w:rsidRDefault="0087472D" w:rsidP="0087472D">
      <w:pPr>
        <w:pStyle w:val="Programkod"/>
      </w:pPr>
      <w:r w:rsidRPr="00F26A2C">
        <w:tab/>
        <w:t>while(</w:t>
      </w:r>
      <w:proofErr w:type="spellStart"/>
      <w:r w:rsidRPr="00F26A2C">
        <w:t>VGC</w:t>
      </w:r>
      <w:r w:rsidR="004C6135">
        <w:t>VirtualGameConsole</w:t>
      </w:r>
      <w:proofErr w:type="spellEnd"/>
      <w:r w:rsidRPr="00F26A2C">
        <w:t>::</w:t>
      </w:r>
      <w:proofErr w:type="spellStart"/>
      <w:r w:rsidRPr="00F26A2C">
        <w:t>beginLoop</w:t>
      </w:r>
      <w:proofErr w:type="spellEnd"/>
      <w:r w:rsidRPr="00F26A2C">
        <w:t>()){</w:t>
      </w:r>
    </w:p>
    <w:p w:rsidR="0087472D" w:rsidRPr="00F26A2C" w:rsidRDefault="0087472D" w:rsidP="0087472D">
      <w:pPr>
        <w:pStyle w:val="Programkod"/>
      </w:pPr>
      <w:r w:rsidRPr="00F26A2C">
        <w:tab/>
      </w:r>
    </w:p>
    <w:p w:rsidR="0087472D" w:rsidRPr="00F26A2C" w:rsidRDefault="0087472D" w:rsidP="0087472D">
      <w:pPr>
        <w:pStyle w:val="Programkod"/>
      </w:pPr>
      <w:r w:rsidRPr="00F26A2C">
        <w:tab/>
      </w:r>
      <w:r w:rsidRPr="00F26A2C">
        <w:tab/>
        <w:t>if(</w:t>
      </w:r>
      <w:proofErr w:type="spellStart"/>
      <w:r w:rsidRPr="00F26A2C">
        <w:t>VGCDisplay</w:t>
      </w:r>
      <w:proofErr w:type="spellEnd"/>
      <w:r w:rsidRPr="00F26A2C">
        <w:t>::</w:t>
      </w:r>
      <w:proofErr w:type="spellStart"/>
      <w:r w:rsidRPr="00F26A2C">
        <w:t>beginFrame</w:t>
      </w:r>
      <w:proofErr w:type="spellEnd"/>
      <w:r w:rsidRPr="00F26A2C">
        <w:t>()){</w:t>
      </w:r>
    </w:p>
    <w:p w:rsidR="0087472D" w:rsidRPr="00F26A2C" w:rsidRDefault="0087472D" w:rsidP="0087472D">
      <w:pPr>
        <w:pStyle w:val="Programkod"/>
      </w:pPr>
      <w:r w:rsidRPr="00F26A2C">
        <w:tab/>
      </w:r>
      <w:r w:rsidRPr="00F26A2C">
        <w:tab/>
      </w:r>
      <w:r w:rsidRPr="00F26A2C">
        <w:tab/>
      </w:r>
    </w:p>
    <w:p w:rsidR="0087472D" w:rsidRPr="00F26A2C" w:rsidRDefault="0087472D" w:rsidP="0087472D">
      <w:pPr>
        <w:pStyle w:val="Programkod"/>
      </w:pPr>
      <w:r w:rsidRPr="00F26A2C">
        <w:tab/>
      </w:r>
      <w:r w:rsidRPr="00F26A2C">
        <w:tab/>
      </w:r>
      <w:r w:rsidRPr="00F26A2C">
        <w:tab/>
      </w:r>
      <w:proofErr w:type="spellStart"/>
      <w:r w:rsidRPr="00F26A2C">
        <w:t>const</w:t>
      </w:r>
      <w:proofErr w:type="spellEnd"/>
      <w:r w:rsidRPr="00F26A2C">
        <w:t xml:space="preserve"> </w:t>
      </w:r>
      <w:proofErr w:type="spellStart"/>
      <w:r w:rsidRPr="00F26A2C">
        <w:t>VGCColor</w:t>
      </w:r>
      <w:proofErr w:type="spellEnd"/>
      <w:r w:rsidRPr="00F26A2C">
        <w:t xml:space="preserve"> </w:t>
      </w:r>
      <w:proofErr w:type="spellStart"/>
      <w:r w:rsidRPr="00F26A2C">
        <w:t>backgroundColor</w:t>
      </w:r>
      <w:proofErr w:type="spellEnd"/>
      <w:r w:rsidRPr="00F26A2C">
        <w:t xml:space="preserve"> = </w:t>
      </w:r>
      <w:proofErr w:type="spellStart"/>
      <w:r w:rsidRPr="00F26A2C">
        <w:t>VGCColor</w:t>
      </w:r>
      <w:proofErr w:type="spellEnd"/>
      <w:r w:rsidRPr="00F26A2C">
        <w:t>(255, 255, 255, 255);</w:t>
      </w:r>
    </w:p>
    <w:p w:rsidR="0087472D" w:rsidRPr="00F26A2C" w:rsidRDefault="0087472D" w:rsidP="0087472D">
      <w:pPr>
        <w:pStyle w:val="Programkod"/>
      </w:pPr>
      <w:r w:rsidRPr="00F26A2C">
        <w:tab/>
      </w:r>
      <w:r w:rsidRPr="00F26A2C">
        <w:tab/>
      </w:r>
      <w:r w:rsidRPr="00F26A2C">
        <w:tab/>
      </w:r>
      <w:proofErr w:type="spellStart"/>
      <w:r w:rsidRPr="00F26A2C">
        <w:t>VGCDisplay</w:t>
      </w:r>
      <w:proofErr w:type="spellEnd"/>
      <w:r w:rsidRPr="00F26A2C">
        <w:t>::clear(</w:t>
      </w:r>
      <w:proofErr w:type="spellStart"/>
      <w:r w:rsidRPr="00F26A2C">
        <w:t>backgroundColor</w:t>
      </w:r>
      <w:proofErr w:type="spellEnd"/>
      <w:r w:rsidRPr="00F26A2C">
        <w:t>);</w:t>
      </w:r>
    </w:p>
    <w:p w:rsidR="0087472D" w:rsidRPr="00F26A2C" w:rsidRDefault="0087472D" w:rsidP="0087472D">
      <w:pPr>
        <w:pStyle w:val="Programkod"/>
      </w:pPr>
      <w:r w:rsidRPr="00F26A2C">
        <w:tab/>
      </w:r>
      <w:r w:rsidRPr="00F26A2C">
        <w:tab/>
      </w:r>
    </w:p>
    <w:p w:rsidR="0087472D" w:rsidRPr="00F26A2C" w:rsidRDefault="0087472D" w:rsidP="0087472D">
      <w:pPr>
        <w:pStyle w:val="Programkod"/>
      </w:pPr>
      <w:r w:rsidRPr="00F26A2C">
        <w:tab/>
      </w:r>
      <w:r w:rsidRPr="00F26A2C">
        <w:tab/>
      </w:r>
      <w:r w:rsidRPr="00F26A2C">
        <w:tab/>
      </w:r>
      <w:proofErr w:type="spellStart"/>
      <w:r w:rsidRPr="00F26A2C">
        <w:t>const</w:t>
      </w:r>
      <w:proofErr w:type="spellEnd"/>
      <w:r w:rsidRPr="00F26A2C">
        <w:t xml:space="preserve"> string        text           = "Hello World!";</w:t>
      </w:r>
    </w:p>
    <w:p w:rsidR="0087472D" w:rsidRPr="00F26A2C" w:rsidRDefault="0087472D" w:rsidP="0087472D">
      <w:pPr>
        <w:pStyle w:val="Programkod"/>
      </w:pPr>
      <w:r w:rsidRPr="00F26A2C">
        <w:tab/>
      </w:r>
      <w:r w:rsidRPr="00F26A2C">
        <w:tab/>
      </w:r>
      <w:r w:rsidRPr="00F26A2C">
        <w:tab/>
      </w:r>
      <w:proofErr w:type="spellStart"/>
      <w:r w:rsidRPr="00F26A2C">
        <w:t>const</w:t>
      </w:r>
      <w:proofErr w:type="spellEnd"/>
      <w:r w:rsidRPr="00F26A2C">
        <w:t xml:space="preserve"> </w:t>
      </w:r>
      <w:proofErr w:type="spellStart"/>
      <w:r w:rsidRPr="00F26A2C">
        <w:t>VGCColor</w:t>
      </w:r>
      <w:proofErr w:type="spellEnd"/>
      <w:r w:rsidRPr="00F26A2C">
        <w:t xml:space="preserve">      </w:t>
      </w:r>
      <w:proofErr w:type="spellStart"/>
      <w:r w:rsidRPr="00F26A2C">
        <w:t>textColor</w:t>
      </w:r>
      <w:proofErr w:type="spellEnd"/>
      <w:r w:rsidRPr="00F26A2C">
        <w:t xml:space="preserve">      = </w:t>
      </w:r>
      <w:proofErr w:type="spellStart"/>
      <w:r w:rsidRPr="00F26A2C">
        <w:t>VGCColor</w:t>
      </w:r>
      <w:proofErr w:type="spellEnd"/>
      <w:r w:rsidRPr="00F26A2C">
        <w:t>(255, 255, 0, 0);</w:t>
      </w:r>
    </w:p>
    <w:p w:rsidR="0087472D" w:rsidRPr="00F26A2C" w:rsidRDefault="0087472D" w:rsidP="0087472D">
      <w:pPr>
        <w:pStyle w:val="Programkod"/>
      </w:pPr>
      <w:r w:rsidRPr="00F26A2C">
        <w:lastRenderedPageBreak/>
        <w:tab/>
      </w:r>
      <w:r w:rsidRPr="00F26A2C">
        <w:tab/>
      </w:r>
      <w:r w:rsidRPr="00F26A2C">
        <w:tab/>
      </w:r>
      <w:proofErr w:type="spellStart"/>
      <w:r w:rsidRPr="00F26A2C">
        <w:t>const</w:t>
      </w:r>
      <w:proofErr w:type="spellEnd"/>
      <w:r w:rsidRPr="00F26A2C">
        <w:t xml:space="preserve"> </w:t>
      </w:r>
      <w:proofErr w:type="spellStart"/>
      <w:r w:rsidRPr="00F26A2C">
        <w:t>VGCVector</w:t>
      </w:r>
      <w:proofErr w:type="spellEnd"/>
      <w:r w:rsidRPr="00F26A2C">
        <w:t xml:space="preserve">     </w:t>
      </w:r>
      <w:proofErr w:type="spellStart"/>
      <w:r w:rsidRPr="00F26A2C">
        <w:t>textPosition</w:t>
      </w:r>
      <w:proofErr w:type="spellEnd"/>
      <w:r w:rsidRPr="00F26A2C">
        <w:t xml:space="preserve">   = </w:t>
      </w:r>
      <w:proofErr w:type="spellStart"/>
      <w:r w:rsidRPr="00F26A2C">
        <w:t>VGCVector</w:t>
      </w:r>
      <w:proofErr w:type="spellEnd"/>
      <w:r w:rsidRPr="00F26A2C">
        <w:t>(0, 0);</w:t>
      </w:r>
    </w:p>
    <w:p w:rsidR="0087472D" w:rsidRPr="00F26A2C" w:rsidRDefault="0087472D" w:rsidP="0087472D">
      <w:pPr>
        <w:pStyle w:val="Programkod"/>
      </w:pPr>
      <w:r w:rsidRPr="00F26A2C">
        <w:tab/>
      </w:r>
      <w:r w:rsidRPr="00F26A2C">
        <w:tab/>
      </w:r>
      <w:r w:rsidRPr="00F26A2C">
        <w:tab/>
      </w:r>
      <w:proofErr w:type="spellStart"/>
      <w:r w:rsidRPr="00F26A2C">
        <w:t>const</w:t>
      </w:r>
      <w:proofErr w:type="spellEnd"/>
      <w:r w:rsidRPr="00F26A2C">
        <w:t xml:space="preserve"> </w:t>
      </w:r>
      <w:proofErr w:type="spellStart"/>
      <w:r w:rsidRPr="00F26A2C">
        <w:t>VGCAdjustment</w:t>
      </w:r>
      <w:proofErr w:type="spellEnd"/>
      <w:r w:rsidRPr="00F26A2C">
        <w:t xml:space="preserve"> </w:t>
      </w:r>
      <w:proofErr w:type="spellStart"/>
      <w:r w:rsidRPr="00F26A2C">
        <w:t>textAdjustment</w:t>
      </w:r>
      <w:proofErr w:type="spellEnd"/>
      <w:r w:rsidRPr="00F26A2C">
        <w:t xml:space="preserve"> = </w:t>
      </w:r>
      <w:proofErr w:type="spellStart"/>
      <w:r w:rsidRPr="00F26A2C">
        <w:t>VGCAdjustment</w:t>
      </w:r>
      <w:proofErr w:type="spellEnd"/>
      <w:r w:rsidRPr="00F26A2C">
        <w:t>(0.0, 0.0);</w:t>
      </w:r>
    </w:p>
    <w:p w:rsidR="0087472D" w:rsidRPr="00F26A2C" w:rsidRDefault="0087472D" w:rsidP="0087472D">
      <w:pPr>
        <w:pStyle w:val="Programkod"/>
      </w:pPr>
      <w:r w:rsidRPr="00F26A2C">
        <w:tab/>
      </w:r>
      <w:r w:rsidRPr="00F26A2C">
        <w:tab/>
      </w:r>
      <w:r w:rsidRPr="00F26A2C">
        <w:tab/>
      </w:r>
      <w:proofErr w:type="spellStart"/>
      <w:r w:rsidRPr="00F26A2C">
        <w:t>VGCDisplay</w:t>
      </w:r>
      <w:proofErr w:type="spellEnd"/>
      <w:r w:rsidRPr="00F26A2C">
        <w:t>::</w:t>
      </w:r>
      <w:proofErr w:type="spellStart"/>
      <w:r w:rsidRPr="00F26A2C">
        <w:t>renderString</w:t>
      </w:r>
      <w:proofErr w:type="spellEnd"/>
      <w:r w:rsidRPr="00F26A2C">
        <w:t>(</w:t>
      </w:r>
    </w:p>
    <w:p w:rsidR="0087472D" w:rsidRPr="00F26A2C" w:rsidRDefault="0087472D" w:rsidP="0087472D">
      <w:pPr>
        <w:pStyle w:val="Programkod"/>
      </w:pPr>
      <w:r w:rsidRPr="00F26A2C">
        <w:tab/>
      </w:r>
      <w:r w:rsidRPr="00F26A2C">
        <w:tab/>
      </w:r>
      <w:r w:rsidRPr="00F26A2C">
        <w:tab/>
      </w:r>
      <w:r w:rsidRPr="00F26A2C">
        <w:tab/>
        <w:t xml:space="preserve">font, </w:t>
      </w:r>
    </w:p>
    <w:p w:rsidR="0087472D" w:rsidRPr="00F26A2C" w:rsidRDefault="0087472D" w:rsidP="0087472D">
      <w:pPr>
        <w:pStyle w:val="Programkod"/>
      </w:pPr>
      <w:r w:rsidRPr="00F26A2C">
        <w:tab/>
      </w:r>
      <w:r w:rsidRPr="00F26A2C">
        <w:tab/>
      </w:r>
      <w:r w:rsidRPr="00F26A2C">
        <w:tab/>
      </w:r>
      <w:r w:rsidRPr="00F26A2C">
        <w:tab/>
        <w:t xml:space="preserve">text, </w:t>
      </w:r>
    </w:p>
    <w:p w:rsidR="0087472D" w:rsidRPr="00F26A2C" w:rsidRDefault="0087472D" w:rsidP="0087472D">
      <w:pPr>
        <w:pStyle w:val="Programkod"/>
      </w:pPr>
      <w:r w:rsidRPr="00F26A2C">
        <w:tab/>
      </w:r>
      <w:r w:rsidRPr="00F26A2C">
        <w:tab/>
      </w:r>
      <w:r w:rsidRPr="00F26A2C">
        <w:tab/>
      </w:r>
      <w:r w:rsidRPr="00F26A2C">
        <w:tab/>
      </w:r>
      <w:proofErr w:type="spellStart"/>
      <w:r w:rsidRPr="00F26A2C">
        <w:t>textColor</w:t>
      </w:r>
      <w:proofErr w:type="spellEnd"/>
      <w:r w:rsidRPr="00F26A2C">
        <w:t xml:space="preserve">, </w:t>
      </w:r>
    </w:p>
    <w:p w:rsidR="0087472D" w:rsidRPr="00F26A2C" w:rsidRDefault="0087472D" w:rsidP="0087472D">
      <w:pPr>
        <w:pStyle w:val="Programkod"/>
      </w:pPr>
      <w:r w:rsidRPr="00F26A2C">
        <w:tab/>
      </w:r>
      <w:r w:rsidRPr="00F26A2C">
        <w:tab/>
      </w:r>
      <w:r w:rsidRPr="00F26A2C">
        <w:tab/>
      </w:r>
      <w:r w:rsidRPr="00F26A2C">
        <w:tab/>
      </w:r>
      <w:proofErr w:type="spellStart"/>
      <w:r w:rsidRPr="00F26A2C">
        <w:t>textPosition</w:t>
      </w:r>
      <w:proofErr w:type="spellEnd"/>
      <w:r w:rsidRPr="00F26A2C">
        <w:t>,</w:t>
      </w:r>
    </w:p>
    <w:p w:rsidR="0087472D" w:rsidRPr="00F26A2C" w:rsidRDefault="0087472D" w:rsidP="0087472D">
      <w:pPr>
        <w:pStyle w:val="Programkod"/>
      </w:pPr>
      <w:r w:rsidRPr="00F26A2C">
        <w:tab/>
      </w:r>
      <w:r w:rsidRPr="00F26A2C">
        <w:tab/>
      </w:r>
      <w:r w:rsidRPr="00F26A2C">
        <w:tab/>
      </w:r>
      <w:r w:rsidRPr="00F26A2C">
        <w:tab/>
      </w:r>
      <w:proofErr w:type="spellStart"/>
      <w:r w:rsidRPr="00F26A2C">
        <w:t>textAdjustment</w:t>
      </w:r>
      <w:proofErr w:type="spellEnd"/>
      <w:r w:rsidRPr="00F26A2C">
        <w:t>);</w:t>
      </w:r>
    </w:p>
    <w:p w:rsidR="0087472D" w:rsidRPr="00F26A2C" w:rsidRDefault="0087472D" w:rsidP="0087472D">
      <w:pPr>
        <w:pStyle w:val="Programkod"/>
      </w:pPr>
    </w:p>
    <w:p w:rsidR="0087472D" w:rsidRPr="00F26A2C" w:rsidRDefault="0087472D" w:rsidP="0087472D">
      <w:pPr>
        <w:pStyle w:val="Programkod"/>
      </w:pPr>
      <w:r w:rsidRPr="00F26A2C">
        <w:tab/>
      </w:r>
      <w:r w:rsidRPr="00F26A2C">
        <w:tab/>
      </w:r>
      <w:r w:rsidRPr="00F26A2C">
        <w:tab/>
      </w:r>
      <w:proofErr w:type="spellStart"/>
      <w:r w:rsidRPr="00F26A2C">
        <w:t>VGCDisplay</w:t>
      </w:r>
      <w:proofErr w:type="spellEnd"/>
      <w:r w:rsidRPr="00F26A2C">
        <w:t>::</w:t>
      </w:r>
      <w:proofErr w:type="spellStart"/>
      <w:r w:rsidRPr="00F26A2C">
        <w:t>endFrame</w:t>
      </w:r>
      <w:proofErr w:type="spellEnd"/>
      <w:r w:rsidRPr="00F26A2C">
        <w:t>();</w:t>
      </w:r>
    </w:p>
    <w:p w:rsidR="0087472D" w:rsidRPr="00F26A2C" w:rsidRDefault="0087472D" w:rsidP="0087472D">
      <w:pPr>
        <w:pStyle w:val="Programkod"/>
      </w:pPr>
      <w:r w:rsidRPr="00F26A2C">
        <w:tab/>
      </w:r>
      <w:r w:rsidRPr="00F26A2C">
        <w:tab/>
        <w:t>}</w:t>
      </w:r>
    </w:p>
    <w:p w:rsidR="0087472D" w:rsidRPr="00F26A2C" w:rsidRDefault="0087472D" w:rsidP="0087472D">
      <w:pPr>
        <w:pStyle w:val="Programkod"/>
      </w:pPr>
    </w:p>
    <w:p w:rsidR="0087472D" w:rsidRPr="00F26A2C" w:rsidRDefault="0087472D" w:rsidP="0087472D">
      <w:pPr>
        <w:pStyle w:val="Programkod"/>
      </w:pPr>
      <w:r w:rsidRPr="00F26A2C">
        <w:tab/>
      </w:r>
      <w:r w:rsidRPr="00F26A2C">
        <w:tab/>
      </w:r>
      <w:proofErr w:type="spellStart"/>
      <w:r w:rsidRPr="00F26A2C">
        <w:t>VGC</w:t>
      </w:r>
      <w:r w:rsidR="004C6135">
        <w:t>VirtualGameConsole</w:t>
      </w:r>
      <w:proofErr w:type="spellEnd"/>
      <w:r w:rsidRPr="00F26A2C">
        <w:t>::</w:t>
      </w:r>
      <w:proofErr w:type="spellStart"/>
      <w:r w:rsidRPr="00F26A2C">
        <w:t>endLoop</w:t>
      </w:r>
      <w:proofErr w:type="spellEnd"/>
      <w:r w:rsidRPr="00F26A2C">
        <w:t>();</w:t>
      </w:r>
    </w:p>
    <w:p w:rsidR="0087472D" w:rsidRPr="00F26A2C" w:rsidRDefault="0087472D" w:rsidP="0087472D">
      <w:pPr>
        <w:pStyle w:val="Programkod"/>
      </w:pPr>
      <w:r w:rsidRPr="00F26A2C">
        <w:tab/>
        <w:t>}</w:t>
      </w:r>
    </w:p>
    <w:p w:rsidR="0087472D" w:rsidRPr="00F26A2C" w:rsidRDefault="0087472D" w:rsidP="0087472D">
      <w:pPr>
        <w:pStyle w:val="Programkod"/>
      </w:pPr>
    </w:p>
    <w:p w:rsidR="0087472D" w:rsidRPr="00F26A2C" w:rsidRDefault="0087472D" w:rsidP="0087472D">
      <w:pPr>
        <w:pStyle w:val="Programkod"/>
      </w:pPr>
      <w:r w:rsidRPr="00F26A2C">
        <w:tab/>
      </w:r>
      <w:proofErr w:type="spellStart"/>
      <w:r w:rsidRPr="00F26A2C">
        <w:t>VGCDisplay</w:t>
      </w:r>
      <w:proofErr w:type="spellEnd"/>
      <w:r w:rsidRPr="00F26A2C">
        <w:t>::</w:t>
      </w:r>
      <w:proofErr w:type="spellStart"/>
      <w:r w:rsidRPr="00F26A2C">
        <w:t>closeFont</w:t>
      </w:r>
      <w:proofErr w:type="spellEnd"/>
      <w:r w:rsidRPr="00F26A2C">
        <w:t>(font);</w:t>
      </w:r>
    </w:p>
    <w:p w:rsidR="0087472D" w:rsidRPr="00F26A2C" w:rsidRDefault="0087472D" w:rsidP="0087472D">
      <w:pPr>
        <w:pStyle w:val="Programkod"/>
      </w:pPr>
    </w:p>
    <w:p w:rsidR="0087472D" w:rsidRPr="00F26A2C" w:rsidRDefault="0087472D" w:rsidP="0087472D">
      <w:pPr>
        <w:pStyle w:val="Programkod"/>
      </w:pPr>
      <w:r w:rsidRPr="00F26A2C">
        <w:tab/>
      </w:r>
      <w:proofErr w:type="spellStart"/>
      <w:r w:rsidRPr="00F26A2C">
        <w:t>VGC</w:t>
      </w:r>
      <w:r w:rsidR="004C6135">
        <w:t>VirtualGameConsole</w:t>
      </w:r>
      <w:proofErr w:type="spellEnd"/>
      <w:r w:rsidRPr="00F26A2C">
        <w:t>::finalize();</w:t>
      </w:r>
    </w:p>
    <w:p w:rsidR="0087472D" w:rsidRPr="00F26A2C" w:rsidRDefault="0087472D" w:rsidP="0087472D">
      <w:pPr>
        <w:pStyle w:val="Programkod"/>
      </w:pPr>
    </w:p>
    <w:p w:rsidR="0087472D" w:rsidRPr="00F26A2C" w:rsidRDefault="0087472D" w:rsidP="0087472D">
      <w:pPr>
        <w:pStyle w:val="Programkod"/>
      </w:pPr>
      <w:r w:rsidRPr="00F26A2C">
        <w:tab/>
        <w:t>return 0;</w:t>
      </w:r>
    </w:p>
    <w:p w:rsidR="0087472D" w:rsidRPr="00F26A2C" w:rsidRDefault="0087472D" w:rsidP="00483F67">
      <w:pPr>
        <w:pStyle w:val="ProgramkodLast"/>
      </w:pPr>
      <w:r w:rsidRPr="00F26A2C">
        <w:t>}</w:t>
      </w:r>
    </w:p>
    <w:p w:rsidR="00827CC1" w:rsidRPr="00F26A2C" w:rsidRDefault="00B30B30" w:rsidP="00C57E98">
      <w:pPr>
        <w:rPr>
          <w:lang w:val="en-US"/>
        </w:rPr>
      </w:pPr>
      <w:r w:rsidRPr="00F26A2C">
        <w:rPr>
          <w:lang w:val="en-US"/>
        </w:rPr>
        <w:t xml:space="preserve">Note that </w:t>
      </w:r>
      <w:proofErr w:type="spellStart"/>
      <w:r w:rsidRPr="00F26A2C">
        <w:rPr>
          <w:lang w:val="en-US"/>
        </w:rPr>
        <w:t>VGCFont</w:t>
      </w:r>
      <w:proofErr w:type="spellEnd"/>
      <w:r w:rsidRPr="00F26A2C">
        <w:rPr>
          <w:lang w:val="en-US"/>
        </w:rPr>
        <w:t xml:space="preserve"> has reference semantics. This means that if one font object is assigned to another they actually refer to the same font and that only one of them should be closed eventually.</w:t>
      </w:r>
    </w:p>
    <w:p w:rsidR="00E46DCE" w:rsidRPr="00F26A2C" w:rsidRDefault="000E1AA0" w:rsidP="00513C4F">
      <w:pPr>
        <w:pStyle w:val="Heading3"/>
        <w:rPr>
          <w:lang w:val="en-US"/>
        </w:rPr>
      </w:pPr>
      <w:r w:rsidRPr="00F26A2C">
        <w:rPr>
          <w:lang w:val="en-US"/>
        </w:rPr>
        <w:t>Images</w:t>
      </w:r>
    </w:p>
    <w:p w:rsidR="00417010" w:rsidRPr="00F26A2C" w:rsidRDefault="00D46C9B" w:rsidP="00B30B30">
      <w:pPr>
        <w:rPr>
          <w:lang w:val="en-US"/>
        </w:rPr>
      </w:pPr>
      <w:r w:rsidRPr="00F26A2C">
        <w:rPr>
          <w:lang w:val="en-US"/>
        </w:rPr>
        <w:t>A simple</w:t>
      </w:r>
      <w:r w:rsidR="00417010" w:rsidRPr="00F26A2C">
        <w:rPr>
          <w:lang w:val="en-US"/>
        </w:rPr>
        <w:t xml:space="preserve"> image, in VGC, consist</w:t>
      </w:r>
      <w:r w:rsidR="00186361" w:rsidRPr="00F26A2C">
        <w:rPr>
          <w:lang w:val="en-US"/>
        </w:rPr>
        <w:t>s of pixels arranged into x columns and y</w:t>
      </w:r>
      <w:r w:rsidR="00417010" w:rsidRPr="00F26A2C">
        <w:rPr>
          <w:lang w:val="en-US"/>
        </w:rPr>
        <w:t xml:space="preserve"> rows. The amount of columns is referred to as the width of the image, whereas the number of rows is referred to as the height. </w:t>
      </w:r>
      <w:r w:rsidR="00E16183" w:rsidRPr="00F26A2C">
        <w:rPr>
          <w:lang w:val="en-US"/>
        </w:rPr>
        <w:fldChar w:fldCharType="begin"/>
      </w:r>
      <w:r w:rsidR="00E16183" w:rsidRPr="00F26A2C">
        <w:rPr>
          <w:lang w:val="en-US"/>
        </w:rPr>
        <w:instrText xml:space="preserve"> REF _Ref137022150 \h </w:instrText>
      </w:r>
      <w:r w:rsidR="00E16183" w:rsidRPr="00F26A2C">
        <w:rPr>
          <w:lang w:val="en-US"/>
        </w:rPr>
      </w:r>
      <w:r w:rsidR="00E16183" w:rsidRPr="00F26A2C">
        <w:rPr>
          <w:lang w:val="en-US"/>
        </w:rPr>
        <w:fldChar w:fldCharType="separate"/>
      </w:r>
      <w:r w:rsidR="001C5C17" w:rsidRPr="00F26A2C">
        <w:rPr>
          <w:lang w:val="en-US"/>
        </w:rPr>
        <w:t xml:space="preserve">Figure </w:t>
      </w:r>
      <w:r w:rsidR="001C5C17">
        <w:rPr>
          <w:noProof/>
          <w:lang w:val="en-US"/>
        </w:rPr>
        <w:t>17</w:t>
      </w:r>
      <w:r w:rsidR="00E16183" w:rsidRPr="00F26A2C">
        <w:rPr>
          <w:lang w:val="en-US"/>
        </w:rPr>
        <w:fldChar w:fldCharType="end"/>
      </w:r>
      <w:r w:rsidRPr="00F26A2C">
        <w:rPr>
          <w:lang w:val="en-US"/>
        </w:rPr>
        <w:t xml:space="preserve"> shows a simple </w:t>
      </w:r>
      <w:r w:rsidR="00186361" w:rsidRPr="00F26A2C">
        <w:rPr>
          <w:lang w:val="en-US"/>
        </w:rPr>
        <w:t xml:space="preserve">square </w:t>
      </w:r>
      <w:r w:rsidRPr="00F26A2C">
        <w:rPr>
          <w:lang w:val="en-US"/>
        </w:rPr>
        <w:t>image of some water drops.</w:t>
      </w:r>
    </w:p>
    <w:p w:rsidR="00D46C9B" w:rsidRPr="00F26A2C" w:rsidRDefault="004F2B51" w:rsidP="009F4797">
      <w:pPr>
        <w:pStyle w:val="Figur"/>
        <w:rPr>
          <w:lang w:val="en-US"/>
        </w:rPr>
      </w:pPr>
      <w:r w:rsidRPr="00F26A2C">
        <w:rPr>
          <w:noProof/>
          <w:lang w:eastAsia="sv-SE"/>
        </w:rPr>
        <w:drawing>
          <wp:inline distT="0" distB="0" distL="0" distR="0">
            <wp:extent cx="3253740" cy="3253740"/>
            <wp:effectExtent l="0" t="0" r="3810" b="3810"/>
            <wp:docPr id="17" name="Picture 17" descr="d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3740" cy="3253740"/>
                    </a:xfrm>
                    <a:prstGeom prst="rect">
                      <a:avLst/>
                    </a:prstGeom>
                    <a:noFill/>
                    <a:ln>
                      <a:noFill/>
                    </a:ln>
                  </pic:spPr>
                </pic:pic>
              </a:graphicData>
            </a:graphic>
          </wp:inline>
        </w:drawing>
      </w:r>
    </w:p>
    <w:p w:rsidR="00C5288F" w:rsidRPr="00F26A2C" w:rsidRDefault="00C5288F" w:rsidP="00C5288F">
      <w:pPr>
        <w:pStyle w:val="Figurtext"/>
        <w:rPr>
          <w:lang w:val="en-US"/>
        </w:rPr>
      </w:pPr>
      <w:bookmarkStart w:id="40" w:name="_Ref137022150"/>
      <w:r w:rsidRPr="00F26A2C">
        <w:rPr>
          <w:lang w:val="en-US"/>
        </w:rPr>
        <w:t xml:space="preserve">Figure </w:t>
      </w:r>
      <w:r w:rsidRPr="00F26A2C">
        <w:rPr>
          <w:lang w:val="en-US"/>
        </w:rPr>
        <w:fldChar w:fldCharType="begin"/>
      </w:r>
      <w:r w:rsidRPr="00F26A2C">
        <w:rPr>
          <w:lang w:val="en-US"/>
        </w:rPr>
        <w:instrText xml:space="preserve"> SEQ Figure \* ARABIC </w:instrText>
      </w:r>
      <w:r w:rsidRPr="00F26A2C">
        <w:rPr>
          <w:lang w:val="en-US"/>
        </w:rPr>
        <w:fldChar w:fldCharType="separate"/>
      </w:r>
      <w:r w:rsidR="008430BA">
        <w:rPr>
          <w:noProof/>
          <w:lang w:val="en-US"/>
        </w:rPr>
        <w:t>27</w:t>
      </w:r>
      <w:r w:rsidRPr="00F26A2C">
        <w:rPr>
          <w:lang w:val="en-US"/>
        </w:rPr>
        <w:fldChar w:fldCharType="end"/>
      </w:r>
      <w:bookmarkEnd w:id="40"/>
      <w:r w:rsidRPr="00F26A2C">
        <w:rPr>
          <w:lang w:val="en-US"/>
        </w:rPr>
        <w:t>. Drops.</w:t>
      </w:r>
    </w:p>
    <w:p w:rsidR="00186361" w:rsidRPr="00F26A2C" w:rsidRDefault="00186361" w:rsidP="00B30B30">
      <w:pPr>
        <w:rPr>
          <w:lang w:val="en-US"/>
        </w:rPr>
      </w:pPr>
      <w:r w:rsidRPr="00F26A2C">
        <w:rPr>
          <w:lang w:val="en-US"/>
        </w:rPr>
        <w:t xml:space="preserve">It is also possible, in VGC, to split a simple image into m by n sub images, each of which is referred to as a frame. A specific frame, in this case, is specified by its column and row index respectively. </w:t>
      </w:r>
      <w:r w:rsidR="00E16183" w:rsidRPr="00F26A2C">
        <w:rPr>
          <w:lang w:val="en-US"/>
        </w:rPr>
        <w:fldChar w:fldCharType="begin"/>
      </w:r>
      <w:r w:rsidR="00E16183" w:rsidRPr="00F26A2C">
        <w:rPr>
          <w:lang w:val="en-US"/>
        </w:rPr>
        <w:instrText xml:space="preserve"> REF _Ref137022162 \h </w:instrText>
      </w:r>
      <w:r w:rsidR="00E16183" w:rsidRPr="00F26A2C">
        <w:rPr>
          <w:lang w:val="en-US"/>
        </w:rPr>
      </w:r>
      <w:r w:rsidR="00E16183" w:rsidRPr="00F26A2C">
        <w:rPr>
          <w:lang w:val="en-US"/>
        </w:rPr>
        <w:fldChar w:fldCharType="separate"/>
      </w:r>
      <w:r w:rsidR="001C5C17" w:rsidRPr="00F26A2C">
        <w:rPr>
          <w:lang w:val="en-US"/>
        </w:rPr>
        <w:t xml:space="preserve">Figure </w:t>
      </w:r>
      <w:r w:rsidR="001C5C17">
        <w:rPr>
          <w:noProof/>
          <w:lang w:val="en-US"/>
        </w:rPr>
        <w:t>18</w:t>
      </w:r>
      <w:r w:rsidR="00E16183" w:rsidRPr="00F26A2C">
        <w:rPr>
          <w:lang w:val="en-US"/>
        </w:rPr>
        <w:fldChar w:fldCharType="end"/>
      </w:r>
      <w:r w:rsidR="00A558E5" w:rsidRPr="00F26A2C">
        <w:rPr>
          <w:lang w:val="en-US"/>
        </w:rPr>
        <w:t xml:space="preserve"> illustrates how this can be used to represent the three ghosts in</w:t>
      </w:r>
      <w:r w:rsidR="00226CB1" w:rsidRPr="00F26A2C">
        <w:rPr>
          <w:lang w:val="en-US"/>
        </w:rPr>
        <w:t xml:space="preserve"> an imagined </w:t>
      </w:r>
      <w:proofErr w:type="spellStart"/>
      <w:r w:rsidR="00226CB1" w:rsidRPr="00F26A2C">
        <w:rPr>
          <w:lang w:val="en-US"/>
        </w:rPr>
        <w:t>pac</w:t>
      </w:r>
      <w:proofErr w:type="spellEnd"/>
      <w:r w:rsidR="00226CB1" w:rsidRPr="00F26A2C">
        <w:rPr>
          <w:lang w:val="en-US"/>
        </w:rPr>
        <w:t xml:space="preserve"> man clone game using 4 by 3 sub images.</w:t>
      </w:r>
      <w:r w:rsidR="00A558E5" w:rsidRPr="00F26A2C">
        <w:rPr>
          <w:lang w:val="en-US"/>
        </w:rPr>
        <w:t xml:space="preserve">  </w:t>
      </w:r>
      <w:r w:rsidR="0063383F" w:rsidRPr="00F26A2C">
        <w:rPr>
          <w:lang w:val="en-US"/>
        </w:rPr>
        <w:t>The figure also shows the indices for each ghost frame.</w:t>
      </w:r>
    </w:p>
    <w:p w:rsidR="00186361" w:rsidRPr="00F26A2C" w:rsidRDefault="004F2B51" w:rsidP="009F4797">
      <w:pPr>
        <w:pStyle w:val="Figur"/>
        <w:rPr>
          <w:lang w:val="en-US"/>
        </w:rPr>
      </w:pPr>
      <w:r w:rsidRPr="00F26A2C">
        <w:rPr>
          <w:noProof/>
          <w:lang w:eastAsia="sv-SE"/>
        </w:rPr>
        <w:lastRenderedPageBreak/>
        <w:drawing>
          <wp:inline distT="0" distB="0" distL="0" distR="0">
            <wp:extent cx="1882140" cy="1409700"/>
            <wp:effectExtent l="0" t="0" r="3810" b="0"/>
            <wp:docPr id="18" name="Picture 18" descr="gh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hos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2140" cy="1409700"/>
                    </a:xfrm>
                    <a:prstGeom prst="rect">
                      <a:avLst/>
                    </a:prstGeom>
                    <a:noFill/>
                    <a:ln>
                      <a:noFill/>
                    </a:ln>
                  </pic:spPr>
                </pic:pic>
              </a:graphicData>
            </a:graphic>
          </wp:inline>
        </w:drawing>
      </w:r>
      <w:bookmarkStart w:id="41" w:name="_MON_1210746830"/>
      <w:bookmarkEnd w:id="41"/>
      <w:r w:rsidR="006E19F5" w:rsidRPr="00F26A2C">
        <w:rPr>
          <w:lang w:val="en-US"/>
        </w:rPr>
        <w:object w:dxaOrig="2909" w:dyaOrig="2189">
          <v:shape id="_x0000_i1029" type="#_x0000_t75" style="width:145.2pt;height:109.2pt" o:ole="">
            <v:imagedata r:id="rId32" o:title=""/>
          </v:shape>
          <o:OLEObject Type="Embed" ProgID="Word.Picture.8" ShapeID="_x0000_i1029" DrawAspect="Content" ObjectID="_1493538041" r:id="rId33"/>
        </w:object>
      </w:r>
    </w:p>
    <w:p w:rsidR="00C5288F" w:rsidRPr="00F26A2C" w:rsidRDefault="00C5288F" w:rsidP="00C5288F">
      <w:pPr>
        <w:pStyle w:val="Figurtext"/>
        <w:rPr>
          <w:lang w:val="en-US"/>
        </w:rPr>
      </w:pPr>
      <w:bookmarkStart w:id="42" w:name="_Ref137022162"/>
      <w:r w:rsidRPr="00F26A2C">
        <w:rPr>
          <w:lang w:val="en-US"/>
        </w:rPr>
        <w:t xml:space="preserve">Figure </w:t>
      </w:r>
      <w:r w:rsidRPr="00F26A2C">
        <w:rPr>
          <w:lang w:val="en-US"/>
        </w:rPr>
        <w:fldChar w:fldCharType="begin"/>
      </w:r>
      <w:r w:rsidRPr="00F26A2C">
        <w:rPr>
          <w:lang w:val="en-US"/>
        </w:rPr>
        <w:instrText xml:space="preserve"> SEQ Figure \* ARABIC </w:instrText>
      </w:r>
      <w:r w:rsidRPr="00F26A2C">
        <w:rPr>
          <w:lang w:val="en-US"/>
        </w:rPr>
        <w:fldChar w:fldCharType="separate"/>
      </w:r>
      <w:r w:rsidR="008430BA">
        <w:rPr>
          <w:noProof/>
          <w:lang w:val="en-US"/>
        </w:rPr>
        <w:t>28</w:t>
      </w:r>
      <w:r w:rsidRPr="00F26A2C">
        <w:rPr>
          <w:lang w:val="en-US"/>
        </w:rPr>
        <w:fldChar w:fldCharType="end"/>
      </w:r>
      <w:bookmarkEnd w:id="42"/>
      <w:r w:rsidRPr="00F26A2C">
        <w:rPr>
          <w:lang w:val="en-US"/>
        </w:rPr>
        <w:t>. Ghost frames.</w:t>
      </w:r>
    </w:p>
    <w:p w:rsidR="007979BF" w:rsidRPr="00F26A2C" w:rsidRDefault="00730518" w:rsidP="00B30B30">
      <w:pPr>
        <w:rPr>
          <w:lang w:val="en-US"/>
        </w:rPr>
      </w:pPr>
      <w:r w:rsidRPr="00F26A2C">
        <w:rPr>
          <w:lang w:val="en-US"/>
        </w:rPr>
        <w:t>A simple image, in VGC, is actually a special case of a complex image, i.e</w:t>
      </w:r>
      <w:r w:rsidR="001B2457" w:rsidRPr="00F26A2C">
        <w:rPr>
          <w:lang w:val="en-US"/>
        </w:rPr>
        <w:t xml:space="preserve">. an image with a single frame. </w:t>
      </w:r>
    </w:p>
    <w:p w:rsidR="001B2457" w:rsidRPr="00F26A2C" w:rsidRDefault="001B2457" w:rsidP="00B30B30">
      <w:pPr>
        <w:rPr>
          <w:lang w:val="en-US"/>
        </w:rPr>
      </w:pPr>
      <w:r w:rsidRPr="00F26A2C">
        <w:rPr>
          <w:lang w:val="en-US"/>
        </w:rPr>
        <w:t xml:space="preserve">Note, in the case of multiple frames, that the width and height of the image actually refer to the width and height of a frame within that image. </w:t>
      </w:r>
    </w:p>
    <w:p w:rsidR="001B2457" w:rsidRPr="00F26A2C" w:rsidRDefault="003F241A" w:rsidP="00B30B30">
      <w:pPr>
        <w:rPr>
          <w:lang w:val="en-US"/>
        </w:rPr>
      </w:pPr>
      <w:r w:rsidRPr="00F26A2C">
        <w:rPr>
          <w:lang w:val="en-US"/>
        </w:rPr>
        <w:t xml:space="preserve">Images are handled by the following functions implemented by </w:t>
      </w:r>
      <w:proofErr w:type="spellStart"/>
      <w:r w:rsidRPr="00F26A2C">
        <w:rPr>
          <w:lang w:val="en-US"/>
        </w:rPr>
        <w:t>VGCDisplay</w:t>
      </w:r>
      <w:proofErr w:type="spellEnd"/>
      <w:r w:rsidRPr="00F26A2C">
        <w:rPr>
          <w:lang w:val="en-US"/>
        </w:rPr>
        <w:t>.</w:t>
      </w:r>
    </w:p>
    <w:p w:rsidR="005610A8" w:rsidRPr="00F26A2C" w:rsidRDefault="00A9169A" w:rsidP="00483F67">
      <w:pPr>
        <w:pStyle w:val="ProgramkodFirst"/>
      </w:pPr>
      <w:r w:rsidRPr="00F26A2C">
        <w:t xml:space="preserve">void     </w:t>
      </w:r>
      <w:proofErr w:type="spellStart"/>
      <w:r w:rsidR="005610A8" w:rsidRPr="00F26A2C">
        <w:t>closeImage</w:t>
      </w:r>
      <w:proofErr w:type="spellEnd"/>
      <w:r w:rsidR="005610A8" w:rsidRPr="00F26A2C">
        <w:t>(</w:t>
      </w:r>
      <w:proofErr w:type="spellStart"/>
      <w:r w:rsidR="005610A8" w:rsidRPr="00F26A2C">
        <w:t>const</w:t>
      </w:r>
      <w:proofErr w:type="spellEnd"/>
      <w:r w:rsidR="005610A8" w:rsidRPr="00F26A2C">
        <w:t xml:space="preserve"> </w:t>
      </w:r>
      <w:proofErr w:type="spellStart"/>
      <w:r w:rsidR="005610A8" w:rsidRPr="00F26A2C">
        <w:t>VGCImage</w:t>
      </w:r>
      <w:proofErr w:type="spellEnd"/>
      <w:r w:rsidR="005610A8" w:rsidRPr="00F26A2C">
        <w:t xml:space="preserve"> &amp;image);</w:t>
      </w:r>
    </w:p>
    <w:p w:rsidR="005610A8" w:rsidRPr="00F26A2C" w:rsidRDefault="00A9169A" w:rsidP="00A9169A">
      <w:pPr>
        <w:pStyle w:val="Programkod"/>
      </w:pPr>
      <w:proofErr w:type="spellStart"/>
      <w:r w:rsidRPr="00F26A2C">
        <w:t>int</w:t>
      </w:r>
      <w:proofErr w:type="spellEnd"/>
      <w:r w:rsidRPr="00F26A2C">
        <w:t xml:space="preserve">      </w:t>
      </w:r>
      <w:proofErr w:type="spellStart"/>
      <w:r w:rsidR="005610A8" w:rsidRPr="00F26A2C">
        <w:t>getHeight</w:t>
      </w:r>
      <w:proofErr w:type="spellEnd"/>
      <w:r w:rsidR="005610A8" w:rsidRPr="00F26A2C">
        <w:t>(</w:t>
      </w:r>
      <w:proofErr w:type="spellStart"/>
      <w:r w:rsidR="005610A8" w:rsidRPr="00F26A2C">
        <w:t>const</w:t>
      </w:r>
      <w:proofErr w:type="spellEnd"/>
      <w:r w:rsidR="005610A8" w:rsidRPr="00F26A2C">
        <w:t xml:space="preserve"> </w:t>
      </w:r>
      <w:proofErr w:type="spellStart"/>
      <w:r w:rsidR="005610A8" w:rsidRPr="00F26A2C">
        <w:t>VGCImage</w:t>
      </w:r>
      <w:proofErr w:type="spellEnd"/>
      <w:r w:rsidR="005610A8" w:rsidRPr="00F26A2C">
        <w:t xml:space="preserve"> &amp;image);</w:t>
      </w:r>
    </w:p>
    <w:p w:rsidR="005610A8" w:rsidRPr="00F26A2C" w:rsidRDefault="00A9169A" w:rsidP="00A9169A">
      <w:pPr>
        <w:pStyle w:val="Programkod"/>
      </w:pPr>
      <w:proofErr w:type="spellStart"/>
      <w:r w:rsidRPr="00F26A2C">
        <w:t>int</w:t>
      </w:r>
      <w:proofErr w:type="spellEnd"/>
      <w:r w:rsidRPr="00F26A2C">
        <w:t xml:space="preserve">      </w:t>
      </w:r>
      <w:proofErr w:type="spellStart"/>
      <w:r w:rsidR="005610A8" w:rsidRPr="00F26A2C">
        <w:t>getWidth</w:t>
      </w:r>
      <w:proofErr w:type="spellEnd"/>
      <w:r w:rsidR="005610A8" w:rsidRPr="00F26A2C">
        <w:t>(</w:t>
      </w:r>
      <w:proofErr w:type="spellStart"/>
      <w:r w:rsidR="005610A8" w:rsidRPr="00F26A2C">
        <w:t>const</w:t>
      </w:r>
      <w:proofErr w:type="spellEnd"/>
      <w:r w:rsidR="005610A8" w:rsidRPr="00F26A2C">
        <w:t xml:space="preserve"> </w:t>
      </w:r>
      <w:proofErr w:type="spellStart"/>
      <w:r w:rsidR="005610A8" w:rsidRPr="00F26A2C">
        <w:t>VGCImage</w:t>
      </w:r>
      <w:proofErr w:type="spellEnd"/>
      <w:r w:rsidR="005610A8" w:rsidRPr="00F26A2C">
        <w:t xml:space="preserve"> &amp;image);</w:t>
      </w:r>
    </w:p>
    <w:p w:rsidR="005610A8" w:rsidRPr="00F26A2C" w:rsidRDefault="00A9169A" w:rsidP="00A9169A">
      <w:pPr>
        <w:pStyle w:val="Programkod"/>
      </w:pPr>
      <w:proofErr w:type="spellStart"/>
      <w:r w:rsidRPr="00F26A2C">
        <w:t>VGCImage</w:t>
      </w:r>
      <w:proofErr w:type="spellEnd"/>
      <w:r w:rsidRPr="00F26A2C">
        <w:t xml:space="preserve"> </w:t>
      </w:r>
      <w:proofErr w:type="spellStart"/>
      <w:r w:rsidR="005610A8" w:rsidRPr="00F26A2C">
        <w:t>openImage</w:t>
      </w:r>
      <w:proofErr w:type="spellEnd"/>
      <w:r w:rsidR="005610A8" w:rsidRPr="00F26A2C">
        <w:t>(</w:t>
      </w:r>
      <w:proofErr w:type="spellStart"/>
      <w:r w:rsidR="005610A8" w:rsidRPr="00F26A2C">
        <w:t>const</w:t>
      </w:r>
      <w:proofErr w:type="spellEnd"/>
      <w:r w:rsidR="005610A8" w:rsidRPr="00F26A2C">
        <w:t xml:space="preserve"> </w:t>
      </w:r>
      <w:proofErr w:type="spellStart"/>
      <w:r w:rsidR="005610A8" w:rsidRPr="00F26A2C">
        <w:t>std</w:t>
      </w:r>
      <w:proofErr w:type="spellEnd"/>
      <w:r w:rsidR="005610A8" w:rsidRPr="00F26A2C">
        <w:t xml:space="preserve">::string &amp;filename, </w:t>
      </w:r>
      <w:proofErr w:type="spellStart"/>
      <w:r w:rsidR="005610A8" w:rsidRPr="00F26A2C">
        <w:t>int</w:t>
      </w:r>
      <w:proofErr w:type="spellEnd"/>
      <w:r w:rsidR="005610A8" w:rsidRPr="00F26A2C">
        <w:t xml:space="preserve"> </w:t>
      </w:r>
    </w:p>
    <w:p w:rsidR="00A9169A" w:rsidRPr="00F26A2C" w:rsidRDefault="00A9169A" w:rsidP="00A9169A">
      <w:pPr>
        <w:pStyle w:val="Programkod"/>
      </w:pPr>
      <w:r w:rsidRPr="00F26A2C">
        <w:t xml:space="preserve">void     </w:t>
      </w:r>
      <w:proofErr w:type="spellStart"/>
      <w:r w:rsidR="005610A8" w:rsidRPr="00F26A2C">
        <w:t>renderImage</w:t>
      </w:r>
      <w:proofErr w:type="spellEnd"/>
      <w:r w:rsidR="005610A8" w:rsidRPr="00F26A2C">
        <w:t>(</w:t>
      </w:r>
    </w:p>
    <w:p w:rsidR="005610A8" w:rsidRPr="00F26A2C" w:rsidRDefault="005610A8" w:rsidP="00A9169A">
      <w:pPr>
        <w:pStyle w:val="Programkod"/>
        <w:ind w:firstLine="720"/>
      </w:pPr>
      <w:proofErr w:type="spellStart"/>
      <w:r w:rsidRPr="00F26A2C">
        <w:t>const</w:t>
      </w:r>
      <w:proofErr w:type="spellEnd"/>
      <w:r w:rsidRPr="00F26A2C">
        <w:t xml:space="preserve"> </w:t>
      </w:r>
      <w:proofErr w:type="spellStart"/>
      <w:r w:rsidRPr="00F26A2C">
        <w:t>VGCImage</w:t>
      </w:r>
      <w:proofErr w:type="spellEnd"/>
      <w:r w:rsidRPr="00F26A2C">
        <w:t xml:space="preserve"> &amp;image,</w:t>
      </w:r>
    </w:p>
    <w:p w:rsidR="005610A8" w:rsidRPr="00F26A2C" w:rsidRDefault="005610A8" w:rsidP="00A9169A">
      <w:pPr>
        <w:pStyle w:val="Programkod"/>
        <w:ind w:firstLine="720"/>
      </w:pPr>
      <w:proofErr w:type="spellStart"/>
      <w:r w:rsidRPr="00F26A2C">
        <w:t>const</w:t>
      </w:r>
      <w:proofErr w:type="spellEnd"/>
      <w:r w:rsidRPr="00F26A2C">
        <w:t xml:space="preserve"> </w:t>
      </w:r>
      <w:proofErr w:type="spellStart"/>
      <w:r w:rsidRPr="00F26A2C">
        <w:t>VGCVector</w:t>
      </w:r>
      <w:proofErr w:type="spellEnd"/>
      <w:r w:rsidRPr="00F26A2C">
        <w:t xml:space="preserve"> &amp;</w:t>
      </w:r>
      <w:proofErr w:type="spellStart"/>
      <w:r w:rsidRPr="00F26A2C">
        <w:t>frameIndex</w:t>
      </w:r>
      <w:proofErr w:type="spellEnd"/>
      <w:r w:rsidRPr="00F26A2C">
        <w:t>,</w:t>
      </w:r>
    </w:p>
    <w:p w:rsidR="005610A8" w:rsidRPr="00F26A2C" w:rsidRDefault="005610A8" w:rsidP="00A9169A">
      <w:pPr>
        <w:pStyle w:val="Programkod"/>
        <w:ind w:firstLine="720"/>
      </w:pPr>
      <w:proofErr w:type="spellStart"/>
      <w:r w:rsidRPr="00F26A2C">
        <w:t>const</w:t>
      </w:r>
      <w:proofErr w:type="spellEnd"/>
      <w:r w:rsidRPr="00F26A2C">
        <w:t xml:space="preserve"> </w:t>
      </w:r>
      <w:proofErr w:type="spellStart"/>
      <w:r w:rsidRPr="00F26A2C">
        <w:t>VGCVector</w:t>
      </w:r>
      <w:proofErr w:type="spellEnd"/>
      <w:r w:rsidRPr="00F26A2C">
        <w:t xml:space="preserve"> &amp;position,</w:t>
      </w:r>
    </w:p>
    <w:p w:rsidR="00A9169A" w:rsidRPr="00F26A2C" w:rsidRDefault="005610A8" w:rsidP="00A9169A">
      <w:pPr>
        <w:pStyle w:val="Programkod"/>
        <w:ind w:firstLine="720"/>
      </w:pPr>
      <w:proofErr w:type="spellStart"/>
      <w:r w:rsidRPr="00F26A2C">
        <w:t>const</w:t>
      </w:r>
      <w:proofErr w:type="spellEnd"/>
      <w:r w:rsidRPr="00F26A2C">
        <w:t xml:space="preserve"> </w:t>
      </w:r>
      <w:proofErr w:type="spellStart"/>
      <w:r w:rsidRPr="00F26A2C">
        <w:t>VGCAdjustment</w:t>
      </w:r>
      <w:proofErr w:type="spellEnd"/>
      <w:r w:rsidRPr="00F26A2C">
        <w:t xml:space="preserve"> &amp;adjustment</w:t>
      </w:r>
    </w:p>
    <w:p w:rsidR="005610A8" w:rsidRPr="00F26A2C" w:rsidRDefault="005610A8" w:rsidP="00483F67">
      <w:pPr>
        <w:pStyle w:val="ProgramkodLast"/>
      </w:pPr>
      <w:r w:rsidRPr="00F26A2C">
        <w:t>);</w:t>
      </w:r>
    </w:p>
    <w:p w:rsidR="00C77601" w:rsidRPr="00F26A2C" w:rsidRDefault="00C77601" w:rsidP="00C77601">
      <w:pPr>
        <w:rPr>
          <w:lang w:val="en-US"/>
        </w:rPr>
      </w:pPr>
      <w:r w:rsidRPr="00F26A2C">
        <w:rPr>
          <w:lang w:val="en-US"/>
        </w:rPr>
        <w:t xml:space="preserve">The following code snippets show how to use these functions. The code is from the Ghost example distributed along with VGC that make the ghosts bounce around the display with psychotic twirling eyes as depicted in </w:t>
      </w:r>
      <w:r w:rsidR="00E16183" w:rsidRPr="00F26A2C">
        <w:rPr>
          <w:lang w:val="en-US"/>
        </w:rPr>
        <w:fldChar w:fldCharType="begin"/>
      </w:r>
      <w:r w:rsidR="00E16183" w:rsidRPr="00F26A2C">
        <w:rPr>
          <w:lang w:val="en-US"/>
        </w:rPr>
        <w:instrText xml:space="preserve"> REF _Ref137022177 \h </w:instrText>
      </w:r>
      <w:r w:rsidR="00E16183" w:rsidRPr="00F26A2C">
        <w:rPr>
          <w:lang w:val="en-US"/>
        </w:rPr>
      </w:r>
      <w:r w:rsidR="00E16183" w:rsidRPr="00F26A2C">
        <w:rPr>
          <w:lang w:val="en-US"/>
        </w:rPr>
        <w:fldChar w:fldCharType="separate"/>
      </w:r>
      <w:r w:rsidR="001C5C17" w:rsidRPr="00F26A2C">
        <w:rPr>
          <w:lang w:val="en-US"/>
        </w:rPr>
        <w:t xml:space="preserve">Figure </w:t>
      </w:r>
      <w:r w:rsidR="001C5C17">
        <w:rPr>
          <w:noProof/>
          <w:lang w:val="en-US"/>
        </w:rPr>
        <w:t>19</w:t>
      </w:r>
      <w:r w:rsidR="00E16183" w:rsidRPr="00F26A2C">
        <w:rPr>
          <w:lang w:val="en-US"/>
        </w:rPr>
        <w:fldChar w:fldCharType="end"/>
      </w:r>
      <w:r w:rsidRPr="00F26A2C">
        <w:rPr>
          <w:lang w:val="en-US"/>
        </w:rPr>
        <w:t>.</w:t>
      </w:r>
    </w:p>
    <w:p w:rsidR="00C77601" w:rsidRPr="00F26A2C" w:rsidRDefault="00C77601" w:rsidP="00483F67">
      <w:pPr>
        <w:pStyle w:val="ProgramkodFirst"/>
        <w:rPr>
          <w:rFonts w:cs="Courier New"/>
          <w:szCs w:val="20"/>
        </w:rPr>
      </w:pPr>
      <w:r w:rsidRPr="00F26A2C">
        <w:t>/* Open drop image */</w:t>
      </w:r>
    </w:p>
    <w:p w:rsidR="00C77601" w:rsidRPr="00F26A2C" w:rsidRDefault="00C77601" w:rsidP="00C77601">
      <w:pPr>
        <w:pStyle w:val="Programkod"/>
        <w:rPr>
          <w:rFonts w:cs="Courier New"/>
          <w:szCs w:val="20"/>
        </w:rPr>
      </w:pPr>
      <w:proofErr w:type="spellStart"/>
      <w:r w:rsidRPr="00F26A2C">
        <w:rPr>
          <w:rFonts w:cs="Courier New"/>
          <w:szCs w:val="20"/>
        </w:rPr>
        <w:t>const</w:t>
      </w:r>
      <w:proofErr w:type="spellEnd"/>
      <w:r w:rsidRPr="00F26A2C">
        <w:rPr>
          <w:rFonts w:cs="Courier New"/>
          <w:szCs w:val="20"/>
        </w:rPr>
        <w:t xml:space="preserve"> string </w:t>
      </w:r>
      <w:proofErr w:type="spellStart"/>
      <w:r w:rsidRPr="00F26A2C">
        <w:rPr>
          <w:rFonts w:cs="Courier New"/>
          <w:szCs w:val="20"/>
        </w:rPr>
        <w:t>dropsFilename</w:t>
      </w:r>
      <w:proofErr w:type="spellEnd"/>
      <w:r w:rsidRPr="00F26A2C">
        <w:rPr>
          <w:rFonts w:cs="Courier New"/>
          <w:szCs w:val="20"/>
        </w:rPr>
        <w:t xml:space="preserve">       = "drops.jpg";</w:t>
      </w:r>
    </w:p>
    <w:p w:rsidR="00C77601" w:rsidRPr="00F26A2C" w:rsidRDefault="00C77601" w:rsidP="00C77601">
      <w:pPr>
        <w:pStyle w:val="Programkod"/>
        <w:rPr>
          <w:rFonts w:cs="Courier New"/>
          <w:szCs w:val="20"/>
        </w:rPr>
      </w:pPr>
      <w:proofErr w:type="spellStart"/>
      <w:r w:rsidRPr="00F26A2C">
        <w:rPr>
          <w:rFonts w:cs="Courier New"/>
          <w:szCs w:val="20"/>
        </w:rPr>
        <w:t>const</w:t>
      </w:r>
      <w:proofErr w:type="spellEnd"/>
      <w:r w:rsidRPr="00F26A2C">
        <w:rPr>
          <w:rFonts w:cs="Courier New"/>
          <w:szCs w:val="20"/>
        </w:rPr>
        <w:t xml:space="preserve"> </w:t>
      </w:r>
      <w:proofErr w:type="spellStart"/>
      <w:r w:rsidRPr="00F26A2C">
        <w:rPr>
          <w:rFonts w:cs="Courier New"/>
          <w:szCs w:val="20"/>
        </w:rPr>
        <w:t>int</w:t>
      </w:r>
      <w:proofErr w:type="spellEnd"/>
      <w:r w:rsidRPr="00F26A2C">
        <w:rPr>
          <w:rFonts w:cs="Courier New"/>
          <w:szCs w:val="20"/>
        </w:rPr>
        <w:t xml:space="preserve">    DROPS_X_FRAME_COUNT = 1;</w:t>
      </w:r>
    </w:p>
    <w:p w:rsidR="00C77601" w:rsidRPr="00F26A2C" w:rsidRDefault="00C77601" w:rsidP="00C77601">
      <w:pPr>
        <w:pStyle w:val="Programkod"/>
        <w:rPr>
          <w:rFonts w:cs="Courier New"/>
          <w:szCs w:val="20"/>
        </w:rPr>
      </w:pPr>
      <w:proofErr w:type="spellStart"/>
      <w:r w:rsidRPr="00F26A2C">
        <w:rPr>
          <w:rFonts w:cs="Courier New"/>
          <w:szCs w:val="20"/>
        </w:rPr>
        <w:t>const</w:t>
      </w:r>
      <w:proofErr w:type="spellEnd"/>
      <w:r w:rsidRPr="00F26A2C">
        <w:rPr>
          <w:rFonts w:cs="Courier New"/>
          <w:szCs w:val="20"/>
        </w:rPr>
        <w:t xml:space="preserve"> </w:t>
      </w:r>
      <w:proofErr w:type="spellStart"/>
      <w:r w:rsidRPr="00F26A2C">
        <w:rPr>
          <w:rFonts w:cs="Courier New"/>
          <w:szCs w:val="20"/>
        </w:rPr>
        <w:t>int</w:t>
      </w:r>
      <w:proofErr w:type="spellEnd"/>
      <w:r w:rsidRPr="00F26A2C">
        <w:rPr>
          <w:rFonts w:cs="Courier New"/>
          <w:szCs w:val="20"/>
        </w:rPr>
        <w:t xml:space="preserve">    DROPS_Y_FRAME_COUNT = 1;</w:t>
      </w:r>
    </w:p>
    <w:p w:rsidR="00C77601" w:rsidRPr="00F26A2C" w:rsidRDefault="00C77601" w:rsidP="00C77601">
      <w:pPr>
        <w:pStyle w:val="Programkod"/>
        <w:rPr>
          <w:rFonts w:cs="Courier New"/>
          <w:szCs w:val="20"/>
        </w:rPr>
      </w:pPr>
      <w:proofErr w:type="spellStart"/>
      <w:r w:rsidRPr="00F26A2C">
        <w:rPr>
          <w:rFonts w:cs="Courier New"/>
          <w:szCs w:val="20"/>
        </w:rPr>
        <w:t>VGCImage</w:t>
      </w:r>
      <w:proofErr w:type="spellEnd"/>
      <w:r w:rsidRPr="00F26A2C">
        <w:rPr>
          <w:rFonts w:cs="Courier New"/>
          <w:szCs w:val="20"/>
        </w:rPr>
        <w:t xml:space="preserve">     drops               = </w:t>
      </w:r>
      <w:proofErr w:type="spellStart"/>
      <w:r w:rsidRPr="00F26A2C">
        <w:rPr>
          <w:rFonts w:cs="Courier New"/>
          <w:szCs w:val="20"/>
        </w:rPr>
        <w:t>VGCDisplay</w:t>
      </w:r>
      <w:proofErr w:type="spellEnd"/>
      <w:r w:rsidRPr="00F26A2C">
        <w:rPr>
          <w:rFonts w:cs="Courier New"/>
          <w:szCs w:val="20"/>
        </w:rPr>
        <w:t>::</w:t>
      </w:r>
      <w:proofErr w:type="spellStart"/>
      <w:r w:rsidRPr="00F26A2C">
        <w:rPr>
          <w:rFonts w:cs="Courier New"/>
          <w:szCs w:val="20"/>
        </w:rPr>
        <w:t>openImage</w:t>
      </w:r>
      <w:proofErr w:type="spellEnd"/>
      <w:r w:rsidRPr="00F26A2C">
        <w:rPr>
          <w:rFonts w:cs="Courier New"/>
          <w:szCs w:val="20"/>
        </w:rPr>
        <w:t>(</w:t>
      </w:r>
    </w:p>
    <w:p w:rsidR="00C77601" w:rsidRPr="00F26A2C" w:rsidRDefault="00C77601" w:rsidP="00C77601">
      <w:pPr>
        <w:pStyle w:val="Programkod"/>
        <w:rPr>
          <w:rFonts w:cs="Courier New"/>
          <w:szCs w:val="20"/>
        </w:rPr>
      </w:pPr>
      <w:r w:rsidRPr="00F26A2C">
        <w:tab/>
      </w:r>
      <w:proofErr w:type="spellStart"/>
      <w:r w:rsidRPr="00F26A2C">
        <w:rPr>
          <w:rFonts w:cs="Courier New"/>
          <w:szCs w:val="20"/>
        </w:rPr>
        <w:t>dropsFilename</w:t>
      </w:r>
      <w:proofErr w:type="spellEnd"/>
      <w:r w:rsidRPr="00F26A2C">
        <w:rPr>
          <w:rFonts w:cs="Courier New"/>
          <w:szCs w:val="20"/>
        </w:rPr>
        <w:t xml:space="preserve">, </w:t>
      </w:r>
    </w:p>
    <w:p w:rsidR="00C77601" w:rsidRPr="00F26A2C" w:rsidRDefault="00C77601" w:rsidP="00C77601">
      <w:pPr>
        <w:pStyle w:val="Programkod"/>
        <w:rPr>
          <w:rFonts w:cs="Courier New"/>
          <w:szCs w:val="20"/>
        </w:rPr>
      </w:pPr>
      <w:r w:rsidRPr="00F26A2C">
        <w:tab/>
      </w:r>
      <w:r w:rsidRPr="00F26A2C">
        <w:rPr>
          <w:rFonts w:cs="Courier New"/>
          <w:szCs w:val="20"/>
        </w:rPr>
        <w:t xml:space="preserve">DROPS_X_FRAME_COUNT, </w:t>
      </w:r>
    </w:p>
    <w:p w:rsidR="00C77601" w:rsidRPr="00F26A2C" w:rsidRDefault="00C77601" w:rsidP="00C77601">
      <w:pPr>
        <w:pStyle w:val="Programkod"/>
        <w:rPr>
          <w:rFonts w:cs="Courier New"/>
          <w:szCs w:val="20"/>
        </w:rPr>
      </w:pPr>
      <w:r w:rsidRPr="00F26A2C">
        <w:tab/>
      </w:r>
      <w:r w:rsidRPr="00F26A2C">
        <w:rPr>
          <w:rFonts w:cs="Courier New"/>
          <w:szCs w:val="20"/>
        </w:rPr>
        <w:t>DROPS_Y_FRAME_COUNT</w:t>
      </w:r>
    </w:p>
    <w:p w:rsidR="00C77601" w:rsidRPr="00F26A2C" w:rsidRDefault="00C77601" w:rsidP="00C77601">
      <w:pPr>
        <w:pStyle w:val="Programkod"/>
        <w:rPr>
          <w:rFonts w:cs="Courier New"/>
          <w:szCs w:val="20"/>
        </w:rPr>
      </w:pPr>
      <w:r w:rsidRPr="00F26A2C">
        <w:rPr>
          <w:rFonts w:cs="Courier New"/>
          <w:szCs w:val="20"/>
        </w:rPr>
        <w:t>);</w:t>
      </w:r>
    </w:p>
    <w:p w:rsidR="00C77601" w:rsidRPr="00F26A2C" w:rsidRDefault="00C77601" w:rsidP="00C77601">
      <w:pPr>
        <w:pStyle w:val="Programkod"/>
      </w:pPr>
    </w:p>
    <w:p w:rsidR="00C77601" w:rsidRPr="00F26A2C" w:rsidRDefault="00C77601" w:rsidP="00C77601">
      <w:pPr>
        <w:pStyle w:val="Programkod"/>
        <w:rPr>
          <w:rFonts w:cs="Courier New"/>
          <w:szCs w:val="20"/>
        </w:rPr>
      </w:pPr>
      <w:r w:rsidRPr="00F26A2C">
        <w:t>/* Open ghost image */</w:t>
      </w:r>
    </w:p>
    <w:p w:rsidR="00C77601" w:rsidRPr="00F26A2C" w:rsidRDefault="0047152B" w:rsidP="00C77601">
      <w:pPr>
        <w:pStyle w:val="Programkod"/>
        <w:rPr>
          <w:rFonts w:cs="Courier New"/>
          <w:szCs w:val="20"/>
        </w:rPr>
      </w:pPr>
      <w:proofErr w:type="spellStart"/>
      <w:r>
        <w:rPr>
          <w:rFonts w:cs="Courier New"/>
          <w:szCs w:val="20"/>
        </w:rPr>
        <w:t>const</w:t>
      </w:r>
      <w:proofErr w:type="spellEnd"/>
      <w:r>
        <w:rPr>
          <w:rFonts w:cs="Courier New"/>
          <w:szCs w:val="20"/>
        </w:rPr>
        <w:t xml:space="preserve"> </w:t>
      </w:r>
      <w:r w:rsidR="00C77601" w:rsidRPr="00F26A2C">
        <w:rPr>
          <w:rFonts w:cs="Courier New"/>
          <w:szCs w:val="20"/>
        </w:rPr>
        <w:t xml:space="preserve">string </w:t>
      </w:r>
      <w:proofErr w:type="spellStart"/>
      <w:r w:rsidR="00C77601" w:rsidRPr="00F26A2C">
        <w:rPr>
          <w:rFonts w:cs="Courier New"/>
          <w:szCs w:val="20"/>
        </w:rPr>
        <w:t>ghostsFilename</w:t>
      </w:r>
      <w:proofErr w:type="spellEnd"/>
      <w:r w:rsidR="00C77601" w:rsidRPr="00F26A2C">
        <w:rPr>
          <w:rFonts w:cs="Courier New"/>
          <w:szCs w:val="20"/>
        </w:rPr>
        <w:t xml:space="preserve"> </w:t>
      </w:r>
      <w:r>
        <w:rPr>
          <w:rFonts w:cs="Courier New"/>
          <w:szCs w:val="20"/>
        </w:rPr>
        <w:t xml:space="preserve">       </w:t>
      </w:r>
      <w:r w:rsidR="00C77601" w:rsidRPr="00F26A2C">
        <w:rPr>
          <w:rFonts w:cs="Courier New"/>
          <w:szCs w:val="20"/>
        </w:rPr>
        <w:t>= "</w:t>
      </w:r>
      <w:proofErr w:type="spellStart"/>
      <w:r w:rsidR="00C77601" w:rsidRPr="00F26A2C">
        <w:rPr>
          <w:rFonts w:cs="Courier New"/>
          <w:szCs w:val="20"/>
        </w:rPr>
        <w:t>ghosts.tif</w:t>
      </w:r>
      <w:proofErr w:type="spellEnd"/>
      <w:r w:rsidR="00C77601" w:rsidRPr="00F26A2C">
        <w:rPr>
          <w:rFonts w:cs="Courier New"/>
          <w:szCs w:val="20"/>
        </w:rPr>
        <w:t>";</w:t>
      </w:r>
    </w:p>
    <w:p w:rsidR="00C77601" w:rsidRPr="00F26A2C" w:rsidRDefault="00C77601" w:rsidP="00C77601">
      <w:pPr>
        <w:pStyle w:val="Programkod"/>
        <w:rPr>
          <w:rFonts w:cs="Courier New"/>
          <w:szCs w:val="20"/>
        </w:rPr>
      </w:pPr>
      <w:proofErr w:type="spellStart"/>
      <w:r w:rsidRPr="00F26A2C">
        <w:rPr>
          <w:rFonts w:cs="Courier New"/>
          <w:szCs w:val="20"/>
        </w:rPr>
        <w:t>const</w:t>
      </w:r>
      <w:proofErr w:type="spellEnd"/>
      <w:r w:rsidRPr="00F26A2C">
        <w:rPr>
          <w:rFonts w:cs="Courier New"/>
          <w:szCs w:val="20"/>
        </w:rPr>
        <w:t xml:space="preserve"> </w:t>
      </w:r>
      <w:proofErr w:type="spellStart"/>
      <w:r w:rsidR="0047152B">
        <w:rPr>
          <w:rFonts w:cs="Courier New"/>
          <w:szCs w:val="20"/>
        </w:rPr>
        <w:t>int</w:t>
      </w:r>
      <w:proofErr w:type="spellEnd"/>
      <w:r w:rsidRPr="00F26A2C">
        <w:rPr>
          <w:rFonts w:cs="Courier New"/>
          <w:szCs w:val="20"/>
        </w:rPr>
        <w:t xml:space="preserve"> </w:t>
      </w:r>
      <w:r w:rsidR="0047152B">
        <w:rPr>
          <w:rFonts w:cs="Courier New"/>
          <w:szCs w:val="20"/>
        </w:rPr>
        <w:t xml:space="preserve"> </w:t>
      </w:r>
      <w:r w:rsidRPr="00F26A2C">
        <w:rPr>
          <w:rFonts w:cs="Courier New"/>
          <w:szCs w:val="20"/>
        </w:rPr>
        <w:t xml:space="preserve">  GHOSTS_X_FRAME_COUNT  = 4;</w:t>
      </w:r>
    </w:p>
    <w:p w:rsidR="00C77601" w:rsidRPr="00F26A2C" w:rsidRDefault="00C77601" w:rsidP="00C77601">
      <w:pPr>
        <w:pStyle w:val="Programkod"/>
        <w:rPr>
          <w:rFonts w:cs="Courier New"/>
          <w:szCs w:val="20"/>
        </w:rPr>
      </w:pPr>
      <w:proofErr w:type="spellStart"/>
      <w:r w:rsidRPr="00F26A2C">
        <w:rPr>
          <w:rFonts w:cs="Courier New"/>
          <w:szCs w:val="20"/>
        </w:rPr>
        <w:t>const</w:t>
      </w:r>
      <w:proofErr w:type="spellEnd"/>
      <w:r w:rsidRPr="00F26A2C">
        <w:rPr>
          <w:rFonts w:cs="Courier New"/>
          <w:szCs w:val="20"/>
        </w:rPr>
        <w:t xml:space="preserve"> </w:t>
      </w:r>
      <w:proofErr w:type="spellStart"/>
      <w:r w:rsidR="0047152B">
        <w:rPr>
          <w:rFonts w:cs="Courier New"/>
          <w:szCs w:val="20"/>
        </w:rPr>
        <w:t>int</w:t>
      </w:r>
      <w:proofErr w:type="spellEnd"/>
      <w:r w:rsidRPr="00F26A2C">
        <w:rPr>
          <w:rFonts w:cs="Courier New"/>
          <w:szCs w:val="20"/>
        </w:rPr>
        <w:t xml:space="preserve">  </w:t>
      </w:r>
      <w:r w:rsidR="0047152B">
        <w:rPr>
          <w:rFonts w:cs="Courier New"/>
          <w:szCs w:val="20"/>
        </w:rPr>
        <w:t xml:space="preserve"> </w:t>
      </w:r>
      <w:r w:rsidRPr="00F26A2C">
        <w:rPr>
          <w:rFonts w:cs="Courier New"/>
          <w:szCs w:val="20"/>
        </w:rPr>
        <w:t xml:space="preserve"> GHOSTS_Y_FRAME_COUNT  = 3;</w:t>
      </w:r>
    </w:p>
    <w:p w:rsidR="00C77601" w:rsidRPr="00F26A2C" w:rsidRDefault="00C77601" w:rsidP="00C77601">
      <w:pPr>
        <w:pStyle w:val="Programkod"/>
        <w:rPr>
          <w:rFonts w:cs="Courier New"/>
          <w:szCs w:val="20"/>
        </w:rPr>
      </w:pPr>
      <w:proofErr w:type="spellStart"/>
      <w:r w:rsidRPr="00F26A2C">
        <w:rPr>
          <w:rFonts w:cs="Courier New"/>
          <w:szCs w:val="20"/>
        </w:rPr>
        <w:t>VGCImage</w:t>
      </w:r>
      <w:proofErr w:type="spellEnd"/>
      <w:r w:rsidRPr="00F26A2C">
        <w:rPr>
          <w:rFonts w:cs="Courier New"/>
          <w:szCs w:val="20"/>
        </w:rPr>
        <w:t xml:space="preserve"> ghosts                </w:t>
      </w:r>
      <w:r w:rsidR="0047152B">
        <w:rPr>
          <w:rFonts w:cs="Courier New"/>
          <w:szCs w:val="20"/>
        </w:rPr>
        <w:t xml:space="preserve">    </w:t>
      </w:r>
      <w:r w:rsidRPr="00F26A2C">
        <w:rPr>
          <w:rFonts w:cs="Courier New"/>
          <w:szCs w:val="20"/>
        </w:rPr>
        <w:t xml:space="preserve">= </w:t>
      </w:r>
      <w:proofErr w:type="spellStart"/>
      <w:r w:rsidRPr="00F26A2C">
        <w:rPr>
          <w:rFonts w:cs="Courier New"/>
          <w:szCs w:val="20"/>
        </w:rPr>
        <w:t>VGCDisplay</w:t>
      </w:r>
      <w:proofErr w:type="spellEnd"/>
      <w:r w:rsidRPr="00F26A2C">
        <w:rPr>
          <w:rFonts w:cs="Courier New"/>
          <w:szCs w:val="20"/>
        </w:rPr>
        <w:t>::</w:t>
      </w:r>
      <w:proofErr w:type="spellStart"/>
      <w:r w:rsidRPr="00F26A2C">
        <w:rPr>
          <w:rFonts w:cs="Courier New"/>
          <w:szCs w:val="20"/>
        </w:rPr>
        <w:t>openImage</w:t>
      </w:r>
      <w:proofErr w:type="spellEnd"/>
      <w:r w:rsidRPr="00F26A2C">
        <w:rPr>
          <w:rFonts w:cs="Courier New"/>
          <w:szCs w:val="20"/>
        </w:rPr>
        <w:t>(</w:t>
      </w:r>
    </w:p>
    <w:p w:rsidR="00C77601" w:rsidRPr="00F26A2C" w:rsidRDefault="00C77601" w:rsidP="00C77601">
      <w:pPr>
        <w:pStyle w:val="Programkod"/>
        <w:rPr>
          <w:rFonts w:cs="Courier New"/>
          <w:szCs w:val="20"/>
        </w:rPr>
      </w:pPr>
      <w:r w:rsidRPr="00F26A2C">
        <w:tab/>
      </w:r>
      <w:proofErr w:type="spellStart"/>
      <w:r w:rsidRPr="00F26A2C">
        <w:rPr>
          <w:rFonts w:cs="Courier New"/>
          <w:szCs w:val="20"/>
        </w:rPr>
        <w:t>ghostsFilename</w:t>
      </w:r>
      <w:proofErr w:type="spellEnd"/>
      <w:r w:rsidRPr="00F26A2C">
        <w:rPr>
          <w:rFonts w:cs="Courier New"/>
          <w:szCs w:val="20"/>
        </w:rPr>
        <w:t xml:space="preserve">, </w:t>
      </w:r>
    </w:p>
    <w:p w:rsidR="00C77601" w:rsidRPr="00F26A2C" w:rsidRDefault="00C77601" w:rsidP="00C77601">
      <w:pPr>
        <w:pStyle w:val="Programkod"/>
        <w:rPr>
          <w:rFonts w:cs="Courier New"/>
          <w:szCs w:val="20"/>
        </w:rPr>
      </w:pPr>
      <w:r w:rsidRPr="00F26A2C">
        <w:tab/>
      </w:r>
      <w:r w:rsidRPr="00F26A2C">
        <w:rPr>
          <w:rFonts w:cs="Courier New"/>
          <w:szCs w:val="20"/>
        </w:rPr>
        <w:t xml:space="preserve">GHOSTS_X_FRAME_COUNT, </w:t>
      </w:r>
    </w:p>
    <w:p w:rsidR="00C77601" w:rsidRPr="00F26A2C" w:rsidRDefault="00C77601" w:rsidP="00C77601">
      <w:pPr>
        <w:pStyle w:val="Programkod"/>
        <w:rPr>
          <w:rFonts w:cs="Courier New"/>
          <w:szCs w:val="20"/>
        </w:rPr>
      </w:pPr>
      <w:r w:rsidRPr="00F26A2C">
        <w:tab/>
      </w:r>
      <w:r w:rsidRPr="00F26A2C">
        <w:rPr>
          <w:rFonts w:cs="Courier New"/>
          <w:szCs w:val="20"/>
        </w:rPr>
        <w:t>GHOSTS_Y_FRAME_COUNT</w:t>
      </w:r>
    </w:p>
    <w:p w:rsidR="00C77601" w:rsidRPr="00F26A2C" w:rsidRDefault="00C77601" w:rsidP="00C77601">
      <w:pPr>
        <w:pStyle w:val="Programkod"/>
        <w:rPr>
          <w:rFonts w:cs="Courier New"/>
          <w:szCs w:val="20"/>
        </w:rPr>
      </w:pPr>
      <w:r w:rsidRPr="00F26A2C">
        <w:rPr>
          <w:rFonts w:cs="Courier New"/>
          <w:szCs w:val="20"/>
        </w:rPr>
        <w:t>);</w:t>
      </w:r>
    </w:p>
    <w:p w:rsidR="00C77601" w:rsidRPr="00F26A2C" w:rsidRDefault="00C77601" w:rsidP="00C77601">
      <w:pPr>
        <w:pStyle w:val="Programkod"/>
      </w:pPr>
    </w:p>
    <w:p w:rsidR="00C77601" w:rsidRPr="00F26A2C" w:rsidRDefault="00C77601" w:rsidP="00C77601">
      <w:pPr>
        <w:pStyle w:val="Programkod"/>
        <w:rPr>
          <w:rFonts w:cs="Courier New"/>
          <w:szCs w:val="20"/>
        </w:rPr>
      </w:pPr>
      <w:r w:rsidRPr="00F26A2C">
        <w:t>/* Retrieving the size of a ghost */</w:t>
      </w:r>
    </w:p>
    <w:p w:rsidR="00C77601" w:rsidRPr="00F26A2C" w:rsidRDefault="00C77601" w:rsidP="00C77601">
      <w:pPr>
        <w:pStyle w:val="Programkod"/>
        <w:rPr>
          <w:rFonts w:cs="Courier New"/>
          <w:szCs w:val="20"/>
        </w:rPr>
      </w:pPr>
      <w:proofErr w:type="spellStart"/>
      <w:r w:rsidRPr="00F26A2C">
        <w:rPr>
          <w:rFonts w:cs="Courier New"/>
          <w:szCs w:val="20"/>
        </w:rPr>
        <w:t>const</w:t>
      </w:r>
      <w:proofErr w:type="spellEnd"/>
      <w:r w:rsidRPr="00F26A2C">
        <w:rPr>
          <w:rFonts w:cs="Courier New"/>
          <w:szCs w:val="20"/>
        </w:rPr>
        <w:t xml:space="preserve"> </w:t>
      </w:r>
      <w:proofErr w:type="spellStart"/>
      <w:r w:rsidRPr="00F26A2C">
        <w:rPr>
          <w:rFonts w:cs="Courier New"/>
          <w:szCs w:val="20"/>
        </w:rPr>
        <w:t>int</w:t>
      </w:r>
      <w:proofErr w:type="spellEnd"/>
      <w:r w:rsidRPr="00F26A2C">
        <w:rPr>
          <w:rFonts w:cs="Courier New"/>
          <w:szCs w:val="20"/>
        </w:rPr>
        <w:t xml:space="preserve">    GHOST_WIDTH   = </w:t>
      </w:r>
      <w:proofErr w:type="spellStart"/>
      <w:r w:rsidRPr="00F26A2C">
        <w:rPr>
          <w:rFonts w:cs="Courier New"/>
          <w:szCs w:val="20"/>
        </w:rPr>
        <w:t>VGCDisplay</w:t>
      </w:r>
      <w:proofErr w:type="spellEnd"/>
      <w:r w:rsidRPr="00F26A2C">
        <w:rPr>
          <w:rFonts w:cs="Courier New"/>
          <w:szCs w:val="20"/>
        </w:rPr>
        <w:t>::</w:t>
      </w:r>
      <w:proofErr w:type="spellStart"/>
      <w:r w:rsidRPr="00F26A2C">
        <w:rPr>
          <w:rFonts w:cs="Courier New"/>
          <w:szCs w:val="20"/>
        </w:rPr>
        <w:t>getWidth</w:t>
      </w:r>
      <w:proofErr w:type="spellEnd"/>
      <w:r w:rsidRPr="00F26A2C">
        <w:rPr>
          <w:rFonts w:cs="Courier New"/>
          <w:szCs w:val="20"/>
        </w:rPr>
        <w:t>(ghosts);</w:t>
      </w:r>
    </w:p>
    <w:p w:rsidR="00C77601" w:rsidRPr="00F26A2C" w:rsidRDefault="00C77601" w:rsidP="00C77601">
      <w:pPr>
        <w:pStyle w:val="Programkod"/>
        <w:rPr>
          <w:rFonts w:cs="Courier New"/>
          <w:szCs w:val="20"/>
        </w:rPr>
      </w:pPr>
      <w:proofErr w:type="spellStart"/>
      <w:r w:rsidRPr="00F26A2C">
        <w:rPr>
          <w:rFonts w:cs="Courier New"/>
          <w:szCs w:val="20"/>
        </w:rPr>
        <w:t>const</w:t>
      </w:r>
      <w:proofErr w:type="spellEnd"/>
      <w:r w:rsidRPr="00F26A2C">
        <w:rPr>
          <w:rFonts w:cs="Courier New"/>
          <w:szCs w:val="20"/>
        </w:rPr>
        <w:t xml:space="preserve"> </w:t>
      </w:r>
      <w:proofErr w:type="spellStart"/>
      <w:r w:rsidRPr="00F26A2C">
        <w:rPr>
          <w:rFonts w:cs="Courier New"/>
          <w:szCs w:val="20"/>
        </w:rPr>
        <w:t>int</w:t>
      </w:r>
      <w:proofErr w:type="spellEnd"/>
      <w:r w:rsidRPr="00F26A2C">
        <w:rPr>
          <w:rFonts w:cs="Courier New"/>
          <w:szCs w:val="20"/>
        </w:rPr>
        <w:t xml:space="preserve">    GHOST_HEIGHT  = </w:t>
      </w:r>
      <w:proofErr w:type="spellStart"/>
      <w:r w:rsidRPr="00F26A2C">
        <w:rPr>
          <w:rFonts w:cs="Courier New"/>
          <w:szCs w:val="20"/>
        </w:rPr>
        <w:t>VGCDisplay</w:t>
      </w:r>
      <w:proofErr w:type="spellEnd"/>
      <w:r w:rsidRPr="00F26A2C">
        <w:rPr>
          <w:rFonts w:cs="Courier New"/>
          <w:szCs w:val="20"/>
        </w:rPr>
        <w:t>::</w:t>
      </w:r>
      <w:proofErr w:type="spellStart"/>
      <w:r w:rsidRPr="00F26A2C">
        <w:rPr>
          <w:rFonts w:cs="Courier New"/>
          <w:szCs w:val="20"/>
        </w:rPr>
        <w:t>getHeight</w:t>
      </w:r>
      <w:proofErr w:type="spellEnd"/>
      <w:r w:rsidRPr="00F26A2C">
        <w:rPr>
          <w:rFonts w:cs="Courier New"/>
          <w:szCs w:val="20"/>
        </w:rPr>
        <w:t>(ghosts);</w:t>
      </w:r>
    </w:p>
    <w:p w:rsidR="00C77601" w:rsidRPr="00F26A2C" w:rsidRDefault="00C77601" w:rsidP="00C77601">
      <w:pPr>
        <w:pStyle w:val="Programkod"/>
        <w:rPr>
          <w:rFonts w:cs="Courier New"/>
          <w:szCs w:val="20"/>
        </w:rPr>
      </w:pPr>
      <w:r w:rsidRPr="00F26A2C">
        <w:rPr>
          <w:rFonts w:cs="Courier New"/>
          <w:szCs w:val="20"/>
        </w:rPr>
        <w:tab/>
      </w:r>
      <w:r w:rsidRPr="00F26A2C">
        <w:rPr>
          <w:rFonts w:cs="Courier New"/>
          <w:szCs w:val="20"/>
        </w:rPr>
        <w:tab/>
      </w:r>
    </w:p>
    <w:p w:rsidR="00C77601" w:rsidRPr="00F26A2C" w:rsidRDefault="00C77601" w:rsidP="00C77601">
      <w:pPr>
        <w:pStyle w:val="Programkod"/>
        <w:rPr>
          <w:rFonts w:cs="Courier New"/>
          <w:szCs w:val="20"/>
        </w:rPr>
      </w:pPr>
      <w:r w:rsidRPr="00F26A2C">
        <w:rPr>
          <w:rFonts w:cs="Courier New"/>
          <w:szCs w:val="20"/>
        </w:rPr>
        <w:t>/* Render drop image */</w:t>
      </w:r>
    </w:p>
    <w:p w:rsidR="00C77601" w:rsidRPr="00F26A2C" w:rsidRDefault="00C77601" w:rsidP="00C77601">
      <w:pPr>
        <w:pStyle w:val="Programkod"/>
        <w:rPr>
          <w:rFonts w:cs="Courier New"/>
          <w:szCs w:val="20"/>
        </w:rPr>
      </w:pPr>
      <w:proofErr w:type="spellStart"/>
      <w:r w:rsidRPr="00F26A2C">
        <w:rPr>
          <w:rFonts w:cs="Courier New"/>
          <w:szCs w:val="20"/>
        </w:rPr>
        <w:t>const</w:t>
      </w:r>
      <w:proofErr w:type="spellEnd"/>
      <w:r w:rsidRPr="00F26A2C">
        <w:rPr>
          <w:rFonts w:cs="Courier New"/>
          <w:szCs w:val="20"/>
        </w:rPr>
        <w:t xml:space="preserve"> </w:t>
      </w:r>
      <w:proofErr w:type="spellStart"/>
      <w:r w:rsidRPr="00F26A2C">
        <w:rPr>
          <w:rFonts w:cs="Courier New"/>
          <w:szCs w:val="20"/>
        </w:rPr>
        <w:t>VGCVector</w:t>
      </w:r>
      <w:proofErr w:type="spellEnd"/>
      <w:r w:rsidRPr="00F26A2C">
        <w:rPr>
          <w:rFonts w:cs="Courier New"/>
          <w:szCs w:val="20"/>
        </w:rPr>
        <w:t xml:space="preserve">     </w:t>
      </w:r>
      <w:proofErr w:type="spellStart"/>
      <w:r w:rsidRPr="00F26A2C">
        <w:rPr>
          <w:rFonts w:cs="Courier New"/>
          <w:szCs w:val="20"/>
        </w:rPr>
        <w:t>frameIndex</w:t>
      </w:r>
      <w:proofErr w:type="spellEnd"/>
      <w:r w:rsidRPr="00F26A2C">
        <w:rPr>
          <w:rFonts w:cs="Courier New"/>
          <w:szCs w:val="20"/>
        </w:rPr>
        <w:t xml:space="preserve"> = </w:t>
      </w:r>
      <w:proofErr w:type="spellStart"/>
      <w:r w:rsidRPr="00F26A2C">
        <w:rPr>
          <w:rFonts w:cs="Courier New"/>
          <w:szCs w:val="20"/>
        </w:rPr>
        <w:t>VGCVector</w:t>
      </w:r>
      <w:proofErr w:type="spellEnd"/>
      <w:r w:rsidRPr="00F26A2C">
        <w:rPr>
          <w:rFonts w:cs="Courier New"/>
          <w:szCs w:val="20"/>
        </w:rPr>
        <w:t>(0, 0);</w:t>
      </w:r>
    </w:p>
    <w:p w:rsidR="00C77601" w:rsidRPr="00F26A2C" w:rsidRDefault="00C77601" w:rsidP="00C77601">
      <w:pPr>
        <w:pStyle w:val="Programkod"/>
        <w:rPr>
          <w:rFonts w:cs="Courier New"/>
          <w:szCs w:val="20"/>
        </w:rPr>
      </w:pPr>
      <w:proofErr w:type="spellStart"/>
      <w:r w:rsidRPr="00F26A2C">
        <w:rPr>
          <w:rFonts w:cs="Courier New"/>
          <w:szCs w:val="20"/>
        </w:rPr>
        <w:t>const</w:t>
      </w:r>
      <w:proofErr w:type="spellEnd"/>
      <w:r w:rsidRPr="00F26A2C">
        <w:rPr>
          <w:rFonts w:cs="Courier New"/>
          <w:szCs w:val="20"/>
        </w:rPr>
        <w:t xml:space="preserve"> </w:t>
      </w:r>
      <w:proofErr w:type="spellStart"/>
      <w:r w:rsidRPr="00F26A2C">
        <w:rPr>
          <w:rFonts w:cs="Courier New"/>
          <w:szCs w:val="20"/>
        </w:rPr>
        <w:t>VGCVector</w:t>
      </w:r>
      <w:proofErr w:type="spellEnd"/>
      <w:r w:rsidRPr="00F26A2C">
        <w:rPr>
          <w:rFonts w:cs="Courier New"/>
          <w:szCs w:val="20"/>
        </w:rPr>
        <w:t xml:space="preserve">     position   = </w:t>
      </w:r>
      <w:proofErr w:type="spellStart"/>
      <w:r w:rsidRPr="00F26A2C">
        <w:rPr>
          <w:rFonts w:cs="Courier New"/>
          <w:szCs w:val="20"/>
        </w:rPr>
        <w:t>VGCVector</w:t>
      </w:r>
      <w:proofErr w:type="spellEnd"/>
      <w:r w:rsidRPr="00F26A2C">
        <w:rPr>
          <w:rFonts w:cs="Courier New"/>
          <w:szCs w:val="20"/>
        </w:rPr>
        <w:t>(0, 0);</w:t>
      </w:r>
    </w:p>
    <w:p w:rsidR="00C77601" w:rsidRPr="00F26A2C" w:rsidRDefault="00C77601" w:rsidP="00C77601">
      <w:pPr>
        <w:pStyle w:val="Programkod"/>
        <w:rPr>
          <w:rFonts w:cs="Courier New"/>
          <w:szCs w:val="20"/>
        </w:rPr>
      </w:pPr>
      <w:proofErr w:type="spellStart"/>
      <w:r w:rsidRPr="00F26A2C">
        <w:rPr>
          <w:rFonts w:cs="Courier New"/>
          <w:szCs w:val="20"/>
        </w:rPr>
        <w:t>const</w:t>
      </w:r>
      <w:proofErr w:type="spellEnd"/>
      <w:r w:rsidRPr="00F26A2C">
        <w:rPr>
          <w:rFonts w:cs="Courier New"/>
          <w:szCs w:val="20"/>
        </w:rPr>
        <w:t xml:space="preserve"> </w:t>
      </w:r>
      <w:proofErr w:type="spellStart"/>
      <w:r w:rsidRPr="00F26A2C">
        <w:rPr>
          <w:rFonts w:cs="Courier New"/>
          <w:szCs w:val="20"/>
        </w:rPr>
        <w:t>VGCAdjustment</w:t>
      </w:r>
      <w:proofErr w:type="spellEnd"/>
      <w:r w:rsidRPr="00F26A2C">
        <w:rPr>
          <w:rFonts w:cs="Courier New"/>
          <w:szCs w:val="20"/>
        </w:rPr>
        <w:t xml:space="preserve"> adjustment = </w:t>
      </w:r>
      <w:proofErr w:type="spellStart"/>
      <w:r w:rsidRPr="00F26A2C">
        <w:rPr>
          <w:rFonts w:cs="Courier New"/>
          <w:szCs w:val="20"/>
        </w:rPr>
        <w:t>VGCAdjustment</w:t>
      </w:r>
      <w:proofErr w:type="spellEnd"/>
      <w:r w:rsidRPr="00F26A2C">
        <w:rPr>
          <w:rFonts w:cs="Courier New"/>
          <w:szCs w:val="20"/>
        </w:rPr>
        <w:t>(0.0, 0.0);</w:t>
      </w:r>
    </w:p>
    <w:p w:rsidR="00C77601" w:rsidRPr="00F26A2C" w:rsidRDefault="00C77601" w:rsidP="00C77601">
      <w:pPr>
        <w:pStyle w:val="Programkod"/>
        <w:rPr>
          <w:rFonts w:cs="Courier New"/>
          <w:szCs w:val="20"/>
        </w:rPr>
      </w:pPr>
      <w:proofErr w:type="spellStart"/>
      <w:r w:rsidRPr="00F26A2C">
        <w:rPr>
          <w:rFonts w:cs="Courier New"/>
          <w:szCs w:val="20"/>
        </w:rPr>
        <w:t>VGCDisplay</w:t>
      </w:r>
      <w:proofErr w:type="spellEnd"/>
      <w:r w:rsidRPr="00F26A2C">
        <w:rPr>
          <w:rFonts w:cs="Courier New"/>
          <w:szCs w:val="20"/>
        </w:rPr>
        <w:t>::</w:t>
      </w:r>
      <w:proofErr w:type="spellStart"/>
      <w:r w:rsidRPr="00F26A2C">
        <w:rPr>
          <w:rFonts w:cs="Courier New"/>
          <w:szCs w:val="20"/>
        </w:rPr>
        <w:t>renderImage</w:t>
      </w:r>
      <w:proofErr w:type="spellEnd"/>
      <w:r w:rsidRPr="00F26A2C">
        <w:rPr>
          <w:rFonts w:cs="Courier New"/>
          <w:szCs w:val="20"/>
        </w:rPr>
        <w:t xml:space="preserve">(drops, </w:t>
      </w:r>
      <w:proofErr w:type="spellStart"/>
      <w:r w:rsidRPr="00F26A2C">
        <w:rPr>
          <w:rFonts w:cs="Courier New"/>
          <w:szCs w:val="20"/>
        </w:rPr>
        <w:t>frameIndex</w:t>
      </w:r>
      <w:proofErr w:type="spellEnd"/>
      <w:r w:rsidRPr="00F26A2C">
        <w:rPr>
          <w:rFonts w:cs="Courier New"/>
          <w:szCs w:val="20"/>
        </w:rPr>
        <w:t>, position, adjustment);</w:t>
      </w:r>
    </w:p>
    <w:p w:rsidR="00C77601" w:rsidRPr="00F26A2C" w:rsidRDefault="00C77601" w:rsidP="00C77601">
      <w:pPr>
        <w:pStyle w:val="Programkod"/>
        <w:rPr>
          <w:rFonts w:cs="Courier New"/>
          <w:szCs w:val="20"/>
        </w:rPr>
      </w:pPr>
    </w:p>
    <w:p w:rsidR="00C77601" w:rsidRPr="00F26A2C" w:rsidRDefault="00C77601" w:rsidP="00C77601">
      <w:pPr>
        <w:pStyle w:val="Programkod"/>
        <w:rPr>
          <w:rFonts w:cs="Courier New"/>
          <w:szCs w:val="20"/>
        </w:rPr>
      </w:pPr>
      <w:r w:rsidRPr="00F26A2C">
        <w:lastRenderedPageBreak/>
        <w:t>/* Closing images */</w:t>
      </w:r>
    </w:p>
    <w:p w:rsidR="00C77601" w:rsidRPr="00F26A2C" w:rsidRDefault="00C77601" w:rsidP="00C77601">
      <w:pPr>
        <w:pStyle w:val="Programkod"/>
        <w:rPr>
          <w:rFonts w:cs="Courier New"/>
          <w:szCs w:val="20"/>
        </w:rPr>
      </w:pPr>
      <w:proofErr w:type="spellStart"/>
      <w:r w:rsidRPr="00F26A2C">
        <w:rPr>
          <w:rFonts w:cs="Courier New"/>
          <w:szCs w:val="20"/>
        </w:rPr>
        <w:t>VGCDisplay</w:t>
      </w:r>
      <w:proofErr w:type="spellEnd"/>
      <w:r w:rsidRPr="00F26A2C">
        <w:rPr>
          <w:rFonts w:cs="Courier New"/>
          <w:szCs w:val="20"/>
        </w:rPr>
        <w:t>::</w:t>
      </w:r>
      <w:proofErr w:type="spellStart"/>
      <w:r w:rsidRPr="00F26A2C">
        <w:rPr>
          <w:rFonts w:cs="Courier New"/>
          <w:szCs w:val="20"/>
        </w:rPr>
        <w:t>closeImage</w:t>
      </w:r>
      <w:proofErr w:type="spellEnd"/>
      <w:r w:rsidRPr="00F26A2C">
        <w:rPr>
          <w:rFonts w:cs="Courier New"/>
          <w:szCs w:val="20"/>
        </w:rPr>
        <w:t>(ghosts);</w:t>
      </w:r>
    </w:p>
    <w:p w:rsidR="00CD5CED" w:rsidRPr="00F26A2C" w:rsidRDefault="00C77601" w:rsidP="00483F67">
      <w:pPr>
        <w:pStyle w:val="ProgramkodLast"/>
        <w:rPr>
          <w:rFonts w:cs="Courier New"/>
          <w:szCs w:val="20"/>
        </w:rPr>
      </w:pPr>
      <w:proofErr w:type="spellStart"/>
      <w:r w:rsidRPr="00F26A2C">
        <w:t>VGCDisplay</w:t>
      </w:r>
      <w:proofErr w:type="spellEnd"/>
      <w:r w:rsidRPr="00F26A2C">
        <w:t>::</w:t>
      </w:r>
      <w:proofErr w:type="spellStart"/>
      <w:r w:rsidRPr="00F26A2C">
        <w:t>closeImage</w:t>
      </w:r>
      <w:proofErr w:type="spellEnd"/>
      <w:r w:rsidRPr="00F26A2C">
        <w:t>(drops);</w:t>
      </w:r>
    </w:p>
    <w:p w:rsidR="00A64686" w:rsidRPr="00F26A2C" w:rsidRDefault="004F2B51" w:rsidP="009F4797">
      <w:pPr>
        <w:pStyle w:val="Figur"/>
        <w:rPr>
          <w:lang w:val="en-US"/>
        </w:rPr>
      </w:pPr>
      <w:r w:rsidRPr="00F26A2C">
        <w:rPr>
          <w:noProof/>
          <w:lang w:eastAsia="sv-SE"/>
        </w:rPr>
        <w:drawing>
          <wp:inline distT="0" distB="0" distL="0" distR="0">
            <wp:extent cx="3268980" cy="3383280"/>
            <wp:effectExtent l="0" t="0" r="7620" b="7620"/>
            <wp:docPr id="20" name="Picture 20" descr="bouncinggh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ouncingghos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8980" cy="3383280"/>
                    </a:xfrm>
                    <a:prstGeom prst="rect">
                      <a:avLst/>
                    </a:prstGeom>
                    <a:noFill/>
                    <a:ln>
                      <a:noFill/>
                    </a:ln>
                  </pic:spPr>
                </pic:pic>
              </a:graphicData>
            </a:graphic>
          </wp:inline>
        </w:drawing>
      </w:r>
    </w:p>
    <w:p w:rsidR="00C5288F" w:rsidRPr="00F26A2C" w:rsidRDefault="00C5288F" w:rsidP="00C5288F">
      <w:pPr>
        <w:pStyle w:val="Figurtext"/>
        <w:rPr>
          <w:lang w:val="en-US"/>
        </w:rPr>
      </w:pPr>
      <w:bookmarkStart w:id="43" w:name="_Ref137022177"/>
      <w:r w:rsidRPr="00F26A2C">
        <w:rPr>
          <w:lang w:val="en-US"/>
        </w:rPr>
        <w:t xml:space="preserve">Figure </w:t>
      </w:r>
      <w:r w:rsidRPr="00F26A2C">
        <w:rPr>
          <w:lang w:val="en-US"/>
        </w:rPr>
        <w:fldChar w:fldCharType="begin"/>
      </w:r>
      <w:r w:rsidRPr="00F26A2C">
        <w:rPr>
          <w:lang w:val="en-US"/>
        </w:rPr>
        <w:instrText xml:space="preserve"> SEQ Figure \* ARABIC </w:instrText>
      </w:r>
      <w:r w:rsidRPr="00F26A2C">
        <w:rPr>
          <w:lang w:val="en-US"/>
        </w:rPr>
        <w:fldChar w:fldCharType="separate"/>
      </w:r>
      <w:r w:rsidR="008430BA">
        <w:rPr>
          <w:noProof/>
          <w:lang w:val="en-US"/>
        </w:rPr>
        <w:t>29</w:t>
      </w:r>
      <w:r w:rsidRPr="00F26A2C">
        <w:rPr>
          <w:lang w:val="en-US"/>
        </w:rPr>
        <w:fldChar w:fldCharType="end"/>
      </w:r>
      <w:bookmarkEnd w:id="43"/>
      <w:r w:rsidRPr="00F26A2C">
        <w:rPr>
          <w:lang w:val="en-US"/>
        </w:rPr>
        <w:t>. A few ghosts bumping around on the display.</w:t>
      </w:r>
    </w:p>
    <w:p w:rsidR="001F1E95" w:rsidRPr="00F26A2C" w:rsidRDefault="001F1E95" w:rsidP="001F1E95">
      <w:pPr>
        <w:rPr>
          <w:lang w:val="en-US"/>
        </w:rPr>
      </w:pPr>
      <w:r w:rsidRPr="00F26A2C">
        <w:rPr>
          <w:lang w:val="en-US"/>
        </w:rPr>
        <w:t xml:space="preserve">Note that </w:t>
      </w:r>
      <w:proofErr w:type="spellStart"/>
      <w:r w:rsidRPr="00F26A2C">
        <w:rPr>
          <w:lang w:val="en-US"/>
        </w:rPr>
        <w:t>VGCImage</w:t>
      </w:r>
      <w:proofErr w:type="spellEnd"/>
      <w:r w:rsidRPr="00F26A2C">
        <w:rPr>
          <w:lang w:val="en-US"/>
        </w:rPr>
        <w:t xml:space="preserve"> has reference semantics. This means that if one image is assigned to another they actually refer to the same image and that only one of them should be closed eventually.</w:t>
      </w:r>
    </w:p>
    <w:p w:rsidR="00777AA9" w:rsidRPr="00F26A2C" w:rsidRDefault="00777AA9" w:rsidP="00777AA9">
      <w:pPr>
        <w:rPr>
          <w:lang w:val="en-US"/>
        </w:rPr>
      </w:pPr>
      <w:r w:rsidRPr="00F26A2C">
        <w:rPr>
          <w:lang w:val="en-US"/>
        </w:rPr>
        <w:t xml:space="preserve">VGC currently supports (to a varying degree) the following image file formats: BMP, GIF, JPEG, PNG, EXIF, WMF, and EMF. </w:t>
      </w:r>
      <w:r w:rsidR="00E66309" w:rsidRPr="00F26A2C">
        <w:rPr>
          <w:lang w:val="en-US"/>
        </w:rPr>
        <w:t xml:space="preserve">In the above example JPEG is used </w:t>
      </w:r>
      <w:r w:rsidR="00F26A2C" w:rsidRPr="00F26A2C">
        <w:rPr>
          <w:lang w:val="en-US"/>
        </w:rPr>
        <w:t>for</w:t>
      </w:r>
      <w:r w:rsidR="00E66309" w:rsidRPr="00F26A2C">
        <w:rPr>
          <w:lang w:val="en-US"/>
        </w:rPr>
        <w:t xml:space="preserve"> the background image whereas TIFF is used for the ghosts. TIFF appears to work relatively well when an alpha channel is involved, e.g. to mask away the black pixel in between the ghosts. (A discussion about alpha channels and image formats is beyond the scope of this text, but the reader is encouraged to look it up and/or experiment with graphics progr</w:t>
      </w:r>
      <w:r w:rsidR="001F1E95" w:rsidRPr="00F26A2C">
        <w:rPr>
          <w:lang w:val="en-US"/>
        </w:rPr>
        <w:t>am</w:t>
      </w:r>
      <w:r w:rsidR="00E66309" w:rsidRPr="00F26A2C">
        <w:rPr>
          <w:lang w:val="en-US"/>
        </w:rPr>
        <w:t>s such as Photoshop or Gimp).</w:t>
      </w:r>
    </w:p>
    <w:p w:rsidR="00AD47DD" w:rsidRPr="00F26A2C" w:rsidRDefault="00AD47DD" w:rsidP="00AD47DD">
      <w:pPr>
        <w:pStyle w:val="Heading3"/>
        <w:rPr>
          <w:lang w:val="en-US"/>
        </w:rPr>
      </w:pPr>
      <w:r w:rsidRPr="00F26A2C">
        <w:rPr>
          <w:lang w:val="en-US"/>
        </w:rPr>
        <w:t>Clipping</w:t>
      </w:r>
    </w:p>
    <w:p w:rsidR="007660BB" w:rsidRPr="00F26A2C" w:rsidRDefault="007660BB" w:rsidP="0048165D">
      <w:pPr>
        <w:rPr>
          <w:lang w:val="en-US"/>
        </w:rPr>
      </w:pPr>
      <w:r w:rsidRPr="00F26A2C">
        <w:rPr>
          <w:lang w:val="en-US"/>
        </w:rPr>
        <w:t>It is possible, in VGC, to clip a rendered object by using a clip rectangle. In that case, only the part of the object inside of the rectangle is actually rendered. The clip rectangle is handled using the following functions.</w:t>
      </w:r>
    </w:p>
    <w:p w:rsidR="007660BB" w:rsidRPr="00F26A2C" w:rsidRDefault="007660BB" w:rsidP="00483F67">
      <w:pPr>
        <w:pStyle w:val="ProgramkodFirst"/>
      </w:pPr>
      <w:proofErr w:type="spellStart"/>
      <w:r w:rsidRPr="00F26A2C">
        <w:t>const</w:t>
      </w:r>
      <w:proofErr w:type="spellEnd"/>
      <w:r w:rsidRPr="00F26A2C">
        <w:t xml:space="preserve"> </w:t>
      </w:r>
      <w:proofErr w:type="spellStart"/>
      <w:r w:rsidRPr="00F26A2C">
        <w:t>VGCRectangle</w:t>
      </w:r>
      <w:proofErr w:type="spellEnd"/>
      <w:r w:rsidRPr="00F26A2C">
        <w:t xml:space="preserve">&amp; </w:t>
      </w:r>
      <w:proofErr w:type="spellStart"/>
      <w:r w:rsidRPr="00F26A2C">
        <w:t>getClipRectangle</w:t>
      </w:r>
      <w:proofErr w:type="spellEnd"/>
      <w:r w:rsidRPr="00F26A2C">
        <w:t>();</w:t>
      </w:r>
    </w:p>
    <w:p w:rsidR="007660BB" w:rsidRPr="00F26A2C" w:rsidRDefault="007660BB" w:rsidP="007660BB">
      <w:pPr>
        <w:pStyle w:val="Programkod"/>
      </w:pPr>
      <w:r w:rsidRPr="00F26A2C">
        <w:t xml:space="preserve">void                </w:t>
      </w:r>
      <w:proofErr w:type="spellStart"/>
      <w:r w:rsidRPr="00F26A2C">
        <w:t>setClipRectangle</w:t>
      </w:r>
      <w:proofErr w:type="spellEnd"/>
      <w:r w:rsidRPr="00F26A2C">
        <w:t>(</w:t>
      </w:r>
      <w:proofErr w:type="spellStart"/>
      <w:r w:rsidRPr="00F26A2C">
        <w:t>const</w:t>
      </w:r>
      <w:proofErr w:type="spellEnd"/>
      <w:r w:rsidRPr="00F26A2C">
        <w:t xml:space="preserve"> </w:t>
      </w:r>
      <w:proofErr w:type="spellStart"/>
      <w:r w:rsidRPr="00F26A2C">
        <w:t>VGCRectangle</w:t>
      </w:r>
      <w:proofErr w:type="spellEnd"/>
      <w:r w:rsidRPr="00F26A2C">
        <w:t xml:space="preserve"> &amp;</w:t>
      </w:r>
      <w:proofErr w:type="spellStart"/>
      <w:r w:rsidRPr="00F26A2C">
        <w:t>clipRectangle</w:t>
      </w:r>
      <w:proofErr w:type="spellEnd"/>
      <w:r w:rsidRPr="00F26A2C">
        <w:t>);</w:t>
      </w:r>
    </w:p>
    <w:p w:rsidR="007660BB" w:rsidRPr="00F26A2C" w:rsidRDefault="00264673" w:rsidP="0048165D">
      <w:pPr>
        <w:rPr>
          <w:lang w:val="en-US"/>
        </w:rPr>
      </w:pPr>
      <w:r w:rsidRPr="00F26A2C">
        <w:rPr>
          <w:lang w:val="en-US"/>
        </w:rPr>
        <w:t>For example, in order to clip objects to the upper left 25% of the display:</w:t>
      </w:r>
    </w:p>
    <w:p w:rsidR="00264673" w:rsidRPr="00F26A2C" w:rsidRDefault="00264673" w:rsidP="00F26A2C">
      <w:pPr>
        <w:pStyle w:val="ProgramkodFirst"/>
      </w:pPr>
      <w:proofErr w:type="spellStart"/>
      <w:r w:rsidRPr="00F26A2C">
        <w:t>const</w:t>
      </w:r>
      <w:proofErr w:type="spellEnd"/>
      <w:r w:rsidRPr="00F26A2C">
        <w:t xml:space="preserve"> </w:t>
      </w:r>
      <w:proofErr w:type="spellStart"/>
      <w:r w:rsidRPr="00F26A2C">
        <w:t>VGCRectangle</w:t>
      </w:r>
      <w:proofErr w:type="spellEnd"/>
      <w:r w:rsidRPr="00F26A2C">
        <w:t xml:space="preserve"> </w:t>
      </w:r>
      <w:proofErr w:type="spellStart"/>
      <w:r w:rsidRPr="00F26A2C">
        <w:t>clipRectangle</w:t>
      </w:r>
      <w:proofErr w:type="spellEnd"/>
      <w:r w:rsidRPr="00F26A2C">
        <w:t>(</w:t>
      </w:r>
    </w:p>
    <w:p w:rsidR="00264673" w:rsidRPr="00F26A2C" w:rsidRDefault="00264673" w:rsidP="00264673">
      <w:pPr>
        <w:pStyle w:val="Programkod"/>
        <w:ind w:firstLine="720"/>
      </w:pPr>
      <w:proofErr w:type="spellStart"/>
      <w:r w:rsidRPr="00F26A2C">
        <w:t>VGCVector</w:t>
      </w:r>
      <w:proofErr w:type="spellEnd"/>
      <w:r w:rsidRPr="00F26A2C">
        <w:t xml:space="preserve">(0, 0), </w:t>
      </w:r>
    </w:p>
    <w:p w:rsidR="00264673" w:rsidRPr="00F26A2C" w:rsidRDefault="00264673" w:rsidP="00264673">
      <w:pPr>
        <w:pStyle w:val="Programkod"/>
        <w:ind w:firstLine="720"/>
      </w:pPr>
      <w:r w:rsidRPr="00F26A2C">
        <w:t xml:space="preserve">DISPLAY_WIDTH / 2, </w:t>
      </w:r>
    </w:p>
    <w:p w:rsidR="00264673" w:rsidRPr="00F26A2C" w:rsidRDefault="00264673" w:rsidP="00264673">
      <w:pPr>
        <w:pStyle w:val="Programkod"/>
        <w:ind w:firstLine="720"/>
      </w:pPr>
      <w:r w:rsidRPr="00F26A2C">
        <w:t>DISPLAY_HEIGHT / 2</w:t>
      </w:r>
    </w:p>
    <w:p w:rsidR="00264673" w:rsidRPr="00F26A2C" w:rsidRDefault="00264673" w:rsidP="00264673">
      <w:pPr>
        <w:pStyle w:val="Programkod"/>
      </w:pPr>
      <w:r w:rsidRPr="00F26A2C">
        <w:t>);</w:t>
      </w:r>
    </w:p>
    <w:p w:rsidR="00264673" w:rsidRPr="00F26A2C" w:rsidRDefault="00264673" w:rsidP="00483F67">
      <w:pPr>
        <w:pStyle w:val="ProgramkodLast"/>
      </w:pPr>
      <w:proofErr w:type="spellStart"/>
      <w:r w:rsidRPr="00F26A2C">
        <w:t>VGCDisplay</w:t>
      </w:r>
      <w:proofErr w:type="spellEnd"/>
      <w:r w:rsidRPr="00F26A2C">
        <w:t>::</w:t>
      </w:r>
      <w:proofErr w:type="spellStart"/>
      <w:r w:rsidRPr="00F26A2C">
        <w:t>setClipRectangle</w:t>
      </w:r>
      <w:proofErr w:type="spellEnd"/>
      <w:r w:rsidRPr="00F26A2C">
        <w:t>(</w:t>
      </w:r>
      <w:proofErr w:type="spellStart"/>
      <w:r w:rsidRPr="00F26A2C">
        <w:t>clipRectangle</w:t>
      </w:r>
      <w:proofErr w:type="spellEnd"/>
      <w:r w:rsidRPr="00F26A2C">
        <w:t>);</w:t>
      </w:r>
    </w:p>
    <w:p w:rsidR="007660BB" w:rsidRPr="00F26A2C" w:rsidRDefault="009418F6" w:rsidP="0048165D">
      <w:pPr>
        <w:rPr>
          <w:lang w:val="en-US"/>
        </w:rPr>
      </w:pPr>
      <w:r w:rsidRPr="00F26A2C">
        <w:rPr>
          <w:lang w:val="en-US"/>
        </w:rPr>
        <w:t>Note that no matter how the clip rectangle is placed, objects are also always clipped to fit into the display, i.e. it is not possible to render outside of the display.</w:t>
      </w:r>
    </w:p>
    <w:p w:rsidR="00234599" w:rsidRPr="00F26A2C" w:rsidRDefault="00234599" w:rsidP="007256FA">
      <w:pPr>
        <w:pStyle w:val="Heading2"/>
        <w:rPr>
          <w:lang w:val="en-US"/>
        </w:rPr>
      </w:pPr>
      <w:proofErr w:type="spellStart"/>
      <w:r w:rsidRPr="00F26A2C">
        <w:rPr>
          <w:lang w:val="en-US"/>
        </w:rPr>
        <w:t>VGCKeyboard</w:t>
      </w:r>
      <w:proofErr w:type="spellEnd"/>
    </w:p>
    <w:p w:rsidR="00A37FB1" w:rsidRPr="00F26A2C" w:rsidRDefault="004C211E" w:rsidP="00A37FB1">
      <w:pPr>
        <w:rPr>
          <w:lang w:val="en-US"/>
        </w:rPr>
      </w:pPr>
      <w:proofErr w:type="spellStart"/>
      <w:r w:rsidRPr="00F26A2C">
        <w:rPr>
          <w:lang w:val="en-US"/>
        </w:rPr>
        <w:t>VGCKeyboard</w:t>
      </w:r>
      <w:proofErr w:type="spellEnd"/>
      <w:r w:rsidRPr="00F26A2C">
        <w:rPr>
          <w:lang w:val="en-US"/>
        </w:rPr>
        <w:t xml:space="preserve"> implements functions to handle keyboard input:</w:t>
      </w:r>
    </w:p>
    <w:p w:rsidR="00BE6293" w:rsidRPr="00F26A2C" w:rsidRDefault="00BE6293" w:rsidP="00DF04AB">
      <w:pPr>
        <w:pStyle w:val="ProgramkodFirst"/>
      </w:pPr>
      <w:r w:rsidRPr="00F26A2C">
        <w:lastRenderedPageBreak/>
        <w:t xml:space="preserve">void               </w:t>
      </w:r>
      <w:proofErr w:type="spellStart"/>
      <w:r w:rsidRPr="00F26A2C">
        <w:t>beginLoop</w:t>
      </w:r>
      <w:proofErr w:type="spellEnd"/>
      <w:r w:rsidRPr="00F26A2C">
        <w:t>();</w:t>
      </w:r>
    </w:p>
    <w:p w:rsidR="00BE6293" w:rsidRPr="00F26A2C" w:rsidRDefault="00BE6293" w:rsidP="00DF04AB">
      <w:pPr>
        <w:pStyle w:val="Programkod"/>
      </w:pPr>
      <w:r w:rsidRPr="00F26A2C">
        <w:t xml:space="preserve">void               </w:t>
      </w:r>
      <w:proofErr w:type="spellStart"/>
      <w:r w:rsidRPr="00F26A2C">
        <w:t>clearBuffer</w:t>
      </w:r>
      <w:proofErr w:type="spellEnd"/>
      <w:r w:rsidRPr="00F26A2C">
        <w:t>();</w:t>
      </w:r>
    </w:p>
    <w:p w:rsidR="00BE6293" w:rsidRPr="00F26A2C" w:rsidRDefault="00BE6293" w:rsidP="00DF04AB">
      <w:pPr>
        <w:pStyle w:val="Programkod"/>
      </w:pPr>
      <w:r w:rsidRPr="00F26A2C">
        <w:t xml:space="preserve">void               </w:t>
      </w:r>
      <w:proofErr w:type="spellStart"/>
      <w:r w:rsidRPr="00F26A2C">
        <w:t>endLoop</w:t>
      </w:r>
      <w:proofErr w:type="spellEnd"/>
      <w:r w:rsidRPr="00F26A2C">
        <w:t>();</w:t>
      </w:r>
    </w:p>
    <w:p w:rsidR="00BE6293" w:rsidRPr="00F26A2C" w:rsidRDefault="00BE6293" w:rsidP="00DF04AB">
      <w:pPr>
        <w:pStyle w:val="Programkod"/>
      </w:pPr>
      <w:r w:rsidRPr="00F26A2C">
        <w:t xml:space="preserve">void               </w:t>
      </w:r>
      <w:proofErr w:type="spellStart"/>
      <w:r w:rsidRPr="00F26A2C">
        <w:t>finalizeKeyboard</w:t>
      </w:r>
      <w:proofErr w:type="spellEnd"/>
      <w:r w:rsidRPr="00F26A2C">
        <w:t>();</w:t>
      </w:r>
    </w:p>
    <w:p w:rsidR="00BE6293" w:rsidRPr="00F26A2C" w:rsidRDefault="00BE6293" w:rsidP="00DF04AB">
      <w:pPr>
        <w:pStyle w:val="Programkod"/>
      </w:pPr>
      <w:proofErr w:type="spellStart"/>
      <w:r w:rsidRPr="00F26A2C">
        <w:t>const</w:t>
      </w:r>
      <w:proofErr w:type="spellEnd"/>
      <w:r w:rsidRPr="00F26A2C">
        <w:t xml:space="preserve"> </w:t>
      </w:r>
      <w:proofErr w:type="spellStart"/>
      <w:r w:rsidRPr="00F26A2C">
        <w:t>std</w:t>
      </w:r>
      <w:proofErr w:type="spellEnd"/>
      <w:r w:rsidRPr="00F26A2C">
        <w:t xml:space="preserve">::string&amp; </w:t>
      </w:r>
      <w:proofErr w:type="spellStart"/>
      <w:r w:rsidRPr="00F26A2C">
        <w:t>getBuffer</w:t>
      </w:r>
      <w:proofErr w:type="spellEnd"/>
      <w:r w:rsidRPr="00F26A2C">
        <w:t>();</w:t>
      </w:r>
    </w:p>
    <w:p w:rsidR="00BE6293" w:rsidRPr="00F26A2C" w:rsidRDefault="00BE6293" w:rsidP="00DF04AB">
      <w:pPr>
        <w:pStyle w:val="Programkod"/>
      </w:pPr>
      <w:r w:rsidRPr="00F26A2C">
        <w:t xml:space="preserve">void               </w:t>
      </w:r>
      <w:proofErr w:type="spellStart"/>
      <w:r w:rsidRPr="00F26A2C">
        <w:t>initializeKeyboard</w:t>
      </w:r>
      <w:proofErr w:type="spellEnd"/>
      <w:r w:rsidRPr="00F26A2C">
        <w:t>();</w:t>
      </w:r>
    </w:p>
    <w:p w:rsidR="00BE6293" w:rsidRPr="00F26A2C" w:rsidRDefault="00BE6293" w:rsidP="00DF04AB">
      <w:pPr>
        <w:pStyle w:val="Programkod"/>
      </w:pPr>
      <w:proofErr w:type="spellStart"/>
      <w:r w:rsidRPr="00F26A2C">
        <w:t>bool</w:t>
      </w:r>
      <w:proofErr w:type="spellEnd"/>
      <w:r w:rsidRPr="00F26A2C">
        <w:t xml:space="preserve">               </w:t>
      </w:r>
      <w:proofErr w:type="spellStart"/>
      <w:r w:rsidRPr="00F26A2C">
        <w:t>isPressed</w:t>
      </w:r>
      <w:proofErr w:type="spellEnd"/>
      <w:r w:rsidRPr="00F26A2C">
        <w:t>(</w:t>
      </w:r>
      <w:proofErr w:type="spellStart"/>
      <w:r w:rsidRPr="00F26A2C">
        <w:t>const</w:t>
      </w:r>
      <w:proofErr w:type="spellEnd"/>
      <w:r w:rsidRPr="00F26A2C">
        <w:t xml:space="preserve"> </w:t>
      </w:r>
      <w:proofErr w:type="spellStart"/>
      <w:r w:rsidRPr="00F26A2C">
        <w:t>VGCKey</w:t>
      </w:r>
      <w:proofErr w:type="spellEnd"/>
      <w:r w:rsidRPr="00F26A2C">
        <w:t xml:space="preserve"> &amp;key);</w:t>
      </w:r>
    </w:p>
    <w:p w:rsidR="00BE6293" w:rsidRPr="00F26A2C" w:rsidRDefault="00BE6293" w:rsidP="00DF04AB">
      <w:pPr>
        <w:pStyle w:val="ProgramkodLast"/>
      </w:pPr>
      <w:proofErr w:type="spellStart"/>
      <w:r w:rsidRPr="00F26A2C">
        <w:t>bool</w:t>
      </w:r>
      <w:proofErr w:type="spellEnd"/>
      <w:r w:rsidRPr="00F26A2C">
        <w:t xml:space="preserve">               </w:t>
      </w:r>
      <w:proofErr w:type="spellStart"/>
      <w:r w:rsidRPr="00F26A2C">
        <w:t>wasPressed</w:t>
      </w:r>
      <w:proofErr w:type="spellEnd"/>
      <w:r w:rsidRPr="00F26A2C">
        <w:t>(</w:t>
      </w:r>
      <w:proofErr w:type="spellStart"/>
      <w:r w:rsidRPr="00F26A2C">
        <w:t>const</w:t>
      </w:r>
      <w:proofErr w:type="spellEnd"/>
      <w:r w:rsidRPr="00F26A2C">
        <w:t xml:space="preserve"> </w:t>
      </w:r>
      <w:proofErr w:type="spellStart"/>
      <w:r w:rsidRPr="00F26A2C">
        <w:t>VGCKey</w:t>
      </w:r>
      <w:proofErr w:type="spellEnd"/>
      <w:r w:rsidRPr="00F26A2C">
        <w:t xml:space="preserve"> &amp;key);</w:t>
      </w:r>
    </w:p>
    <w:p w:rsidR="00471A39" w:rsidRPr="00F26A2C" w:rsidRDefault="00471A39" w:rsidP="00BE6293">
      <w:pPr>
        <w:rPr>
          <w:lang w:val="en-US"/>
        </w:rPr>
      </w:pPr>
      <w:r w:rsidRPr="00F26A2C">
        <w:rPr>
          <w:lang w:val="en-US"/>
        </w:rPr>
        <w:t xml:space="preserve">Before using these functions, the keyboard must be initialized by calling the </w:t>
      </w:r>
      <w:proofErr w:type="spellStart"/>
      <w:r w:rsidRPr="00F26A2C">
        <w:rPr>
          <w:lang w:val="en-US"/>
        </w:rPr>
        <w:t>initializeKeyboard</w:t>
      </w:r>
      <w:proofErr w:type="spellEnd"/>
      <w:r w:rsidRPr="00F26A2C">
        <w:rPr>
          <w:lang w:val="en-US"/>
        </w:rPr>
        <w:t xml:space="preserve">() function. When done using the keyboard it should be finalized using </w:t>
      </w:r>
      <w:proofErr w:type="spellStart"/>
      <w:r w:rsidRPr="00F26A2C">
        <w:rPr>
          <w:lang w:val="en-US"/>
        </w:rPr>
        <w:t>finalizekeyboard</w:t>
      </w:r>
      <w:proofErr w:type="spellEnd"/>
      <w:r w:rsidRPr="00F26A2C">
        <w:rPr>
          <w:lang w:val="en-US"/>
        </w:rPr>
        <w:t xml:space="preserve">(). The keyboard can be initialized several times and will in that case remain initialized until it has been finalized the same number of times. </w:t>
      </w:r>
    </w:p>
    <w:p w:rsidR="00BE6293" w:rsidRPr="00F26A2C" w:rsidRDefault="009A74AB" w:rsidP="00BE6293">
      <w:pPr>
        <w:rPr>
          <w:lang w:val="en-US"/>
        </w:rPr>
      </w:pPr>
      <w:r w:rsidRPr="00F26A2C">
        <w:rPr>
          <w:lang w:val="en-US"/>
        </w:rPr>
        <w:t xml:space="preserve">The </w:t>
      </w:r>
      <w:proofErr w:type="spellStart"/>
      <w:r w:rsidRPr="00F26A2C">
        <w:rPr>
          <w:lang w:val="en-US"/>
        </w:rPr>
        <w:t>beginLoop</w:t>
      </w:r>
      <w:proofErr w:type="spellEnd"/>
      <w:r w:rsidRPr="00F26A2C">
        <w:rPr>
          <w:lang w:val="en-US"/>
        </w:rPr>
        <w:t xml:space="preserve">() and </w:t>
      </w:r>
      <w:proofErr w:type="spellStart"/>
      <w:r w:rsidRPr="00F26A2C">
        <w:rPr>
          <w:lang w:val="en-US"/>
        </w:rPr>
        <w:t>endLoop</w:t>
      </w:r>
      <w:proofErr w:type="spellEnd"/>
      <w:r w:rsidRPr="00F26A2C">
        <w:rPr>
          <w:lang w:val="en-US"/>
        </w:rPr>
        <w:t xml:space="preserve">() functions </w:t>
      </w:r>
      <w:r w:rsidR="00572EB9" w:rsidRPr="00F26A2C">
        <w:rPr>
          <w:lang w:val="en-US"/>
        </w:rPr>
        <w:t>should</w:t>
      </w:r>
      <w:r w:rsidRPr="00F26A2C">
        <w:rPr>
          <w:lang w:val="en-US"/>
        </w:rPr>
        <w:t xml:space="preserve"> be called to signal respectively the beginning and the end of the game loop. (Most clients need not perform this call themselves, since it is called internally by the higher level </w:t>
      </w:r>
      <w:proofErr w:type="spellStart"/>
      <w:r w:rsidR="000142F4" w:rsidRPr="000142F4">
        <w:rPr>
          <w:lang w:val="en-US"/>
        </w:rPr>
        <w:t>VGCVirtualGameConsole</w:t>
      </w:r>
      <w:proofErr w:type="spellEnd"/>
      <w:r w:rsidRPr="00F26A2C">
        <w:rPr>
          <w:lang w:val="en-US"/>
        </w:rPr>
        <w:t>::</w:t>
      </w:r>
      <w:proofErr w:type="spellStart"/>
      <w:r w:rsidRPr="00F26A2C">
        <w:rPr>
          <w:lang w:val="en-US"/>
        </w:rPr>
        <w:t>beginLoop</w:t>
      </w:r>
      <w:proofErr w:type="spellEnd"/>
      <w:r w:rsidRPr="00F26A2C">
        <w:rPr>
          <w:lang w:val="en-US"/>
        </w:rPr>
        <w:t>() function.)</w:t>
      </w:r>
    </w:p>
    <w:p w:rsidR="009A74AB" w:rsidRPr="00F26A2C" w:rsidRDefault="00051787" w:rsidP="00BE6293">
      <w:pPr>
        <w:rPr>
          <w:lang w:val="en-US"/>
        </w:rPr>
      </w:pPr>
      <w:r w:rsidRPr="00F26A2C">
        <w:rPr>
          <w:lang w:val="en-US"/>
        </w:rPr>
        <w:t xml:space="preserve">The </w:t>
      </w:r>
      <w:proofErr w:type="spellStart"/>
      <w:r w:rsidRPr="00F26A2C">
        <w:rPr>
          <w:lang w:val="en-US"/>
        </w:rPr>
        <w:t>isPressed</w:t>
      </w:r>
      <w:proofErr w:type="spellEnd"/>
      <w:r w:rsidRPr="00F26A2C">
        <w:rPr>
          <w:lang w:val="en-US"/>
        </w:rPr>
        <w:t>() function tells whether or no</w:t>
      </w:r>
      <w:r w:rsidR="001F1E95" w:rsidRPr="00F26A2C">
        <w:rPr>
          <w:lang w:val="en-US"/>
        </w:rPr>
        <w:t>t</w:t>
      </w:r>
      <w:r w:rsidRPr="00F26A2C">
        <w:rPr>
          <w:lang w:val="en-US"/>
        </w:rPr>
        <w:t xml:space="preserve"> a particular key on the keyboard is pressed or not. </w:t>
      </w:r>
      <w:proofErr w:type="spellStart"/>
      <w:r w:rsidRPr="00F26A2C">
        <w:rPr>
          <w:lang w:val="en-US"/>
        </w:rPr>
        <w:t>Similarily</w:t>
      </w:r>
      <w:proofErr w:type="spellEnd"/>
      <w:r w:rsidRPr="00F26A2C">
        <w:rPr>
          <w:lang w:val="en-US"/>
        </w:rPr>
        <w:t xml:space="preserve">, </w:t>
      </w:r>
      <w:proofErr w:type="spellStart"/>
      <w:r w:rsidRPr="00F26A2C">
        <w:rPr>
          <w:lang w:val="en-US"/>
        </w:rPr>
        <w:t>wasPressed</w:t>
      </w:r>
      <w:proofErr w:type="spellEnd"/>
      <w:r w:rsidRPr="00F26A2C">
        <w:rPr>
          <w:lang w:val="en-US"/>
        </w:rPr>
        <w:t>() tells whether a key has been released which is useful in order to detect key clicks as opposed to key presses.</w:t>
      </w:r>
    </w:p>
    <w:p w:rsidR="00051787" w:rsidRPr="00F26A2C" w:rsidRDefault="000F4D4A" w:rsidP="00BE6293">
      <w:pPr>
        <w:rPr>
          <w:lang w:val="en-US"/>
        </w:rPr>
      </w:pPr>
      <w:r w:rsidRPr="00F26A2C">
        <w:rPr>
          <w:lang w:val="en-US"/>
        </w:rPr>
        <w:t xml:space="preserve">Character input can be </w:t>
      </w:r>
      <w:proofErr w:type="spellStart"/>
      <w:r w:rsidRPr="00F26A2C">
        <w:rPr>
          <w:lang w:val="en-US"/>
        </w:rPr>
        <w:t>retrived</w:t>
      </w:r>
      <w:proofErr w:type="spellEnd"/>
      <w:r w:rsidRPr="00F26A2C">
        <w:rPr>
          <w:lang w:val="en-US"/>
        </w:rPr>
        <w:t xml:space="preserve"> by means of the </w:t>
      </w:r>
      <w:proofErr w:type="spellStart"/>
      <w:r w:rsidRPr="00F26A2C">
        <w:rPr>
          <w:lang w:val="en-US"/>
        </w:rPr>
        <w:t>getBuffer</w:t>
      </w:r>
      <w:proofErr w:type="spellEnd"/>
      <w:r w:rsidRPr="00F26A2C">
        <w:rPr>
          <w:lang w:val="en-US"/>
        </w:rPr>
        <w:t xml:space="preserve">() function that returns the current input buffer in the form of a C++ standard string. A call to the </w:t>
      </w:r>
      <w:proofErr w:type="spellStart"/>
      <w:r w:rsidRPr="00F26A2C">
        <w:rPr>
          <w:lang w:val="en-US"/>
        </w:rPr>
        <w:t>clearBuffer</w:t>
      </w:r>
      <w:proofErr w:type="spellEnd"/>
      <w:r w:rsidRPr="00F26A2C">
        <w:rPr>
          <w:lang w:val="en-US"/>
        </w:rPr>
        <w:t>() function clears the input buffer in order and hence prepares it for new input.</w:t>
      </w:r>
    </w:p>
    <w:p w:rsidR="004C211E" w:rsidRPr="00F26A2C" w:rsidRDefault="00084BEB" w:rsidP="00BE6293">
      <w:pPr>
        <w:rPr>
          <w:lang w:val="en-US"/>
        </w:rPr>
      </w:pPr>
      <w:r w:rsidRPr="00F26A2C">
        <w:rPr>
          <w:lang w:val="en-US"/>
        </w:rPr>
        <w:t>The following program allows the user to enter a text stri</w:t>
      </w:r>
      <w:r w:rsidR="008B50DE" w:rsidRPr="00F26A2C">
        <w:rPr>
          <w:lang w:val="en-US"/>
        </w:rPr>
        <w:t xml:space="preserve">ng that appears on the display. The example also shows how one can implement a cursor using the character ‘|’. </w:t>
      </w:r>
    </w:p>
    <w:p w:rsidR="009E4F41" w:rsidRPr="00F26A2C" w:rsidRDefault="009E4F41" w:rsidP="009E4F41">
      <w:pPr>
        <w:pStyle w:val="ProgramkodFirst"/>
      </w:pPr>
      <w:r>
        <w:t>#include "</w:t>
      </w:r>
      <w:proofErr w:type="spellStart"/>
      <w:r>
        <w:t>VGCVirtualGameConsole</w:t>
      </w:r>
      <w:r w:rsidRPr="00F26A2C">
        <w:t>.h</w:t>
      </w:r>
      <w:proofErr w:type="spellEnd"/>
      <w:r w:rsidRPr="00F26A2C">
        <w:t>"</w:t>
      </w:r>
    </w:p>
    <w:p w:rsidR="00C46941" w:rsidRPr="00F26A2C" w:rsidRDefault="00C46941" w:rsidP="00C46941">
      <w:pPr>
        <w:pStyle w:val="Programkod"/>
      </w:pPr>
      <w:r w:rsidRPr="00F26A2C">
        <w:t>#include &lt;string&gt;</w:t>
      </w:r>
    </w:p>
    <w:p w:rsidR="00C46941" w:rsidRPr="00F26A2C" w:rsidRDefault="00C46941" w:rsidP="00C46941">
      <w:pPr>
        <w:pStyle w:val="Programkod"/>
      </w:pPr>
      <w:r w:rsidRPr="00F26A2C">
        <w:t>#include &lt;</w:t>
      </w:r>
      <w:proofErr w:type="spellStart"/>
      <w:r w:rsidRPr="00F26A2C">
        <w:t>strstream</w:t>
      </w:r>
      <w:proofErr w:type="spellEnd"/>
      <w:r w:rsidRPr="00F26A2C">
        <w:t>&gt;</w:t>
      </w:r>
    </w:p>
    <w:p w:rsidR="00C46941" w:rsidRPr="00F26A2C" w:rsidRDefault="00C46941" w:rsidP="00C46941">
      <w:pPr>
        <w:pStyle w:val="Programkod"/>
      </w:pPr>
    </w:p>
    <w:p w:rsidR="00C46941" w:rsidRPr="00F26A2C" w:rsidRDefault="00C46941" w:rsidP="00C46941">
      <w:pPr>
        <w:pStyle w:val="Programkod"/>
      </w:pPr>
      <w:r w:rsidRPr="00F26A2C">
        <w:t xml:space="preserve">using namespace </w:t>
      </w:r>
      <w:proofErr w:type="spellStart"/>
      <w:r w:rsidRPr="00F26A2C">
        <w:t>std</w:t>
      </w:r>
      <w:proofErr w:type="spellEnd"/>
      <w:r w:rsidRPr="00F26A2C">
        <w:t>;</w:t>
      </w:r>
    </w:p>
    <w:p w:rsidR="00C46941" w:rsidRPr="00F26A2C" w:rsidRDefault="00C46941" w:rsidP="00C46941">
      <w:pPr>
        <w:pStyle w:val="Programkod"/>
      </w:pPr>
    </w:p>
    <w:p w:rsidR="00C46941" w:rsidRPr="00F26A2C" w:rsidRDefault="00C46941" w:rsidP="00C46941">
      <w:pPr>
        <w:pStyle w:val="Programkod"/>
      </w:pPr>
      <w:proofErr w:type="spellStart"/>
      <w:r w:rsidRPr="00F26A2C">
        <w:t>int</w:t>
      </w:r>
      <w:proofErr w:type="spellEnd"/>
      <w:r w:rsidRPr="00F26A2C">
        <w:t xml:space="preserve"> </w:t>
      </w:r>
      <w:proofErr w:type="spellStart"/>
      <w:r w:rsidRPr="00F26A2C">
        <w:t>VGCMain</w:t>
      </w:r>
      <w:proofErr w:type="spellEnd"/>
      <w:r w:rsidRPr="00F26A2C">
        <w:t>(</w:t>
      </w:r>
      <w:proofErr w:type="spellStart"/>
      <w:r w:rsidRPr="00F26A2C">
        <w:t>const</w:t>
      </w:r>
      <w:proofErr w:type="spellEnd"/>
      <w:r w:rsidRPr="00F26A2C">
        <w:t xml:space="preserve"> </w:t>
      </w:r>
      <w:proofErr w:type="spellStart"/>
      <w:r w:rsidRPr="00F26A2C">
        <w:t>VGCStringVector</w:t>
      </w:r>
      <w:proofErr w:type="spellEnd"/>
      <w:r w:rsidRPr="00F26A2C">
        <w:t xml:space="preserve"> &amp;parameters){</w:t>
      </w:r>
    </w:p>
    <w:p w:rsidR="00C46941" w:rsidRPr="00F26A2C" w:rsidRDefault="00C46941" w:rsidP="00C46941">
      <w:pPr>
        <w:pStyle w:val="Programkod"/>
      </w:pPr>
    </w:p>
    <w:p w:rsidR="00C46941" w:rsidRPr="00F26A2C" w:rsidRDefault="00C46941" w:rsidP="00C46941">
      <w:pPr>
        <w:pStyle w:val="Programkod"/>
      </w:pPr>
      <w:r w:rsidRPr="00F26A2C">
        <w:tab/>
      </w:r>
      <w:proofErr w:type="spellStart"/>
      <w:r w:rsidRPr="00F26A2C">
        <w:t>const</w:t>
      </w:r>
      <w:proofErr w:type="spellEnd"/>
      <w:r w:rsidRPr="00F26A2C">
        <w:t xml:space="preserve"> string </w:t>
      </w:r>
      <w:proofErr w:type="spellStart"/>
      <w:r w:rsidRPr="00F26A2C">
        <w:t>applicationName</w:t>
      </w:r>
      <w:proofErr w:type="spellEnd"/>
      <w:r w:rsidRPr="00F26A2C">
        <w:t xml:space="preserve"> = "Text input";</w:t>
      </w:r>
    </w:p>
    <w:p w:rsidR="00C46941" w:rsidRPr="00F26A2C" w:rsidRDefault="00C46941" w:rsidP="00C46941">
      <w:pPr>
        <w:pStyle w:val="Programkod"/>
      </w:pPr>
      <w:r w:rsidRPr="00F26A2C">
        <w:tab/>
      </w:r>
      <w:proofErr w:type="spellStart"/>
      <w:r w:rsidRPr="00F26A2C">
        <w:t>const</w:t>
      </w:r>
      <w:proofErr w:type="spellEnd"/>
      <w:r w:rsidRPr="00F26A2C">
        <w:t xml:space="preserve"> </w:t>
      </w:r>
      <w:proofErr w:type="spellStart"/>
      <w:r w:rsidRPr="00F26A2C">
        <w:t>int</w:t>
      </w:r>
      <w:proofErr w:type="spellEnd"/>
      <w:r w:rsidRPr="00F26A2C">
        <w:t xml:space="preserve">    DISPLAY_WIDTH   = 640;</w:t>
      </w:r>
    </w:p>
    <w:p w:rsidR="00C46941" w:rsidRPr="00F26A2C" w:rsidRDefault="00C46941" w:rsidP="00C46941">
      <w:pPr>
        <w:pStyle w:val="Programkod"/>
      </w:pPr>
      <w:r w:rsidRPr="00F26A2C">
        <w:tab/>
      </w:r>
      <w:proofErr w:type="spellStart"/>
      <w:r w:rsidRPr="00F26A2C">
        <w:t>const</w:t>
      </w:r>
      <w:proofErr w:type="spellEnd"/>
      <w:r w:rsidRPr="00F26A2C">
        <w:t xml:space="preserve"> </w:t>
      </w:r>
      <w:proofErr w:type="spellStart"/>
      <w:r w:rsidRPr="00F26A2C">
        <w:t>int</w:t>
      </w:r>
      <w:proofErr w:type="spellEnd"/>
      <w:r w:rsidRPr="00F26A2C">
        <w:t xml:space="preserve">    DISPLAY_HEIGHT  = 320;</w:t>
      </w:r>
    </w:p>
    <w:p w:rsidR="00C46941" w:rsidRPr="00F26A2C" w:rsidRDefault="00C46941" w:rsidP="00C46941">
      <w:pPr>
        <w:pStyle w:val="Programkod"/>
      </w:pPr>
      <w:r w:rsidRPr="00F26A2C">
        <w:tab/>
      </w:r>
      <w:proofErr w:type="spellStart"/>
      <w:r w:rsidR="000142F4" w:rsidRPr="00F26A2C">
        <w:t>VGC</w:t>
      </w:r>
      <w:r w:rsidR="000142F4">
        <w:t>VirtualGameConsole</w:t>
      </w:r>
      <w:proofErr w:type="spellEnd"/>
      <w:r w:rsidRPr="00F26A2C">
        <w:t>::initialize(</w:t>
      </w:r>
      <w:proofErr w:type="spellStart"/>
      <w:r w:rsidRPr="00F26A2C">
        <w:t>applicationName</w:t>
      </w:r>
      <w:proofErr w:type="spellEnd"/>
      <w:r w:rsidRPr="00F26A2C">
        <w:t>, DISPLAY_WIDTH, DISPLAY_HEIGHT);</w:t>
      </w:r>
    </w:p>
    <w:p w:rsidR="00C46941" w:rsidRPr="00F26A2C" w:rsidRDefault="00C46941" w:rsidP="00C46941">
      <w:pPr>
        <w:pStyle w:val="Programkod"/>
      </w:pPr>
    </w:p>
    <w:p w:rsidR="00C46941" w:rsidRPr="00F26A2C" w:rsidRDefault="00C46941" w:rsidP="00C46941">
      <w:pPr>
        <w:pStyle w:val="Programkod"/>
      </w:pPr>
      <w:r w:rsidRPr="00F26A2C">
        <w:tab/>
      </w:r>
      <w:proofErr w:type="spellStart"/>
      <w:r w:rsidRPr="00F26A2C">
        <w:t>const</w:t>
      </w:r>
      <w:proofErr w:type="spellEnd"/>
      <w:r w:rsidRPr="00F26A2C">
        <w:t xml:space="preserve"> </w:t>
      </w:r>
      <w:proofErr w:type="spellStart"/>
      <w:r w:rsidRPr="00F26A2C">
        <w:t>int</w:t>
      </w:r>
      <w:proofErr w:type="spellEnd"/>
      <w:r w:rsidRPr="00F26A2C">
        <w:t xml:space="preserve"> FONT_SIZE = 24;</w:t>
      </w:r>
    </w:p>
    <w:p w:rsidR="00C46941" w:rsidRPr="00F26A2C" w:rsidRDefault="00C46941" w:rsidP="00C46941">
      <w:pPr>
        <w:pStyle w:val="Programkod"/>
      </w:pPr>
      <w:r w:rsidRPr="00F26A2C">
        <w:tab/>
      </w:r>
      <w:proofErr w:type="spellStart"/>
      <w:r w:rsidRPr="00F26A2C">
        <w:t>VGCFont</w:t>
      </w:r>
      <w:proofErr w:type="spellEnd"/>
      <w:r w:rsidRPr="00F26A2C">
        <w:t xml:space="preserve"> font = </w:t>
      </w:r>
      <w:proofErr w:type="spellStart"/>
      <w:r w:rsidRPr="00F26A2C">
        <w:t>VGCDisplay</w:t>
      </w:r>
      <w:proofErr w:type="spellEnd"/>
      <w:r w:rsidRPr="00F26A2C">
        <w:t>::</w:t>
      </w:r>
      <w:proofErr w:type="spellStart"/>
      <w:r w:rsidRPr="00F26A2C">
        <w:t>openFont</w:t>
      </w:r>
      <w:proofErr w:type="spellEnd"/>
      <w:r w:rsidRPr="00F26A2C">
        <w:t>("Times New Roman", FONT_SIZE);</w:t>
      </w:r>
    </w:p>
    <w:p w:rsidR="00C46941" w:rsidRPr="00F26A2C" w:rsidRDefault="00C46941" w:rsidP="00C46941">
      <w:pPr>
        <w:pStyle w:val="Programkod"/>
      </w:pPr>
    </w:p>
    <w:p w:rsidR="00C46941" w:rsidRPr="00F26A2C" w:rsidRDefault="00C46941" w:rsidP="00C46941">
      <w:pPr>
        <w:pStyle w:val="Programkod"/>
      </w:pPr>
      <w:r w:rsidRPr="00F26A2C">
        <w:tab/>
        <w:t>while(!</w:t>
      </w:r>
      <w:proofErr w:type="spellStart"/>
      <w:r w:rsidRPr="00F26A2C">
        <w:t>VGCKeyboard</w:t>
      </w:r>
      <w:proofErr w:type="spellEnd"/>
      <w:r w:rsidRPr="00F26A2C">
        <w:t>::</w:t>
      </w:r>
      <w:proofErr w:type="spellStart"/>
      <w:r w:rsidRPr="00F26A2C">
        <w:t>wasPr</w:t>
      </w:r>
      <w:r w:rsidR="000142F4">
        <w:t>essed</w:t>
      </w:r>
      <w:proofErr w:type="spellEnd"/>
      <w:r w:rsidR="000142F4">
        <w:t>(</w:t>
      </w:r>
      <w:proofErr w:type="spellStart"/>
      <w:r w:rsidR="000142F4">
        <w:t>VGCKey</w:t>
      </w:r>
      <w:proofErr w:type="spellEnd"/>
      <w:r w:rsidR="000142F4">
        <w:t xml:space="preserve">::ESCAPE_KEY) &amp;&amp; </w:t>
      </w:r>
      <w:proofErr w:type="spellStart"/>
      <w:r w:rsidR="000142F4" w:rsidRPr="00F26A2C">
        <w:t>VGC</w:t>
      </w:r>
      <w:r w:rsidR="000142F4">
        <w:t>VirtualGameConsole</w:t>
      </w:r>
      <w:proofErr w:type="spellEnd"/>
      <w:r w:rsidRPr="00F26A2C">
        <w:t>::</w:t>
      </w:r>
      <w:proofErr w:type="spellStart"/>
      <w:r w:rsidRPr="00F26A2C">
        <w:t>beginLoop</w:t>
      </w:r>
      <w:proofErr w:type="spellEnd"/>
      <w:r w:rsidRPr="00F26A2C">
        <w:t>()){</w:t>
      </w:r>
    </w:p>
    <w:p w:rsidR="00C46941" w:rsidRPr="00F26A2C" w:rsidRDefault="00C46941" w:rsidP="00C46941">
      <w:pPr>
        <w:pStyle w:val="Programkod"/>
      </w:pPr>
      <w:r w:rsidRPr="00F26A2C">
        <w:tab/>
      </w:r>
    </w:p>
    <w:p w:rsidR="00C46941" w:rsidRPr="00F26A2C" w:rsidRDefault="00C46941" w:rsidP="00C46941">
      <w:pPr>
        <w:pStyle w:val="Programkod"/>
      </w:pPr>
      <w:r w:rsidRPr="00F26A2C">
        <w:tab/>
      </w:r>
      <w:r w:rsidRPr="00F26A2C">
        <w:tab/>
        <w:t>if(</w:t>
      </w:r>
      <w:proofErr w:type="spellStart"/>
      <w:r w:rsidRPr="00F26A2C">
        <w:t>VGCDisplay</w:t>
      </w:r>
      <w:proofErr w:type="spellEnd"/>
      <w:r w:rsidRPr="00F26A2C">
        <w:t>::</w:t>
      </w:r>
      <w:proofErr w:type="spellStart"/>
      <w:r w:rsidRPr="00F26A2C">
        <w:t>beginFrame</w:t>
      </w:r>
      <w:proofErr w:type="spellEnd"/>
      <w:r w:rsidRPr="00F26A2C">
        <w:t>()){</w:t>
      </w:r>
    </w:p>
    <w:p w:rsidR="00C46941" w:rsidRPr="00F26A2C" w:rsidRDefault="00C46941" w:rsidP="00C46941">
      <w:pPr>
        <w:pStyle w:val="Programkod"/>
      </w:pPr>
    </w:p>
    <w:p w:rsidR="00C46941" w:rsidRPr="00F26A2C" w:rsidRDefault="00C46941" w:rsidP="00C46941">
      <w:pPr>
        <w:pStyle w:val="Programkod"/>
      </w:pPr>
      <w:r w:rsidRPr="00F26A2C">
        <w:tab/>
      </w:r>
      <w:r w:rsidRPr="00F26A2C">
        <w:tab/>
      </w:r>
      <w:r w:rsidRPr="00F26A2C">
        <w:tab/>
      </w:r>
      <w:proofErr w:type="spellStart"/>
      <w:r w:rsidRPr="00F26A2C">
        <w:t>VGCDisplay</w:t>
      </w:r>
      <w:proofErr w:type="spellEnd"/>
      <w:r w:rsidRPr="00F26A2C">
        <w:t>::clear(</w:t>
      </w:r>
      <w:proofErr w:type="spellStart"/>
      <w:r w:rsidRPr="00F26A2C">
        <w:t>VGCColor</w:t>
      </w:r>
      <w:proofErr w:type="spellEnd"/>
      <w:r w:rsidRPr="00F26A2C">
        <w:t>(255, 255, 255, 255));</w:t>
      </w:r>
    </w:p>
    <w:p w:rsidR="00C46941" w:rsidRPr="00F26A2C" w:rsidRDefault="00C46941" w:rsidP="00C46941">
      <w:pPr>
        <w:pStyle w:val="Programkod"/>
      </w:pPr>
    </w:p>
    <w:p w:rsidR="00C46941" w:rsidRPr="00F26A2C" w:rsidRDefault="00C46941" w:rsidP="00C46941">
      <w:pPr>
        <w:pStyle w:val="Programkod"/>
      </w:pPr>
      <w:r w:rsidRPr="00F26A2C">
        <w:tab/>
      </w:r>
      <w:r w:rsidRPr="00F26A2C">
        <w:tab/>
      </w:r>
      <w:r w:rsidRPr="00F26A2C">
        <w:tab/>
        <w:t>/* Attach cursor | to the character buffer and output it */</w:t>
      </w:r>
    </w:p>
    <w:p w:rsidR="00C46941" w:rsidRPr="00F26A2C" w:rsidRDefault="00C46941" w:rsidP="00C46941">
      <w:pPr>
        <w:pStyle w:val="Programkod"/>
      </w:pPr>
      <w:r w:rsidRPr="00F26A2C">
        <w:tab/>
      </w:r>
      <w:r w:rsidRPr="00F26A2C">
        <w:tab/>
      </w:r>
      <w:r w:rsidRPr="00F26A2C">
        <w:tab/>
      </w:r>
      <w:proofErr w:type="spellStart"/>
      <w:r w:rsidRPr="00F26A2C">
        <w:t>ostrstream</w:t>
      </w:r>
      <w:proofErr w:type="spellEnd"/>
      <w:r w:rsidRPr="00F26A2C">
        <w:t xml:space="preserve"> output;</w:t>
      </w:r>
    </w:p>
    <w:p w:rsidR="00C46941" w:rsidRPr="00F26A2C" w:rsidRDefault="00C46941" w:rsidP="00C46941">
      <w:pPr>
        <w:pStyle w:val="Programkod"/>
      </w:pPr>
      <w:r w:rsidRPr="00F26A2C">
        <w:tab/>
      </w:r>
      <w:r w:rsidRPr="00F26A2C">
        <w:tab/>
      </w:r>
      <w:r w:rsidRPr="00F26A2C">
        <w:tab/>
        <w:t xml:space="preserve">output &lt;&lt; </w:t>
      </w:r>
      <w:proofErr w:type="spellStart"/>
      <w:r w:rsidRPr="00F26A2C">
        <w:t>VGCKeyboard</w:t>
      </w:r>
      <w:proofErr w:type="spellEnd"/>
      <w:r w:rsidRPr="00F26A2C">
        <w:t>::</w:t>
      </w:r>
      <w:proofErr w:type="spellStart"/>
      <w:r w:rsidRPr="00F26A2C">
        <w:t>getBuffer</w:t>
      </w:r>
      <w:proofErr w:type="spellEnd"/>
      <w:r w:rsidRPr="00F26A2C">
        <w:t>() &lt;&lt; '|' &lt;&lt; '\0';</w:t>
      </w:r>
    </w:p>
    <w:p w:rsidR="00C46941" w:rsidRPr="00F26A2C" w:rsidRDefault="00C46941" w:rsidP="00C46941">
      <w:pPr>
        <w:pStyle w:val="Programkod"/>
      </w:pPr>
      <w:r w:rsidRPr="00F26A2C">
        <w:tab/>
      </w:r>
      <w:r w:rsidRPr="00F26A2C">
        <w:tab/>
      </w:r>
      <w:r w:rsidRPr="00F26A2C">
        <w:tab/>
      </w:r>
      <w:proofErr w:type="spellStart"/>
      <w:r w:rsidRPr="00F26A2C">
        <w:t>const</w:t>
      </w:r>
      <w:proofErr w:type="spellEnd"/>
      <w:r w:rsidRPr="00F26A2C">
        <w:t xml:space="preserve"> </w:t>
      </w:r>
      <w:proofErr w:type="spellStart"/>
      <w:r w:rsidRPr="00F26A2C">
        <w:t>VGCColor</w:t>
      </w:r>
      <w:proofErr w:type="spellEnd"/>
      <w:r w:rsidRPr="00F26A2C">
        <w:t xml:space="preserve">      color      = </w:t>
      </w:r>
      <w:proofErr w:type="spellStart"/>
      <w:r w:rsidRPr="00F26A2C">
        <w:t>VGCColor</w:t>
      </w:r>
      <w:proofErr w:type="spellEnd"/>
      <w:r w:rsidRPr="00F26A2C">
        <w:t>(255, 255, 0, 0);</w:t>
      </w:r>
    </w:p>
    <w:p w:rsidR="00C46941" w:rsidRPr="00F26A2C" w:rsidRDefault="00C46941" w:rsidP="00C46941">
      <w:pPr>
        <w:pStyle w:val="Programkod"/>
      </w:pPr>
      <w:r w:rsidRPr="00F26A2C">
        <w:tab/>
      </w:r>
      <w:r w:rsidRPr="00F26A2C">
        <w:tab/>
      </w:r>
      <w:r w:rsidRPr="00F26A2C">
        <w:tab/>
      </w:r>
      <w:proofErr w:type="spellStart"/>
      <w:r w:rsidRPr="00F26A2C">
        <w:t>const</w:t>
      </w:r>
      <w:proofErr w:type="spellEnd"/>
      <w:r w:rsidRPr="00F26A2C">
        <w:t xml:space="preserve"> </w:t>
      </w:r>
      <w:proofErr w:type="spellStart"/>
      <w:r w:rsidRPr="00F26A2C">
        <w:t>VGCVector</w:t>
      </w:r>
      <w:proofErr w:type="spellEnd"/>
      <w:r w:rsidRPr="00F26A2C">
        <w:t xml:space="preserve">     position   = </w:t>
      </w:r>
      <w:proofErr w:type="spellStart"/>
      <w:r w:rsidRPr="00F26A2C">
        <w:t>VGCVector</w:t>
      </w:r>
      <w:proofErr w:type="spellEnd"/>
      <w:r w:rsidRPr="00F26A2C">
        <w:t>(DISPLAY_WIDTH / 2, DISPLAY_HEIGHT / 2);</w:t>
      </w:r>
    </w:p>
    <w:p w:rsidR="00C46941" w:rsidRPr="00F26A2C" w:rsidRDefault="00C46941" w:rsidP="00C46941">
      <w:pPr>
        <w:pStyle w:val="Programkod"/>
      </w:pPr>
      <w:r w:rsidRPr="00F26A2C">
        <w:tab/>
      </w:r>
      <w:r w:rsidRPr="00F26A2C">
        <w:tab/>
      </w:r>
      <w:r w:rsidRPr="00F26A2C">
        <w:tab/>
      </w:r>
      <w:proofErr w:type="spellStart"/>
      <w:r w:rsidRPr="00F26A2C">
        <w:t>const</w:t>
      </w:r>
      <w:proofErr w:type="spellEnd"/>
      <w:r w:rsidRPr="00F26A2C">
        <w:t xml:space="preserve"> </w:t>
      </w:r>
      <w:proofErr w:type="spellStart"/>
      <w:r w:rsidRPr="00F26A2C">
        <w:t>VGCAdjustment</w:t>
      </w:r>
      <w:proofErr w:type="spellEnd"/>
      <w:r w:rsidRPr="00F26A2C">
        <w:t xml:space="preserve"> adjustment = </w:t>
      </w:r>
      <w:proofErr w:type="spellStart"/>
      <w:r w:rsidRPr="00F26A2C">
        <w:t>VGCAdjustment</w:t>
      </w:r>
      <w:proofErr w:type="spellEnd"/>
      <w:r w:rsidRPr="00F26A2C">
        <w:t>(0.5, 0.5);</w:t>
      </w:r>
    </w:p>
    <w:p w:rsidR="00C46941" w:rsidRPr="00F26A2C" w:rsidRDefault="00C46941" w:rsidP="00C46941">
      <w:pPr>
        <w:pStyle w:val="Programkod"/>
      </w:pPr>
      <w:r w:rsidRPr="00F26A2C">
        <w:tab/>
      </w:r>
      <w:r w:rsidRPr="00F26A2C">
        <w:tab/>
      </w:r>
      <w:r w:rsidRPr="00F26A2C">
        <w:tab/>
      </w:r>
      <w:proofErr w:type="spellStart"/>
      <w:r w:rsidRPr="00F26A2C">
        <w:t>VGCDisplay</w:t>
      </w:r>
      <w:proofErr w:type="spellEnd"/>
      <w:r w:rsidRPr="00F26A2C">
        <w:t>::</w:t>
      </w:r>
      <w:proofErr w:type="spellStart"/>
      <w:r w:rsidRPr="00F26A2C">
        <w:t>renderString</w:t>
      </w:r>
      <w:proofErr w:type="spellEnd"/>
      <w:r w:rsidRPr="00F26A2C">
        <w:t xml:space="preserve">(font, </w:t>
      </w:r>
      <w:proofErr w:type="spellStart"/>
      <w:r w:rsidRPr="00F26A2C">
        <w:t>output.str</w:t>
      </w:r>
      <w:proofErr w:type="spellEnd"/>
      <w:r w:rsidRPr="00F26A2C">
        <w:t>(), color, position, adjustment);</w:t>
      </w:r>
    </w:p>
    <w:p w:rsidR="00C46941" w:rsidRPr="00F26A2C" w:rsidRDefault="00C46941" w:rsidP="00C46941">
      <w:pPr>
        <w:pStyle w:val="Programkod"/>
      </w:pPr>
    </w:p>
    <w:p w:rsidR="00C46941" w:rsidRPr="00F26A2C" w:rsidRDefault="00C46941" w:rsidP="00C46941">
      <w:pPr>
        <w:pStyle w:val="Programkod"/>
      </w:pPr>
      <w:r w:rsidRPr="00F26A2C">
        <w:tab/>
      </w:r>
      <w:r w:rsidRPr="00F26A2C">
        <w:tab/>
      </w:r>
      <w:r w:rsidRPr="00F26A2C">
        <w:tab/>
      </w:r>
      <w:proofErr w:type="spellStart"/>
      <w:r w:rsidRPr="00F26A2C">
        <w:t>VGCDisplay</w:t>
      </w:r>
      <w:proofErr w:type="spellEnd"/>
      <w:r w:rsidRPr="00F26A2C">
        <w:t>::</w:t>
      </w:r>
      <w:proofErr w:type="spellStart"/>
      <w:r w:rsidRPr="00F26A2C">
        <w:t>endFrame</w:t>
      </w:r>
      <w:proofErr w:type="spellEnd"/>
      <w:r w:rsidRPr="00F26A2C">
        <w:t>();</w:t>
      </w:r>
    </w:p>
    <w:p w:rsidR="00C46941" w:rsidRPr="00F26A2C" w:rsidRDefault="00C46941" w:rsidP="00C46941">
      <w:pPr>
        <w:pStyle w:val="Programkod"/>
      </w:pPr>
      <w:r w:rsidRPr="00F26A2C">
        <w:lastRenderedPageBreak/>
        <w:tab/>
      </w:r>
      <w:r w:rsidRPr="00F26A2C">
        <w:tab/>
        <w:t>}</w:t>
      </w:r>
    </w:p>
    <w:p w:rsidR="00C46941" w:rsidRPr="00F26A2C" w:rsidRDefault="00C46941" w:rsidP="00C46941">
      <w:pPr>
        <w:pStyle w:val="Programkod"/>
      </w:pPr>
    </w:p>
    <w:p w:rsidR="00C46941" w:rsidRPr="00F26A2C" w:rsidRDefault="000142F4" w:rsidP="00C46941">
      <w:pPr>
        <w:pStyle w:val="Programkod"/>
      </w:pPr>
      <w:r>
        <w:tab/>
      </w:r>
      <w:r>
        <w:tab/>
      </w:r>
      <w:proofErr w:type="spellStart"/>
      <w:r w:rsidRPr="00F26A2C">
        <w:t>VGC</w:t>
      </w:r>
      <w:r>
        <w:t>VirtualGameConsole</w:t>
      </w:r>
      <w:proofErr w:type="spellEnd"/>
      <w:r w:rsidR="00C46941" w:rsidRPr="00F26A2C">
        <w:t>::</w:t>
      </w:r>
      <w:proofErr w:type="spellStart"/>
      <w:r w:rsidR="00C46941" w:rsidRPr="00F26A2C">
        <w:t>endLoop</w:t>
      </w:r>
      <w:proofErr w:type="spellEnd"/>
      <w:r w:rsidR="00C46941" w:rsidRPr="00F26A2C">
        <w:t>();</w:t>
      </w:r>
    </w:p>
    <w:p w:rsidR="00C46941" w:rsidRPr="00F26A2C" w:rsidRDefault="00C46941" w:rsidP="00C46941">
      <w:pPr>
        <w:pStyle w:val="Programkod"/>
      </w:pPr>
      <w:r w:rsidRPr="00F26A2C">
        <w:tab/>
        <w:t>}</w:t>
      </w:r>
    </w:p>
    <w:p w:rsidR="00C46941" w:rsidRPr="00F26A2C" w:rsidRDefault="00C46941" w:rsidP="00C46941">
      <w:pPr>
        <w:pStyle w:val="Programkod"/>
      </w:pPr>
    </w:p>
    <w:p w:rsidR="00C46941" w:rsidRPr="00F26A2C" w:rsidRDefault="00C46941" w:rsidP="00C46941">
      <w:pPr>
        <w:pStyle w:val="Programkod"/>
      </w:pPr>
      <w:r w:rsidRPr="00F26A2C">
        <w:tab/>
      </w:r>
      <w:proofErr w:type="spellStart"/>
      <w:r w:rsidRPr="00F26A2C">
        <w:t>VGCDisplay</w:t>
      </w:r>
      <w:proofErr w:type="spellEnd"/>
      <w:r w:rsidRPr="00F26A2C">
        <w:t>::</w:t>
      </w:r>
      <w:proofErr w:type="spellStart"/>
      <w:r w:rsidRPr="00F26A2C">
        <w:t>closeFont</w:t>
      </w:r>
      <w:proofErr w:type="spellEnd"/>
      <w:r w:rsidRPr="00F26A2C">
        <w:t>(font);</w:t>
      </w:r>
    </w:p>
    <w:p w:rsidR="00C46941" w:rsidRPr="00F26A2C" w:rsidRDefault="00C46941" w:rsidP="00C46941">
      <w:pPr>
        <w:pStyle w:val="Programkod"/>
      </w:pPr>
    </w:p>
    <w:p w:rsidR="00C46941" w:rsidRPr="00F26A2C" w:rsidRDefault="00C46941" w:rsidP="00C46941">
      <w:pPr>
        <w:pStyle w:val="Programkod"/>
      </w:pPr>
      <w:r w:rsidRPr="00F26A2C">
        <w:tab/>
      </w:r>
      <w:proofErr w:type="spellStart"/>
      <w:r w:rsidR="000142F4" w:rsidRPr="00F26A2C">
        <w:t>VGC</w:t>
      </w:r>
      <w:r w:rsidR="000142F4">
        <w:t>VirtualGameConsole</w:t>
      </w:r>
      <w:proofErr w:type="spellEnd"/>
      <w:r w:rsidRPr="00F26A2C">
        <w:t>::finalize();</w:t>
      </w:r>
    </w:p>
    <w:p w:rsidR="00C46941" w:rsidRPr="00F26A2C" w:rsidRDefault="00C46941" w:rsidP="00C46941">
      <w:pPr>
        <w:pStyle w:val="Programkod"/>
      </w:pPr>
    </w:p>
    <w:p w:rsidR="00C46941" w:rsidRPr="00F26A2C" w:rsidRDefault="00C46941" w:rsidP="00C46941">
      <w:pPr>
        <w:pStyle w:val="Programkod"/>
      </w:pPr>
      <w:r w:rsidRPr="00F26A2C">
        <w:tab/>
        <w:t>return 0;</w:t>
      </w:r>
    </w:p>
    <w:p w:rsidR="00C46941" w:rsidRPr="00F26A2C" w:rsidRDefault="00C46941" w:rsidP="00483F67">
      <w:pPr>
        <w:pStyle w:val="ProgramkodLast"/>
      </w:pPr>
      <w:r w:rsidRPr="00F26A2C">
        <w:t>}</w:t>
      </w:r>
    </w:p>
    <w:p w:rsidR="00234599" w:rsidRPr="00F26A2C" w:rsidRDefault="00234599" w:rsidP="007256FA">
      <w:pPr>
        <w:pStyle w:val="Heading2"/>
        <w:rPr>
          <w:lang w:val="en-US"/>
        </w:rPr>
      </w:pPr>
      <w:proofErr w:type="spellStart"/>
      <w:r w:rsidRPr="00F26A2C">
        <w:rPr>
          <w:lang w:val="en-US"/>
        </w:rPr>
        <w:t>VGC</w:t>
      </w:r>
      <w:r w:rsidR="004C6135">
        <w:rPr>
          <w:lang w:val="en-US"/>
        </w:rPr>
        <w:t>VirtualGameConsole</w:t>
      </w:r>
      <w:proofErr w:type="spellEnd"/>
    </w:p>
    <w:p w:rsidR="00C609E0" w:rsidRPr="00F26A2C" w:rsidRDefault="004C5DCC" w:rsidP="00CD0C2D">
      <w:pPr>
        <w:rPr>
          <w:lang w:val="en-US"/>
        </w:rPr>
      </w:pPr>
      <w:r w:rsidRPr="00F26A2C">
        <w:rPr>
          <w:lang w:val="en-US"/>
        </w:rPr>
        <w:t>The</w:t>
      </w:r>
      <w:r w:rsidR="004C6135">
        <w:rPr>
          <w:lang w:val="en-US"/>
        </w:rPr>
        <w:t xml:space="preserve"> top component in VGC is </w:t>
      </w:r>
      <w:r w:rsidRPr="00F26A2C">
        <w:rPr>
          <w:lang w:val="en-US"/>
        </w:rPr>
        <w:t xml:space="preserve">named </w:t>
      </w:r>
      <w:proofErr w:type="spellStart"/>
      <w:r w:rsidRPr="00F26A2C">
        <w:rPr>
          <w:lang w:val="en-US"/>
        </w:rPr>
        <w:t>VGC</w:t>
      </w:r>
      <w:r w:rsidR="004C6135">
        <w:rPr>
          <w:lang w:val="en-US"/>
        </w:rPr>
        <w:t>VirtualGameConsole</w:t>
      </w:r>
      <w:proofErr w:type="spellEnd"/>
      <w:r w:rsidR="004C6135">
        <w:rPr>
          <w:lang w:val="en-US"/>
        </w:rPr>
        <w:t xml:space="preserve"> and implements only a</w:t>
      </w:r>
      <w:r w:rsidRPr="00F26A2C">
        <w:rPr>
          <w:lang w:val="en-US"/>
        </w:rPr>
        <w:t xml:space="preserve"> few fundamental functions for initialization and game loop signaling</w:t>
      </w:r>
      <w:r w:rsidR="00C609E0" w:rsidRPr="00F26A2C">
        <w:rPr>
          <w:lang w:val="en-US"/>
        </w:rPr>
        <w:t>:</w:t>
      </w:r>
      <w:r w:rsidRPr="00F26A2C">
        <w:rPr>
          <w:lang w:val="en-US"/>
        </w:rPr>
        <w:t xml:space="preserve"> </w:t>
      </w:r>
    </w:p>
    <w:p w:rsidR="00C609E0" w:rsidRPr="00F26A2C" w:rsidRDefault="00C609E0" w:rsidP="00483F67">
      <w:pPr>
        <w:pStyle w:val="ProgramkodFirst"/>
      </w:pPr>
      <w:proofErr w:type="spellStart"/>
      <w:r w:rsidRPr="00F26A2C">
        <w:t>bool</w:t>
      </w:r>
      <w:proofErr w:type="spellEnd"/>
      <w:r w:rsidRPr="00F26A2C">
        <w:t xml:space="preserve"> </w:t>
      </w:r>
      <w:proofErr w:type="spellStart"/>
      <w:r w:rsidRPr="00F26A2C">
        <w:t>beginLoop</w:t>
      </w:r>
      <w:proofErr w:type="spellEnd"/>
      <w:r w:rsidRPr="00F26A2C">
        <w:t>();</w:t>
      </w:r>
    </w:p>
    <w:p w:rsidR="00C609E0" w:rsidRPr="00F26A2C" w:rsidRDefault="00C609E0" w:rsidP="00F63F18">
      <w:pPr>
        <w:pStyle w:val="Programkod"/>
      </w:pPr>
      <w:r w:rsidRPr="00F26A2C">
        <w:t xml:space="preserve">void </w:t>
      </w:r>
      <w:proofErr w:type="spellStart"/>
      <w:r w:rsidRPr="00F26A2C">
        <w:t>endLoop</w:t>
      </w:r>
      <w:proofErr w:type="spellEnd"/>
      <w:r w:rsidRPr="00F26A2C">
        <w:t>();</w:t>
      </w:r>
    </w:p>
    <w:p w:rsidR="00C609E0" w:rsidRPr="00F26A2C" w:rsidRDefault="00C609E0" w:rsidP="00F63F18">
      <w:pPr>
        <w:pStyle w:val="Programkod"/>
      </w:pPr>
      <w:r w:rsidRPr="00F26A2C">
        <w:t>void finalize();</w:t>
      </w:r>
    </w:p>
    <w:p w:rsidR="00C609E0" w:rsidRPr="00F26A2C" w:rsidRDefault="00C609E0" w:rsidP="00483F67">
      <w:pPr>
        <w:pStyle w:val="ProgramkodLast"/>
      </w:pPr>
      <w:r w:rsidRPr="00F26A2C">
        <w:t>void initialize(</w:t>
      </w:r>
      <w:proofErr w:type="spellStart"/>
      <w:r w:rsidRPr="00F26A2C">
        <w:t>const</w:t>
      </w:r>
      <w:proofErr w:type="spellEnd"/>
      <w:r w:rsidRPr="00F26A2C">
        <w:t xml:space="preserve"> </w:t>
      </w:r>
      <w:proofErr w:type="spellStart"/>
      <w:r w:rsidRPr="00F26A2C">
        <w:t>std</w:t>
      </w:r>
      <w:proofErr w:type="spellEnd"/>
      <w:r w:rsidRPr="00F26A2C">
        <w:t>::string &amp;</w:t>
      </w:r>
      <w:proofErr w:type="spellStart"/>
      <w:r w:rsidRPr="00F26A2C">
        <w:t>applicationName</w:t>
      </w:r>
      <w:proofErr w:type="spellEnd"/>
      <w:r w:rsidRPr="00F26A2C">
        <w:t xml:space="preserve">, </w:t>
      </w:r>
      <w:proofErr w:type="spellStart"/>
      <w:r w:rsidRPr="00F26A2C">
        <w:t>int</w:t>
      </w:r>
      <w:proofErr w:type="spellEnd"/>
      <w:r w:rsidRPr="00F26A2C">
        <w:t xml:space="preserve"> </w:t>
      </w:r>
      <w:proofErr w:type="spellStart"/>
      <w:r w:rsidRPr="00F26A2C">
        <w:t>displayWidth</w:t>
      </w:r>
      <w:proofErr w:type="spellEnd"/>
      <w:r w:rsidRPr="00F26A2C">
        <w:t xml:space="preserve">, </w:t>
      </w:r>
      <w:proofErr w:type="spellStart"/>
      <w:r w:rsidRPr="00F26A2C">
        <w:t>int</w:t>
      </w:r>
      <w:proofErr w:type="spellEnd"/>
      <w:r w:rsidRPr="00F26A2C">
        <w:t xml:space="preserve"> </w:t>
      </w:r>
    </w:p>
    <w:p w:rsidR="00C609E0" w:rsidRPr="00F26A2C" w:rsidRDefault="00C609E0" w:rsidP="00CD0C2D">
      <w:pPr>
        <w:rPr>
          <w:lang w:val="en-US"/>
        </w:rPr>
      </w:pPr>
      <w:r w:rsidRPr="00F26A2C">
        <w:rPr>
          <w:lang w:val="en-US"/>
        </w:rPr>
        <w:t xml:space="preserve">The initialize() function </w:t>
      </w:r>
      <w:r w:rsidR="00520875" w:rsidRPr="00F26A2C">
        <w:rPr>
          <w:lang w:val="en-US"/>
        </w:rPr>
        <w:t>initialize all lower level components and may be called any number of times. When done using VGC, a client should finalize VGC by calling finalize() the same number of times.</w:t>
      </w:r>
    </w:p>
    <w:p w:rsidR="00520875" w:rsidRPr="00F26A2C" w:rsidRDefault="00520875" w:rsidP="00CD0C2D">
      <w:pPr>
        <w:rPr>
          <w:lang w:val="en-US"/>
        </w:rPr>
      </w:pPr>
      <w:r w:rsidRPr="00F26A2C">
        <w:rPr>
          <w:lang w:val="en-US"/>
        </w:rPr>
        <w:t xml:space="preserve">The </w:t>
      </w:r>
      <w:proofErr w:type="spellStart"/>
      <w:r w:rsidRPr="00F26A2C">
        <w:rPr>
          <w:lang w:val="en-US"/>
        </w:rPr>
        <w:t>beginLoop</w:t>
      </w:r>
      <w:proofErr w:type="spellEnd"/>
      <w:r w:rsidRPr="00F26A2C">
        <w:rPr>
          <w:lang w:val="en-US"/>
        </w:rPr>
        <w:t xml:space="preserve">() and </w:t>
      </w:r>
      <w:proofErr w:type="spellStart"/>
      <w:r w:rsidRPr="00F26A2C">
        <w:rPr>
          <w:lang w:val="en-US"/>
        </w:rPr>
        <w:t>endLoop</w:t>
      </w:r>
      <w:proofErr w:type="spellEnd"/>
      <w:r w:rsidRPr="00F26A2C">
        <w:rPr>
          <w:lang w:val="en-US"/>
        </w:rPr>
        <w:t xml:space="preserve">() functions are called to signal respectively  the beginning and ending of the game loop. The </w:t>
      </w:r>
      <w:proofErr w:type="spellStart"/>
      <w:r w:rsidRPr="00F26A2C">
        <w:rPr>
          <w:lang w:val="en-US"/>
        </w:rPr>
        <w:t>beginLoop</w:t>
      </w:r>
      <w:proofErr w:type="spellEnd"/>
      <w:r w:rsidRPr="00F26A2C">
        <w:rPr>
          <w:lang w:val="en-US"/>
        </w:rPr>
        <w:t xml:space="preserve">() function may be called several times as long as </w:t>
      </w:r>
      <w:proofErr w:type="spellStart"/>
      <w:r w:rsidRPr="00F26A2C">
        <w:rPr>
          <w:lang w:val="en-US"/>
        </w:rPr>
        <w:t>endLoop</w:t>
      </w:r>
      <w:proofErr w:type="spellEnd"/>
      <w:r w:rsidRPr="00F26A2C">
        <w:rPr>
          <w:lang w:val="en-US"/>
        </w:rPr>
        <w:t xml:space="preserve">() is called the same number of times. Both these functions also propagate the notification to lower level components that require this, e.g. the </w:t>
      </w:r>
      <w:proofErr w:type="spellStart"/>
      <w:r w:rsidRPr="00F26A2C">
        <w:rPr>
          <w:lang w:val="en-US"/>
        </w:rPr>
        <w:t>VGCkeyboard</w:t>
      </w:r>
      <w:proofErr w:type="spellEnd"/>
      <w:r w:rsidRPr="00F26A2C">
        <w:rPr>
          <w:lang w:val="en-US"/>
        </w:rPr>
        <w:t xml:space="preserve"> component.</w:t>
      </w:r>
    </w:p>
    <w:p w:rsidR="00234599" w:rsidRPr="00F26A2C" w:rsidRDefault="004C5DCC" w:rsidP="00CD0C2D">
      <w:pPr>
        <w:rPr>
          <w:lang w:val="en-US"/>
        </w:rPr>
      </w:pPr>
      <w:r w:rsidRPr="00F26A2C">
        <w:rPr>
          <w:lang w:val="en-US"/>
        </w:rPr>
        <w:t xml:space="preserve">For convenience, the </w:t>
      </w:r>
      <w:proofErr w:type="spellStart"/>
      <w:r w:rsidRPr="00F26A2C">
        <w:rPr>
          <w:lang w:val="en-US"/>
        </w:rPr>
        <w:t>headerfile</w:t>
      </w:r>
      <w:proofErr w:type="spellEnd"/>
      <w:r w:rsidRPr="00F26A2C">
        <w:rPr>
          <w:lang w:val="en-US"/>
        </w:rPr>
        <w:t xml:space="preserve"> (</w:t>
      </w:r>
      <w:proofErr w:type="spellStart"/>
      <w:r w:rsidR="00524C14">
        <w:rPr>
          <w:lang w:val="en-US"/>
        </w:rPr>
        <w:t>VGCVirtualGameConsole.h</w:t>
      </w:r>
      <w:proofErr w:type="spellEnd"/>
      <w:r w:rsidRPr="00F26A2C">
        <w:rPr>
          <w:lang w:val="en-US"/>
        </w:rPr>
        <w:t>) for this component includes all the other public components in the library so a client need never include these as well.</w:t>
      </w:r>
    </w:p>
    <w:p w:rsidR="00CD0C2D" w:rsidRPr="00F26A2C" w:rsidRDefault="00C03565" w:rsidP="00CD0C2D">
      <w:pPr>
        <w:rPr>
          <w:lang w:val="en-US"/>
        </w:rPr>
      </w:pPr>
      <w:r w:rsidRPr="00F26A2C">
        <w:rPr>
          <w:lang w:val="en-US"/>
        </w:rPr>
        <w:t xml:space="preserve">Note that </w:t>
      </w:r>
      <w:r w:rsidR="002D6B19" w:rsidRPr="00F26A2C">
        <w:rPr>
          <w:lang w:val="en-US"/>
        </w:rPr>
        <w:t xml:space="preserve">special </w:t>
      </w:r>
      <w:r w:rsidRPr="00F26A2C">
        <w:rPr>
          <w:lang w:val="en-US"/>
        </w:rPr>
        <w:t>care is need</w:t>
      </w:r>
      <w:r w:rsidR="001F1E95" w:rsidRPr="00F26A2C">
        <w:rPr>
          <w:lang w:val="en-US"/>
        </w:rPr>
        <w:t>ed</w:t>
      </w:r>
      <w:r w:rsidRPr="00F26A2C">
        <w:rPr>
          <w:lang w:val="en-US"/>
        </w:rPr>
        <w:t xml:space="preserve"> to ensure that the game loop actually executes and eventually ends after a call to </w:t>
      </w:r>
      <w:proofErr w:type="spellStart"/>
      <w:r w:rsidRPr="00F26A2C">
        <w:rPr>
          <w:lang w:val="en-US"/>
        </w:rPr>
        <w:t>beginLoop</w:t>
      </w:r>
      <w:proofErr w:type="spellEnd"/>
      <w:r w:rsidRPr="00F26A2C">
        <w:rPr>
          <w:lang w:val="en-US"/>
        </w:rPr>
        <w:t xml:space="preserve">(). </w:t>
      </w:r>
      <w:r w:rsidR="002D6B19" w:rsidRPr="00F26A2C">
        <w:rPr>
          <w:lang w:val="en-US"/>
        </w:rPr>
        <w:t>This may appear obvious, but consider using the following code to allow a user to exit the program by clicking the escape key.</w:t>
      </w:r>
    </w:p>
    <w:p w:rsidR="00226E05" w:rsidRPr="00F26A2C" w:rsidRDefault="00226E05" w:rsidP="00483F67">
      <w:pPr>
        <w:pStyle w:val="ProgramkodFirst"/>
      </w:pPr>
      <w:r w:rsidRPr="00F26A2C">
        <w:t>while(</w:t>
      </w:r>
      <w:proofErr w:type="spellStart"/>
      <w:r w:rsidRPr="00F26A2C">
        <w:t>VGC</w:t>
      </w:r>
      <w:r w:rsidR="004C6135">
        <w:t>VirtualGameConsole</w:t>
      </w:r>
      <w:proofErr w:type="spellEnd"/>
      <w:r w:rsidRPr="00F26A2C">
        <w:t>::</w:t>
      </w:r>
      <w:proofErr w:type="spellStart"/>
      <w:r w:rsidRPr="00F26A2C">
        <w:t>beginLoop</w:t>
      </w:r>
      <w:proofErr w:type="spellEnd"/>
      <w:r w:rsidRPr="00F26A2C">
        <w:t xml:space="preserve">() &amp;&amp; </w:t>
      </w:r>
      <w:r w:rsidR="006447F3" w:rsidRPr="00F26A2C">
        <w:t>!</w:t>
      </w:r>
      <w:proofErr w:type="spellStart"/>
      <w:r w:rsidRPr="00F26A2C">
        <w:t>VGCKeyboard</w:t>
      </w:r>
      <w:proofErr w:type="spellEnd"/>
      <w:r w:rsidRPr="00F26A2C">
        <w:t>::</w:t>
      </w:r>
      <w:proofErr w:type="spellStart"/>
      <w:r w:rsidRPr="00F26A2C">
        <w:t>wasPressed</w:t>
      </w:r>
      <w:proofErr w:type="spellEnd"/>
      <w:r w:rsidRPr="00F26A2C">
        <w:t>(</w:t>
      </w:r>
      <w:proofErr w:type="spellStart"/>
      <w:r w:rsidRPr="00F26A2C">
        <w:t>VGCKey</w:t>
      </w:r>
      <w:proofErr w:type="spellEnd"/>
      <w:r w:rsidRPr="00F26A2C">
        <w:t>::ESCAPE_KEY)){</w:t>
      </w:r>
    </w:p>
    <w:p w:rsidR="00226E05" w:rsidRPr="00F26A2C" w:rsidRDefault="00226E05" w:rsidP="00226E05">
      <w:pPr>
        <w:pStyle w:val="Programkod"/>
      </w:pPr>
      <w:r w:rsidRPr="00F26A2C">
        <w:tab/>
        <w:t>…</w:t>
      </w:r>
    </w:p>
    <w:p w:rsidR="002D6B19" w:rsidRPr="00F26A2C" w:rsidRDefault="00226E05" w:rsidP="00483F67">
      <w:pPr>
        <w:pStyle w:val="ProgramkodLast"/>
      </w:pPr>
      <w:r w:rsidRPr="00F26A2C">
        <w:t>}</w:t>
      </w:r>
    </w:p>
    <w:p w:rsidR="002D6B19" w:rsidRPr="00F26A2C" w:rsidRDefault="006447F3" w:rsidP="00CD0C2D">
      <w:pPr>
        <w:rPr>
          <w:lang w:val="en-US"/>
        </w:rPr>
      </w:pPr>
      <w:r w:rsidRPr="00F26A2C">
        <w:rPr>
          <w:lang w:val="en-US"/>
        </w:rPr>
        <w:t xml:space="preserve">In this case, when escape has been clicked, the </w:t>
      </w:r>
      <w:proofErr w:type="spellStart"/>
      <w:r w:rsidRPr="00F26A2C">
        <w:rPr>
          <w:lang w:val="en-US"/>
        </w:rPr>
        <w:t>beginLoop</w:t>
      </w:r>
      <w:proofErr w:type="spellEnd"/>
      <w:r w:rsidRPr="00F26A2C">
        <w:rPr>
          <w:lang w:val="en-US"/>
        </w:rPr>
        <w:t xml:space="preserve">() function will execute even though the second condition is false causing the program to break out of the loop. </w:t>
      </w:r>
    </w:p>
    <w:p w:rsidR="006447F3" w:rsidRPr="00F26A2C" w:rsidRDefault="006447F3" w:rsidP="00CD0C2D">
      <w:pPr>
        <w:rPr>
          <w:lang w:val="en-US"/>
        </w:rPr>
      </w:pPr>
      <w:r w:rsidRPr="00F26A2C">
        <w:rPr>
          <w:lang w:val="en-US"/>
        </w:rPr>
        <w:t xml:space="preserve">In general, this problem is solved by ensuring that the </w:t>
      </w:r>
      <w:proofErr w:type="spellStart"/>
      <w:r w:rsidRPr="00F26A2C">
        <w:rPr>
          <w:lang w:val="en-US"/>
        </w:rPr>
        <w:t>beginLoop</w:t>
      </w:r>
      <w:proofErr w:type="spellEnd"/>
      <w:r w:rsidRPr="00F26A2C">
        <w:rPr>
          <w:lang w:val="en-US"/>
        </w:rPr>
        <w:t>() function is only called when all other loop conditions are true. For the above case, we can achieve this simply by swapping the order of both conditions as follows.</w:t>
      </w:r>
    </w:p>
    <w:p w:rsidR="006447F3" w:rsidRPr="00F26A2C" w:rsidRDefault="006447F3" w:rsidP="00483F67">
      <w:pPr>
        <w:pStyle w:val="ProgramkodFirst"/>
      </w:pPr>
      <w:r w:rsidRPr="00F26A2C">
        <w:t>while(!</w:t>
      </w:r>
      <w:proofErr w:type="spellStart"/>
      <w:r w:rsidRPr="00F26A2C">
        <w:t>VGCKeyboard</w:t>
      </w:r>
      <w:proofErr w:type="spellEnd"/>
      <w:r w:rsidRPr="00F26A2C">
        <w:t>::</w:t>
      </w:r>
      <w:proofErr w:type="spellStart"/>
      <w:r w:rsidRPr="00F26A2C">
        <w:t>wasPressed</w:t>
      </w:r>
      <w:proofErr w:type="spellEnd"/>
      <w:r w:rsidRPr="00F26A2C">
        <w:t>(</w:t>
      </w:r>
      <w:proofErr w:type="spellStart"/>
      <w:r w:rsidRPr="00F26A2C">
        <w:t>VGCKey</w:t>
      </w:r>
      <w:proofErr w:type="spellEnd"/>
      <w:r w:rsidRPr="00F26A2C">
        <w:t xml:space="preserve">::ESCAPE_KEY) &amp;&amp; </w:t>
      </w:r>
      <w:proofErr w:type="spellStart"/>
      <w:r w:rsidRPr="00F26A2C">
        <w:t>VGC</w:t>
      </w:r>
      <w:r w:rsidR="004C6135">
        <w:t>VirtualGameConsole</w:t>
      </w:r>
      <w:proofErr w:type="spellEnd"/>
      <w:r w:rsidRPr="00F26A2C">
        <w:t>::</w:t>
      </w:r>
      <w:proofErr w:type="spellStart"/>
      <w:r w:rsidRPr="00F26A2C">
        <w:t>beginLoop</w:t>
      </w:r>
      <w:proofErr w:type="spellEnd"/>
      <w:r w:rsidRPr="00F26A2C">
        <w:t>()){</w:t>
      </w:r>
    </w:p>
    <w:p w:rsidR="006447F3" w:rsidRPr="00F26A2C" w:rsidRDefault="006447F3" w:rsidP="006447F3">
      <w:pPr>
        <w:pStyle w:val="Programkod"/>
      </w:pPr>
      <w:r w:rsidRPr="00F26A2C">
        <w:tab/>
        <w:t>…</w:t>
      </w:r>
    </w:p>
    <w:p w:rsidR="00C03565" w:rsidRPr="00F26A2C" w:rsidRDefault="006447F3" w:rsidP="00483F67">
      <w:pPr>
        <w:pStyle w:val="ProgramkodLast"/>
      </w:pPr>
      <w:r w:rsidRPr="00F26A2C">
        <w:t>}</w:t>
      </w:r>
    </w:p>
    <w:sectPr w:rsidR="00C03565" w:rsidRPr="00F26A2C" w:rsidSect="00AD1487">
      <w:pgSz w:w="12240" w:h="15840" w:code="1"/>
      <w:pgMar w:top="697" w:right="902" w:bottom="697" w:left="902" w:header="709" w:footer="709" w:gutter="0"/>
      <w:cols w:space="480"/>
      <w:docGrid w:linePitch="360" w:charSpace="526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63395"/>
    <w:multiLevelType w:val="hybridMultilevel"/>
    <w:tmpl w:val="A94449D6"/>
    <w:lvl w:ilvl="0" w:tplc="05E453D2">
      <w:start w:val="1"/>
      <w:numFmt w:val="bullet"/>
      <w:pStyle w:val="Punkter3"/>
      <w:lvlText w:val=""/>
      <w:lvlJc w:val="left"/>
      <w:pPr>
        <w:tabs>
          <w:tab w:val="num" w:pos="864"/>
        </w:tabs>
        <w:ind w:left="864"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9C5460"/>
    <w:multiLevelType w:val="multilevel"/>
    <w:tmpl w:val="BE80D7D0"/>
    <w:lvl w:ilvl="0">
      <w:start w:val="1"/>
      <w:numFmt w:val="decimal"/>
      <w:pStyle w:val="Heading1"/>
      <w:suff w:val="nothing"/>
      <w:lvlText w:val="%1  "/>
      <w:lvlJc w:val="left"/>
      <w:pPr>
        <w:ind w:left="0"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0" w:firstLine="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635177C2"/>
    <w:multiLevelType w:val="hybridMultilevel"/>
    <w:tmpl w:val="B6EC1D22"/>
    <w:lvl w:ilvl="0" w:tplc="069E4EFE">
      <w:start w:val="1"/>
      <w:numFmt w:val="bullet"/>
      <w:pStyle w:val="Punkter2"/>
      <w:lvlText w:val="o"/>
      <w:lvlJc w:val="left"/>
      <w:pPr>
        <w:tabs>
          <w:tab w:val="num" w:pos="576"/>
        </w:tabs>
        <w:ind w:left="576" w:hanging="288"/>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BFA0479"/>
    <w:multiLevelType w:val="hybridMultilevel"/>
    <w:tmpl w:val="6472FA50"/>
    <w:lvl w:ilvl="0" w:tplc="8842D482">
      <w:start w:val="1"/>
      <w:numFmt w:val="bullet"/>
      <w:pStyle w:val="Punkter1"/>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rawingGridHorizontalSpacing w:val="499"/>
  <w:drawingGridVerticalSpacing w:val="18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D3D"/>
    <w:rsid w:val="00001094"/>
    <w:rsid w:val="00002DF2"/>
    <w:rsid w:val="0000365D"/>
    <w:rsid w:val="00005096"/>
    <w:rsid w:val="000142F4"/>
    <w:rsid w:val="00015AC9"/>
    <w:rsid w:val="000174B6"/>
    <w:rsid w:val="0001786A"/>
    <w:rsid w:val="000271DF"/>
    <w:rsid w:val="000303FD"/>
    <w:rsid w:val="000320A5"/>
    <w:rsid w:val="00041959"/>
    <w:rsid w:val="000461E1"/>
    <w:rsid w:val="000477C9"/>
    <w:rsid w:val="0005078F"/>
    <w:rsid w:val="00051441"/>
    <w:rsid w:val="00051787"/>
    <w:rsid w:val="00063027"/>
    <w:rsid w:val="00065C78"/>
    <w:rsid w:val="00065CBB"/>
    <w:rsid w:val="00066AFB"/>
    <w:rsid w:val="000705B3"/>
    <w:rsid w:val="00070A1C"/>
    <w:rsid w:val="00075F1A"/>
    <w:rsid w:val="000806E6"/>
    <w:rsid w:val="00082DF8"/>
    <w:rsid w:val="000840AA"/>
    <w:rsid w:val="00084BEB"/>
    <w:rsid w:val="00085462"/>
    <w:rsid w:val="0008752D"/>
    <w:rsid w:val="00087806"/>
    <w:rsid w:val="00093BAF"/>
    <w:rsid w:val="00094C5E"/>
    <w:rsid w:val="000956B7"/>
    <w:rsid w:val="0009616B"/>
    <w:rsid w:val="0009629A"/>
    <w:rsid w:val="000A5F4A"/>
    <w:rsid w:val="000A6990"/>
    <w:rsid w:val="000B1C48"/>
    <w:rsid w:val="000B3483"/>
    <w:rsid w:val="000B504B"/>
    <w:rsid w:val="000C0232"/>
    <w:rsid w:val="000C0D0F"/>
    <w:rsid w:val="000C1439"/>
    <w:rsid w:val="000C2016"/>
    <w:rsid w:val="000C3207"/>
    <w:rsid w:val="000C64E9"/>
    <w:rsid w:val="000D40CF"/>
    <w:rsid w:val="000D458F"/>
    <w:rsid w:val="000E1AA0"/>
    <w:rsid w:val="000E3454"/>
    <w:rsid w:val="000E4DB1"/>
    <w:rsid w:val="000E5908"/>
    <w:rsid w:val="000F3EA2"/>
    <w:rsid w:val="000F457A"/>
    <w:rsid w:val="000F4ABF"/>
    <w:rsid w:val="000F4D4A"/>
    <w:rsid w:val="000F5D03"/>
    <w:rsid w:val="000F5DF3"/>
    <w:rsid w:val="00105C8C"/>
    <w:rsid w:val="001133F9"/>
    <w:rsid w:val="00113D86"/>
    <w:rsid w:val="00115180"/>
    <w:rsid w:val="001169AA"/>
    <w:rsid w:val="00117BBB"/>
    <w:rsid w:val="00122C60"/>
    <w:rsid w:val="00123A7C"/>
    <w:rsid w:val="00144F73"/>
    <w:rsid w:val="0015220E"/>
    <w:rsid w:val="00152D9B"/>
    <w:rsid w:val="001542B4"/>
    <w:rsid w:val="00161BCB"/>
    <w:rsid w:val="00171FEB"/>
    <w:rsid w:val="00173178"/>
    <w:rsid w:val="0017558F"/>
    <w:rsid w:val="00176F32"/>
    <w:rsid w:val="00184BF8"/>
    <w:rsid w:val="00186361"/>
    <w:rsid w:val="00187C22"/>
    <w:rsid w:val="001900E3"/>
    <w:rsid w:val="0019727B"/>
    <w:rsid w:val="00197CD6"/>
    <w:rsid w:val="00197DA4"/>
    <w:rsid w:val="001A15CF"/>
    <w:rsid w:val="001A2014"/>
    <w:rsid w:val="001A2A09"/>
    <w:rsid w:val="001A4326"/>
    <w:rsid w:val="001B10CE"/>
    <w:rsid w:val="001B1BAE"/>
    <w:rsid w:val="001B2457"/>
    <w:rsid w:val="001C2705"/>
    <w:rsid w:val="001C3DC0"/>
    <w:rsid w:val="001C5C17"/>
    <w:rsid w:val="001C79DB"/>
    <w:rsid w:val="001C7E1D"/>
    <w:rsid w:val="001E2B02"/>
    <w:rsid w:val="001E56F3"/>
    <w:rsid w:val="001F1E95"/>
    <w:rsid w:val="001F3D75"/>
    <w:rsid w:val="001F7869"/>
    <w:rsid w:val="00200AA7"/>
    <w:rsid w:val="00205ED7"/>
    <w:rsid w:val="00215F33"/>
    <w:rsid w:val="00216533"/>
    <w:rsid w:val="0022208D"/>
    <w:rsid w:val="00222F58"/>
    <w:rsid w:val="0022506B"/>
    <w:rsid w:val="00226CB1"/>
    <w:rsid w:val="00226E05"/>
    <w:rsid w:val="00227338"/>
    <w:rsid w:val="0023027D"/>
    <w:rsid w:val="002306FC"/>
    <w:rsid w:val="00231F86"/>
    <w:rsid w:val="00232106"/>
    <w:rsid w:val="00234599"/>
    <w:rsid w:val="00235980"/>
    <w:rsid w:val="002452FC"/>
    <w:rsid w:val="00246D38"/>
    <w:rsid w:val="0025647E"/>
    <w:rsid w:val="00256B5F"/>
    <w:rsid w:val="00264673"/>
    <w:rsid w:val="00266BF3"/>
    <w:rsid w:val="002836D6"/>
    <w:rsid w:val="00284899"/>
    <w:rsid w:val="0028723E"/>
    <w:rsid w:val="00290FC5"/>
    <w:rsid w:val="00291451"/>
    <w:rsid w:val="00291E50"/>
    <w:rsid w:val="0029281B"/>
    <w:rsid w:val="002A0EB0"/>
    <w:rsid w:val="002A50EE"/>
    <w:rsid w:val="002A6666"/>
    <w:rsid w:val="002A66A6"/>
    <w:rsid w:val="002B0467"/>
    <w:rsid w:val="002B2848"/>
    <w:rsid w:val="002C0057"/>
    <w:rsid w:val="002C6093"/>
    <w:rsid w:val="002D2779"/>
    <w:rsid w:val="002D3FF9"/>
    <w:rsid w:val="002D4E20"/>
    <w:rsid w:val="002D6B19"/>
    <w:rsid w:val="002D7BF7"/>
    <w:rsid w:val="002E0024"/>
    <w:rsid w:val="002E6A76"/>
    <w:rsid w:val="002F0086"/>
    <w:rsid w:val="002F0254"/>
    <w:rsid w:val="002F1267"/>
    <w:rsid w:val="002F1341"/>
    <w:rsid w:val="002F5D0D"/>
    <w:rsid w:val="003066CB"/>
    <w:rsid w:val="00307E7F"/>
    <w:rsid w:val="0031409B"/>
    <w:rsid w:val="0031550B"/>
    <w:rsid w:val="00320DEC"/>
    <w:rsid w:val="00326B68"/>
    <w:rsid w:val="003271DF"/>
    <w:rsid w:val="00327577"/>
    <w:rsid w:val="00330C26"/>
    <w:rsid w:val="0033692D"/>
    <w:rsid w:val="003417B6"/>
    <w:rsid w:val="00344821"/>
    <w:rsid w:val="00344833"/>
    <w:rsid w:val="003457BF"/>
    <w:rsid w:val="00350EBF"/>
    <w:rsid w:val="003520D5"/>
    <w:rsid w:val="003607F2"/>
    <w:rsid w:val="00360E15"/>
    <w:rsid w:val="003659B9"/>
    <w:rsid w:val="00373971"/>
    <w:rsid w:val="00374C65"/>
    <w:rsid w:val="00383050"/>
    <w:rsid w:val="00384EF4"/>
    <w:rsid w:val="003857D8"/>
    <w:rsid w:val="00387172"/>
    <w:rsid w:val="003A7208"/>
    <w:rsid w:val="003C61B8"/>
    <w:rsid w:val="003C789A"/>
    <w:rsid w:val="003C7AEE"/>
    <w:rsid w:val="003D24C1"/>
    <w:rsid w:val="003D5F77"/>
    <w:rsid w:val="003E1046"/>
    <w:rsid w:val="003E27F0"/>
    <w:rsid w:val="003E68D3"/>
    <w:rsid w:val="003E6B2F"/>
    <w:rsid w:val="003F241A"/>
    <w:rsid w:val="003F4294"/>
    <w:rsid w:val="003F52F8"/>
    <w:rsid w:val="00406D32"/>
    <w:rsid w:val="00417010"/>
    <w:rsid w:val="0041767C"/>
    <w:rsid w:val="00423212"/>
    <w:rsid w:val="00424FBC"/>
    <w:rsid w:val="00426D52"/>
    <w:rsid w:val="004302BD"/>
    <w:rsid w:val="0043167C"/>
    <w:rsid w:val="0043484C"/>
    <w:rsid w:val="004356F3"/>
    <w:rsid w:val="00440337"/>
    <w:rsid w:val="00442720"/>
    <w:rsid w:val="00444EB5"/>
    <w:rsid w:val="0045228B"/>
    <w:rsid w:val="00453952"/>
    <w:rsid w:val="00453F8A"/>
    <w:rsid w:val="0045763B"/>
    <w:rsid w:val="00457F67"/>
    <w:rsid w:val="00464A98"/>
    <w:rsid w:val="00464E1D"/>
    <w:rsid w:val="004663A1"/>
    <w:rsid w:val="0047152B"/>
    <w:rsid w:val="00471A39"/>
    <w:rsid w:val="00472206"/>
    <w:rsid w:val="00474068"/>
    <w:rsid w:val="00474C34"/>
    <w:rsid w:val="00476C00"/>
    <w:rsid w:val="0048165D"/>
    <w:rsid w:val="00483F67"/>
    <w:rsid w:val="00485E2A"/>
    <w:rsid w:val="004911A6"/>
    <w:rsid w:val="00496ED7"/>
    <w:rsid w:val="004A0376"/>
    <w:rsid w:val="004B46F9"/>
    <w:rsid w:val="004C0666"/>
    <w:rsid w:val="004C211E"/>
    <w:rsid w:val="004C4E04"/>
    <w:rsid w:val="004C5DCC"/>
    <w:rsid w:val="004C6135"/>
    <w:rsid w:val="004D1BD3"/>
    <w:rsid w:val="004D22A8"/>
    <w:rsid w:val="004D52AC"/>
    <w:rsid w:val="004E7CA2"/>
    <w:rsid w:val="004F2582"/>
    <w:rsid w:val="004F2B51"/>
    <w:rsid w:val="004F3A80"/>
    <w:rsid w:val="004F44BB"/>
    <w:rsid w:val="004F4A11"/>
    <w:rsid w:val="00501976"/>
    <w:rsid w:val="00504118"/>
    <w:rsid w:val="005067B3"/>
    <w:rsid w:val="00510B2D"/>
    <w:rsid w:val="00510BA2"/>
    <w:rsid w:val="00512902"/>
    <w:rsid w:val="00513C4F"/>
    <w:rsid w:val="005158B7"/>
    <w:rsid w:val="005173EF"/>
    <w:rsid w:val="00520488"/>
    <w:rsid w:val="00520875"/>
    <w:rsid w:val="005208AB"/>
    <w:rsid w:val="00524C14"/>
    <w:rsid w:val="00525409"/>
    <w:rsid w:val="005259B3"/>
    <w:rsid w:val="00527F50"/>
    <w:rsid w:val="00531C32"/>
    <w:rsid w:val="00535EEF"/>
    <w:rsid w:val="005376C0"/>
    <w:rsid w:val="005379A3"/>
    <w:rsid w:val="00540803"/>
    <w:rsid w:val="00540BCA"/>
    <w:rsid w:val="00541B61"/>
    <w:rsid w:val="00554F03"/>
    <w:rsid w:val="00555091"/>
    <w:rsid w:val="00555C1D"/>
    <w:rsid w:val="00555C8E"/>
    <w:rsid w:val="0055694C"/>
    <w:rsid w:val="0055701C"/>
    <w:rsid w:val="00557E3E"/>
    <w:rsid w:val="005601C6"/>
    <w:rsid w:val="005610A8"/>
    <w:rsid w:val="00564B83"/>
    <w:rsid w:val="00572EB9"/>
    <w:rsid w:val="00575052"/>
    <w:rsid w:val="00577A86"/>
    <w:rsid w:val="00586CD0"/>
    <w:rsid w:val="00587482"/>
    <w:rsid w:val="00591459"/>
    <w:rsid w:val="00591AC5"/>
    <w:rsid w:val="00591D85"/>
    <w:rsid w:val="005962B0"/>
    <w:rsid w:val="00596451"/>
    <w:rsid w:val="005966DD"/>
    <w:rsid w:val="00597D5B"/>
    <w:rsid w:val="005A10FC"/>
    <w:rsid w:val="005A752D"/>
    <w:rsid w:val="005B17C2"/>
    <w:rsid w:val="005B6FFD"/>
    <w:rsid w:val="005B7A61"/>
    <w:rsid w:val="005C280F"/>
    <w:rsid w:val="005C3478"/>
    <w:rsid w:val="005D2B51"/>
    <w:rsid w:val="005E3F29"/>
    <w:rsid w:val="005E6C45"/>
    <w:rsid w:val="005F1E10"/>
    <w:rsid w:val="005F1ED7"/>
    <w:rsid w:val="00603B39"/>
    <w:rsid w:val="006055AE"/>
    <w:rsid w:val="00621742"/>
    <w:rsid w:val="00631C53"/>
    <w:rsid w:val="0063383F"/>
    <w:rsid w:val="00634C5E"/>
    <w:rsid w:val="00642354"/>
    <w:rsid w:val="0064364B"/>
    <w:rsid w:val="006447E7"/>
    <w:rsid w:val="006447F3"/>
    <w:rsid w:val="00645375"/>
    <w:rsid w:val="006476DB"/>
    <w:rsid w:val="00650ACA"/>
    <w:rsid w:val="006510A5"/>
    <w:rsid w:val="006531FD"/>
    <w:rsid w:val="00653210"/>
    <w:rsid w:val="00655E77"/>
    <w:rsid w:val="006566F4"/>
    <w:rsid w:val="0065688A"/>
    <w:rsid w:val="006642DD"/>
    <w:rsid w:val="00666DB0"/>
    <w:rsid w:val="00671679"/>
    <w:rsid w:val="0067363B"/>
    <w:rsid w:val="0068215F"/>
    <w:rsid w:val="0068350E"/>
    <w:rsid w:val="00683FA0"/>
    <w:rsid w:val="006A0F4C"/>
    <w:rsid w:val="006A2F58"/>
    <w:rsid w:val="006A4047"/>
    <w:rsid w:val="006B0F6D"/>
    <w:rsid w:val="006B120F"/>
    <w:rsid w:val="006C14AD"/>
    <w:rsid w:val="006C2868"/>
    <w:rsid w:val="006C505A"/>
    <w:rsid w:val="006C796D"/>
    <w:rsid w:val="006C7FB7"/>
    <w:rsid w:val="006D2364"/>
    <w:rsid w:val="006D23D9"/>
    <w:rsid w:val="006E19F5"/>
    <w:rsid w:val="006E5351"/>
    <w:rsid w:val="006E7F7A"/>
    <w:rsid w:val="006F23D8"/>
    <w:rsid w:val="00700F8C"/>
    <w:rsid w:val="00713092"/>
    <w:rsid w:val="00714B23"/>
    <w:rsid w:val="00715366"/>
    <w:rsid w:val="00720544"/>
    <w:rsid w:val="00722443"/>
    <w:rsid w:val="007256FA"/>
    <w:rsid w:val="00726B67"/>
    <w:rsid w:val="00727CF6"/>
    <w:rsid w:val="007304AF"/>
    <w:rsid w:val="00730518"/>
    <w:rsid w:val="00731C4E"/>
    <w:rsid w:val="00731E32"/>
    <w:rsid w:val="00736762"/>
    <w:rsid w:val="00737766"/>
    <w:rsid w:val="00742258"/>
    <w:rsid w:val="007436B6"/>
    <w:rsid w:val="00744FFC"/>
    <w:rsid w:val="00746E11"/>
    <w:rsid w:val="00747EA0"/>
    <w:rsid w:val="007549E6"/>
    <w:rsid w:val="00754C52"/>
    <w:rsid w:val="00757004"/>
    <w:rsid w:val="007571B6"/>
    <w:rsid w:val="00757340"/>
    <w:rsid w:val="00761E8E"/>
    <w:rsid w:val="00762001"/>
    <w:rsid w:val="00764D5F"/>
    <w:rsid w:val="00765B87"/>
    <w:rsid w:val="007660BB"/>
    <w:rsid w:val="00777AA9"/>
    <w:rsid w:val="0078077B"/>
    <w:rsid w:val="007855C6"/>
    <w:rsid w:val="0078679C"/>
    <w:rsid w:val="007922C4"/>
    <w:rsid w:val="007926E8"/>
    <w:rsid w:val="00793433"/>
    <w:rsid w:val="007979BF"/>
    <w:rsid w:val="007A39CF"/>
    <w:rsid w:val="007B06B5"/>
    <w:rsid w:val="007B51EA"/>
    <w:rsid w:val="007C0F37"/>
    <w:rsid w:val="007C27AE"/>
    <w:rsid w:val="007C6EAD"/>
    <w:rsid w:val="007D1203"/>
    <w:rsid w:val="007D45DE"/>
    <w:rsid w:val="007D6068"/>
    <w:rsid w:val="007D6DCF"/>
    <w:rsid w:val="007E0DEF"/>
    <w:rsid w:val="007E5CC3"/>
    <w:rsid w:val="007F1974"/>
    <w:rsid w:val="007F708E"/>
    <w:rsid w:val="007F75A6"/>
    <w:rsid w:val="00801BEF"/>
    <w:rsid w:val="008052E8"/>
    <w:rsid w:val="00810D83"/>
    <w:rsid w:val="00811286"/>
    <w:rsid w:val="00812320"/>
    <w:rsid w:val="00812E6B"/>
    <w:rsid w:val="00813298"/>
    <w:rsid w:val="0081566A"/>
    <w:rsid w:val="008163DE"/>
    <w:rsid w:val="0081640C"/>
    <w:rsid w:val="0082261E"/>
    <w:rsid w:val="00825BAD"/>
    <w:rsid w:val="00827410"/>
    <w:rsid w:val="00827CC1"/>
    <w:rsid w:val="00842EDE"/>
    <w:rsid w:val="008430BA"/>
    <w:rsid w:val="00843F6C"/>
    <w:rsid w:val="008476E7"/>
    <w:rsid w:val="00847D09"/>
    <w:rsid w:val="008505E9"/>
    <w:rsid w:val="008508F5"/>
    <w:rsid w:val="00851A06"/>
    <w:rsid w:val="00855405"/>
    <w:rsid w:val="00861772"/>
    <w:rsid w:val="00863EFE"/>
    <w:rsid w:val="0087053E"/>
    <w:rsid w:val="0087472D"/>
    <w:rsid w:val="00874EF2"/>
    <w:rsid w:val="008764B0"/>
    <w:rsid w:val="00876885"/>
    <w:rsid w:val="00882B2D"/>
    <w:rsid w:val="0088379A"/>
    <w:rsid w:val="00883EE3"/>
    <w:rsid w:val="008937EF"/>
    <w:rsid w:val="00894F63"/>
    <w:rsid w:val="00897E48"/>
    <w:rsid w:val="008A26D4"/>
    <w:rsid w:val="008A4F1B"/>
    <w:rsid w:val="008B11FE"/>
    <w:rsid w:val="008B15C8"/>
    <w:rsid w:val="008B455D"/>
    <w:rsid w:val="008B47F9"/>
    <w:rsid w:val="008B50DE"/>
    <w:rsid w:val="008B77D8"/>
    <w:rsid w:val="008C4FEE"/>
    <w:rsid w:val="008C5D3A"/>
    <w:rsid w:val="008C7249"/>
    <w:rsid w:val="008D2783"/>
    <w:rsid w:val="008D334C"/>
    <w:rsid w:val="008D36AA"/>
    <w:rsid w:val="008E0C6E"/>
    <w:rsid w:val="008E22D7"/>
    <w:rsid w:val="008E3157"/>
    <w:rsid w:val="008E327F"/>
    <w:rsid w:val="008E7393"/>
    <w:rsid w:val="008F16A0"/>
    <w:rsid w:val="008F5E65"/>
    <w:rsid w:val="0090591D"/>
    <w:rsid w:val="00913B56"/>
    <w:rsid w:val="00926662"/>
    <w:rsid w:val="00932488"/>
    <w:rsid w:val="00936C09"/>
    <w:rsid w:val="00937691"/>
    <w:rsid w:val="00940944"/>
    <w:rsid w:val="009418F6"/>
    <w:rsid w:val="009422DD"/>
    <w:rsid w:val="00942EA6"/>
    <w:rsid w:val="00943294"/>
    <w:rsid w:val="0095059B"/>
    <w:rsid w:val="00952117"/>
    <w:rsid w:val="00952C36"/>
    <w:rsid w:val="00955DC0"/>
    <w:rsid w:val="009602FE"/>
    <w:rsid w:val="0096031B"/>
    <w:rsid w:val="00965B65"/>
    <w:rsid w:val="00967677"/>
    <w:rsid w:val="00980434"/>
    <w:rsid w:val="00985BCB"/>
    <w:rsid w:val="00986F8B"/>
    <w:rsid w:val="00991491"/>
    <w:rsid w:val="00996818"/>
    <w:rsid w:val="009976DE"/>
    <w:rsid w:val="009A1418"/>
    <w:rsid w:val="009A21DE"/>
    <w:rsid w:val="009A7034"/>
    <w:rsid w:val="009A74AB"/>
    <w:rsid w:val="009B1A4C"/>
    <w:rsid w:val="009B6E56"/>
    <w:rsid w:val="009C0E5C"/>
    <w:rsid w:val="009C1C19"/>
    <w:rsid w:val="009C60F2"/>
    <w:rsid w:val="009D7112"/>
    <w:rsid w:val="009D7F8F"/>
    <w:rsid w:val="009E2FD8"/>
    <w:rsid w:val="009E3588"/>
    <w:rsid w:val="009E4913"/>
    <w:rsid w:val="009E4F41"/>
    <w:rsid w:val="009E745A"/>
    <w:rsid w:val="009F2578"/>
    <w:rsid w:val="009F2C8C"/>
    <w:rsid w:val="009F4797"/>
    <w:rsid w:val="009F4AD6"/>
    <w:rsid w:val="009F6288"/>
    <w:rsid w:val="00A020BA"/>
    <w:rsid w:val="00A0589E"/>
    <w:rsid w:val="00A06A1C"/>
    <w:rsid w:val="00A07509"/>
    <w:rsid w:val="00A1417F"/>
    <w:rsid w:val="00A20652"/>
    <w:rsid w:val="00A21427"/>
    <w:rsid w:val="00A27D9A"/>
    <w:rsid w:val="00A31DBD"/>
    <w:rsid w:val="00A31F91"/>
    <w:rsid w:val="00A37FB1"/>
    <w:rsid w:val="00A421D6"/>
    <w:rsid w:val="00A42B8D"/>
    <w:rsid w:val="00A43157"/>
    <w:rsid w:val="00A463B3"/>
    <w:rsid w:val="00A4796C"/>
    <w:rsid w:val="00A53225"/>
    <w:rsid w:val="00A558E5"/>
    <w:rsid w:val="00A6289F"/>
    <w:rsid w:val="00A62C69"/>
    <w:rsid w:val="00A62F2B"/>
    <w:rsid w:val="00A63E16"/>
    <w:rsid w:val="00A64686"/>
    <w:rsid w:val="00A6753C"/>
    <w:rsid w:val="00A70959"/>
    <w:rsid w:val="00A75717"/>
    <w:rsid w:val="00A7752D"/>
    <w:rsid w:val="00A8465B"/>
    <w:rsid w:val="00A855B2"/>
    <w:rsid w:val="00A9169A"/>
    <w:rsid w:val="00A9366E"/>
    <w:rsid w:val="00A95EBE"/>
    <w:rsid w:val="00AA3B33"/>
    <w:rsid w:val="00AA3C62"/>
    <w:rsid w:val="00AB3CD9"/>
    <w:rsid w:val="00AB4641"/>
    <w:rsid w:val="00AB7F3D"/>
    <w:rsid w:val="00AB7FBB"/>
    <w:rsid w:val="00AC054E"/>
    <w:rsid w:val="00AC7D12"/>
    <w:rsid w:val="00AD1487"/>
    <w:rsid w:val="00AD47DD"/>
    <w:rsid w:val="00AD5397"/>
    <w:rsid w:val="00AE3225"/>
    <w:rsid w:val="00AF0539"/>
    <w:rsid w:val="00AF3E6A"/>
    <w:rsid w:val="00B059FE"/>
    <w:rsid w:val="00B05AF6"/>
    <w:rsid w:val="00B07A96"/>
    <w:rsid w:val="00B11955"/>
    <w:rsid w:val="00B140CF"/>
    <w:rsid w:val="00B179B0"/>
    <w:rsid w:val="00B22677"/>
    <w:rsid w:val="00B23645"/>
    <w:rsid w:val="00B2582C"/>
    <w:rsid w:val="00B26A03"/>
    <w:rsid w:val="00B26A60"/>
    <w:rsid w:val="00B30B30"/>
    <w:rsid w:val="00B313CB"/>
    <w:rsid w:val="00B36537"/>
    <w:rsid w:val="00B37074"/>
    <w:rsid w:val="00B62C2E"/>
    <w:rsid w:val="00B744D3"/>
    <w:rsid w:val="00B80AAA"/>
    <w:rsid w:val="00B8385C"/>
    <w:rsid w:val="00B83BE1"/>
    <w:rsid w:val="00B83E2D"/>
    <w:rsid w:val="00B87540"/>
    <w:rsid w:val="00B90842"/>
    <w:rsid w:val="00B97739"/>
    <w:rsid w:val="00BA7F95"/>
    <w:rsid w:val="00BB64F0"/>
    <w:rsid w:val="00BB6800"/>
    <w:rsid w:val="00BB7EBA"/>
    <w:rsid w:val="00BD007A"/>
    <w:rsid w:val="00BD6805"/>
    <w:rsid w:val="00BD77C5"/>
    <w:rsid w:val="00BE34CB"/>
    <w:rsid w:val="00BE5CA8"/>
    <w:rsid w:val="00BE6293"/>
    <w:rsid w:val="00BE6BEB"/>
    <w:rsid w:val="00BE747D"/>
    <w:rsid w:val="00C01661"/>
    <w:rsid w:val="00C03565"/>
    <w:rsid w:val="00C06BCD"/>
    <w:rsid w:val="00C14A3A"/>
    <w:rsid w:val="00C178CA"/>
    <w:rsid w:val="00C2254F"/>
    <w:rsid w:val="00C227A8"/>
    <w:rsid w:val="00C244FB"/>
    <w:rsid w:val="00C25D0F"/>
    <w:rsid w:val="00C33C99"/>
    <w:rsid w:val="00C36F6B"/>
    <w:rsid w:val="00C435DE"/>
    <w:rsid w:val="00C46941"/>
    <w:rsid w:val="00C47535"/>
    <w:rsid w:val="00C4754C"/>
    <w:rsid w:val="00C52448"/>
    <w:rsid w:val="00C5288F"/>
    <w:rsid w:val="00C53224"/>
    <w:rsid w:val="00C54B76"/>
    <w:rsid w:val="00C57E98"/>
    <w:rsid w:val="00C609E0"/>
    <w:rsid w:val="00C61976"/>
    <w:rsid w:val="00C64DAA"/>
    <w:rsid w:val="00C65DD8"/>
    <w:rsid w:val="00C67D4F"/>
    <w:rsid w:val="00C67DB4"/>
    <w:rsid w:val="00C70818"/>
    <w:rsid w:val="00C73A62"/>
    <w:rsid w:val="00C75A0D"/>
    <w:rsid w:val="00C76F4F"/>
    <w:rsid w:val="00C77601"/>
    <w:rsid w:val="00C83AE0"/>
    <w:rsid w:val="00C84DDB"/>
    <w:rsid w:val="00C941F9"/>
    <w:rsid w:val="00C944BE"/>
    <w:rsid w:val="00C95B06"/>
    <w:rsid w:val="00CA3B10"/>
    <w:rsid w:val="00CB1247"/>
    <w:rsid w:val="00CB59D3"/>
    <w:rsid w:val="00CB5E3A"/>
    <w:rsid w:val="00CC2A1F"/>
    <w:rsid w:val="00CD0C2D"/>
    <w:rsid w:val="00CD13DD"/>
    <w:rsid w:val="00CD5CED"/>
    <w:rsid w:val="00CD647D"/>
    <w:rsid w:val="00CD7B93"/>
    <w:rsid w:val="00CE114E"/>
    <w:rsid w:val="00CE179A"/>
    <w:rsid w:val="00CE2809"/>
    <w:rsid w:val="00CE319C"/>
    <w:rsid w:val="00CE47EA"/>
    <w:rsid w:val="00CE77F3"/>
    <w:rsid w:val="00CF4210"/>
    <w:rsid w:val="00CF6FE0"/>
    <w:rsid w:val="00D00261"/>
    <w:rsid w:val="00D03FED"/>
    <w:rsid w:val="00D056E6"/>
    <w:rsid w:val="00D05C4B"/>
    <w:rsid w:val="00D10CFE"/>
    <w:rsid w:val="00D125D8"/>
    <w:rsid w:val="00D22A14"/>
    <w:rsid w:val="00D30A5D"/>
    <w:rsid w:val="00D31964"/>
    <w:rsid w:val="00D322F0"/>
    <w:rsid w:val="00D33912"/>
    <w:rsid w:val="00D42F74"/>
    <w:rsid w:val="00D43B31"/>
    <w:rsid w:val="00D46C9B"/>
    <w:rsid w:val="00D50A8D"/>
    <w:rsid w:val="00D52307"/>
    <w:rsid w:val="00D53FE9"/>
    <w:rsid w:val="00D6095C"/>
    <w:rsid w:val="00D617F0"/>
    <w:rsid w:val="00D61ABB"/>
    <w:rsid w:val="00D637E0"/>
    <w:rsid w:val="00D6763F"/>
    <w:rsid w:val="00D7659E"/>
    <w:rsid w:val="00D801F7"/>
    <w:rsid w:val="00D809FC"/>
    <w:rsid w:val="00D81133"/>
    <w:rsid w:val="00D81818"/>
    <w:rsid w:val="00D818FA"/>
    <w:rsid w:val="00D81DFB"/>
    <w:rsid w:val="00D86129"/>
    <w:rsid w:val="00D91B24"/>
    <w:rsid w:val="00D931E1"/>
    <w:rsid w:val="00D948A0"/>
    <w:rsid w:val="00D94A58"/>
    <w:rsid w:val="00D9637B"/>
    <w:rsid w:val="00DA5B40"/>
    <w:rsid w:val="00DA623B"/>
    <w:rsid w:val="00DB0049"/>
    <w:rsid w:val="00DB566E"/>
    <w:rsid w:val="00DB67A9"/>
    <w:rsid w:val="00DC2EAC"/>
    <w:rsid w:val="00DC44E7"/>
    <w:rsid w:val="00DD3556"/>
    <w:rsid w:val="00DD78FB"/>
    <w:rsid w:val="00DE0723"/>
    <w:rsid w:val="00DF04AB"/>
    <w:rsid w:val="00DF3182"/>
    <w:rsid w:val="00DF3CE6"/>
    <w:rsid w:val="00DF464D"/>
    <w:rsid w:val="00DF70E0"/>
    <w:rsid w:val="00E006E3"/>
    <w:rsid w:val="00E0340D"/>
    <w:rsid w:val="00E062D7"/>
    <w:rsid w:val="00E06671"/>
    <w:rsid w:val="00E1099F"/>
    <w:rsid w:val="00E11DC8"/>
    <w:rsid w:val="00E157B2"/>
    <w:rsid w:val="00E15FBC"/>
    <w:rsid w:val="00E16183"/>
    <w:rsid w:val="00E16C77"/>
    <w:rsid w:val="00E22C55"/>
    <w:rsid w:val="00E22FA2"/>
    <w:rsid w:val="00E24C35"/>
    <w:rsid w:val="00E30CC7"/>
    <w:rsid w:val="00E32DFA"/>
    <w:rsid w:val="00E43BD6"/>
    <w:rsid w:val="00E46DCE"/>
    <w:rsid w:val="00E47093"/>
    <w:rsid w:val="00E52733"/>
    <w:rsid w:val="00E52B13"/>
    <w:rsid w:val="00E55DA8"/>
    <w:rsid w:val="00E5686F"/>
    <w:rsid w:val="00E57B0C"/>
    <w:rsid w:val="00E620EB"/>
    <w:rsid w:val="00E66309"/>
    <w:rsid w:val="00E66D7A"/>
    <w:rsid w:val="00E6777C"/>
    <w:rsid w:val="00E70068"/>
    <w:rsid w:val="00E70105"/>
    <w:rsid w:val="00E705E3"/>
    <w:rsid w:val="00E81BCD"/>
    <w:rsid w:val="00E865F1"/>
    <w:rsid w:val="00EA0B1D"/>
    <w:rsid w:val="00EB0042"/>
    <w:rsid w:val="00EB0F3C"/>
    <w:rsid w:val="00EC43F2"/>
    <w:rsid w:val="00ED04E8"/>
    <w:rsid w:val="00ED5FC8"/>
    <w:rsid w:val="00EE060E"/>
    <w:rsid w:val="00EE232C"/>
    <w:rsid w:val="00EE32A4"/>
    <w:rsid w:val="00EE387B"/>
    <w:rsid w:val="00EE3F82"/>
    <w:rsid w:val="00EE5383"/>
    <w:rsid w:val="00EE5385"/>
    <w:rsid w:val="00EF1AAD"/>
    <w:rsid w:val="00EF2985"/>
    <w:rsid w:val="00EF3D3D"/>
    <w:rsid w:val="00EF5095"/>
    <w:rsid w:val="00EF75E7"/>
    <w:rsid w:val="00EF7F90"/>
    <w:rsid w:val="00F015DF"/>
    <w:rsid w:val="00F040CA"/>
    <w:rsid w:val="00F048B2"/>
    <w:rsid w:val="00F12D31"/>
    <w:rsid w:val="00F20B44"/>
    <w:rsid w:val="00F26A2C"/>
    <w:rsid w:val="00F27428"/>
    <w:rsid w:val="00F27918"/>
    <w:rsid w:val="00F3048C"/>
    <w:rsid w:val="00F3150C"/>
    <w:rsid w:val="00F3231A"/>
    <w:rsid w:val="00F33FD3"/>
    <w:rsid w:val="00F43592"/>
    <w:rsid w:val="00F436E4"/>
    <w:rsid w:val="00F4541C"/>
    <w:rsid w:val="00F4605E"/>
    <w:rsid w:val="00F51CA2"/>
    <w:rsid w:val="00F553FB"/>
    <w:rsid w:val="00F56B0D"/>
    <w:rsid w:val="00F63F18"/>
    <w:rsid w:val="00F7414A"/>
    <w:rsid w:val="00F7736E"/>
    <w:rsid w:val="00F773E7"/>
    <w:rsid w:val="00F8183B"/>
    <w:rsid w:val="00F84737"/>
    <w:rsid w:val="00F84F84"/>
    <w:rsid w:val="00F85CA5"/>
    <w:rsid w:val="00F87A92"/>
    <w:rsid w:val="00F93182"/>
    <w:rsid w:val="00F9542D"/>
    <w:rsid w:val="00FA04E4"/>
    <w:rsid w:val="00FA0D35"/>
    <w:rsid w:val="00FA1498"/>
    <w:rsid w:val="00FA3A3D"/>
    <w:rsid w:val="00FB062A"/>
    <w:rsid w:val="00FB11EF"/>
    <w:rsid w:val="00FB129C"/>
    <w:rsid w:val="00FB76D9"/>
    <w:rsid w:val="00FC124A"/>
    <w:rsid w:val="00FC34C1"/>
    <w:rsid w:val="00FC5CC5"/>
    <w:rsid w:val="00FC6DDE"/>
    <w:rsid w:val="00FD62F1"/>
    <w:rsid w:val="00FE0E5C"/>
    <w:rsid w:val="00FE5A8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1026"/>
    <o:shapelayout v:ext="edit">
      <o:idmap v:ext="edit" data="1"/>
    </o:shapelayout>
  </w:shapeDefaults>
  <w:decimalSymbol w:val=","/>
  <w:listSeparator w:val=";"/>
  <w15:chartTrackingRefBased/>
  <w15:docId w15:val="{3972E46A-8670-4E2A-A776-3B9090321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sv-SE" w:eastAsia="sv-S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0652"/>
    <w:pPr>
      <w:spacing w:before="120"/>
      <w:jc w:val="both"/>
    </w:pPr>
    <w:rPr>
      <w:sz w:val="24"/>
      <w:szCs w:val="24"/>
      <w:lang w:eastAsia="zh-CN"/>
    </w:rPr>
  </w:style>
  <w:style w:type="paragraph" w:styleId="Heading1">
    <w:name w:val="heading 1"/>
    <w:basedOn w:val="Normal"/>
    <w:next w:val="Normal"/>
    <w:qFormat/>
    <w:rsid w:val="00F63F18"/>
    <w:pPr>
      <w:keepNext/>
      <w:pageBreakBefore/>
      <w:numPr>
        <w:numId w:val="1"/>
      </w:numPr>
      <w:spacing w:before="240" w:after="60"/>
      <w:outlineLvl w:val="0"/>
    </w:pPr>
    <w:rPr>
      <w:rFonts w:ascii="Arial" w:hAnsi="Arial" w:cs="Arial"/>
      <w:b/>
      <w:bCs/>
      <w:kern w:val="32"/>
      <w:sz w:val="36"/>
      <w:szCs w:val="32"/>
    </w:rPr>
  </w:style>
  <w:style w:type="paragraph" w:styleId="Heading2">
    <w:name w:val="heading 2"/>
    <w:basedOn w:val="Normal"/>
    <w:next w:val="Normal"/>
    <w:qFormat/>
    <w:rsid w:val="00F63F18"/>
    <w:pPr>
      <w:keepNext/>
      <w:numPr>
        <w:ilvl w:val="1"/>
        <w:numId w:val="1"/>
      </w:numPr>
      <w:spacing w:before="240" w:after="60"/>
      <w:outlineLvl w:val="1"/>
    </w:pPr>
    <w:rPr>
      <w:rFonts w:ascii="Arial" w:hAnsi="Arial" w:cs="Arial"/>
      <w:b/>
      <w:bCs/>
      <w:iCs/>
      <w:sz w:val="32"/>
      <w:szCs w:val="28"/>
    </w:rPr>
  </w:style>
  <w:style w:type="paragraph" w:styleId="Heading3">
    <w:name w:val="heading 3"/>
    <w:basedOn w:val="Normal"/>
    <w:next w:val="Normal"/>
    <w:qFormat/>
    <w:rsid w:val="00F63F18"/>
    <w:pPr>
      <w:keepNext/>
      <w:numPr>
        <w:ilvl w:val="2"/>
        <w:numId w:val="1"/>
      </w:numPr>
      <w:spacing w:before="240" w:after="60"/>
      <w:outlineLvl w:val="2"/>
    </w:pPr>
    <w:rPr>
      <w:rFonts w:ascii="Arial" w:hAnsi="Arial" w:cs="Arial"/>
      <w:b/>
      <w:bCs/>
      <w:sz w:val="28"/>
      <w:szCs w:val="26"/>
    </w:rPr>
  </w:style>
  <w:style w:type="paragraph" w:styleId="Heading4">
    <w:name w:val="heading 4"/>
    <w:basedOn w:val="Normal"/>
    <w:next w:val="Normal"/>
    <w:qFormat/>
    <w:rsid w:val="00825BAD"/>
    <w:pPr>
      <w:keepNext/>
      <w:numPr>
        <w:ilvl w:val="3"/>
        <w:numId w:val="1"/>
      </w:numPr>
      <w:spacing w:before="240" w:after="60"/>
      <w:outlineLvl w:val="3"/>
    </w:pPr>
    <w:rPr>
      <w:b/>
      <w:bCs/>
      <w:sz w:val="28"/>
      <w:szCs w:val="28"/>
    </w:rPr>
  </w:style>
  <w:style w:type="paragraph" w:styleId="Heading5">
    <w:name w:val="heading 5"/>
    <w:basedOn w:val="Normal"/>
    <w:next w:val="Normal"/>
    <w:qFormat/>
    <w:rsid w:val="00825BAD"/>
    <w:pPr>
      <w:numPr>
        <w:ilvl w:val="4"/>
        <w:numId w:val="1"/>
      </w:numPr>
      <w:spacing w:before="240" w:after="60"/>
      <w:outlineLvl w:val="4"/>
    </w:pPr>
    <w:rPr>
      <w:b/>
      <w:bCs/>
      <w:i/>
      <w:iCs/>
      <w:sz w:val="26"/>
      <w:szCs w:val="26"/>
    </w:rPr>
  </w:style>
  <w:style w:type="paragraph" w:styleId="Heading6">
    <w:name w:val="heading 6"/>
    <w:basedOn w:val="Normal"/>
    <w:next w:val="Normal"/>
    <w:qFormat/>
    <w:rsid w:val="00825BAD"/>
    <w:pPr>
      <w:numPr>
        <w:ilvl w:val="5"/>
        <w:numId w:val="1"/>
      </w:numPr>
      <w:spacing w:before="240" w:after="60"/>
      <w:outlineLvl w:val="5"/>
    </w:pPr>
    <w:rPr>
      <w:b/>
      <w:bCs/>
      <w:sz w:val="22"/>
      <w:szCs w:val="22"/>
    </w:rPr>
  </w:style>
  <w:style w:type="paragraph" w:styleId="Heading7">
    <w:name w:val="heading 7"/>
    <w:basedOn w:val="Normal"/>
    <w:next w:val="Normal"/>
    <w:qFormat/>
    <w:rsid w:val="00825BAD"/>
    <w:pPr>
      <w:numPr>
        <w:ilvl w:val="6"/>
        <w:numId w:val="1"/>
      </w:numPr>
      <w:spacing w:before="240" w:after="60"/>
      <w:outlineLvl w:val="6"/>
    </w:pPr>
  </w:style>
  <w:style w:type="paragraph" w:styleId="Heading8">
    <w:name w:val="heading 8"/>
    <w:basedOn w:val="Normal"/>
    <w:next w:val="Normal"/>
    <w:qFormat/>
    <w:rsid w:val="00825BAD"/>
    <w:pPr>
      <w:numPr>
        <w:ilvl w:val="7"/>
        <w:numId w:val="1"/>
      </w:numPr>
      <w:spacing w:before="240" w:after="60"/>
      <w:outlineLvl w:val="7"/>
    </w:pPr>
    <w:rPr>
      <w:i/>
      <w:iCs/>
    </w:rPr>
  </w:style>
  <w:style w:type="paragraph" w:styleId="Heading9">
    <w:name w:val="heading 9"/>
    <w:basedOn w:val="Normal"/>
    <w:next w:val="Normal"/>
    <w:qFormat/>
    <w:rsid w:val="00825BA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
    <w:name w:val="Titel"/>
    <w:basedOn w:val="Normal"/>
    <w:next w:val="Normal"/>
    <w:rsid w:val="00F63F18"/>
    <w:pPr>
      <w:spacing w:after="960"/>
      <w:jc w:val="center"/>
    </w:pPr>
    <w:rPr>
      <w:sz w:val="96"/>
    </w:rPr>
  </w:style>
  <w:style w:type="paragraph" w:customStyle="1" w:styleId="Programkod">
    <w:name w:val="Programkod"/>
    <w:link w:val="ProgramkodChar"/>
    <w:rsid w:val="00F63F18"/>
    <w:pPr>
      <w:ind w:left="120"/>
    </w:pPr>
    <w:rPr>
      <w:rFonts w:ascii="Courier New" w:hAnsi="Courier New"/>
      <w:szCs w:val="24"/>
      <w:lang w:val="en-US" w:eastAsia="zh-CN"/>
    </w:rPr>
  </w:style>
  <w:style w:type="paragraph" w:customStyle="1" w:styleId="Punkter1">
    <w:name w:val="Punkter 1"/>
    <w:basedOn w:val="Normal"/>
    <w:rsid w:val="00F63F18"/>
    <w:pPr>
      <w:numPr>
        <w:numId w:val="2"/>
      </w:numPr>
    </w:pPr>
  </w:style>
  <w:style w:type="paragraph" w:customStyle="1" w:styleId="Punkter2">
    <w:name w:val="Punkter 2"/>
    <w:basedOn w:val="Normal"/>
    <w:rsid w:val="00F63F18"/>
    <w:pPr>
      <w:numPr>
        <w:numId w:val="4"/>
      </w:numPr>
    </w:pPr>
  </w:style>
  <w:style w:type="paragraph" w:customStyle="1" w:styleId="Punkter3">
    <w:name w:val="Punkter 3"/>
    <w:basedOn w:val="Normal"/>
    <w:rsid w:val="00F63F18"/>
    <w:pPr>
      <w:numPr>
        <w:numId w:val="3"/>
      </w:numPr>
    </w:pPr>
  </w:style>
  <w:style w:type="paragraph" w:customStyle="1" w:styleId="Figur">
    <w:name w:val="Figur"/>
    <w:next w:val="Normal"/>
    <w:rsid w:val="00F63F18"/>
    <w:pPr>
      <w:keepNext/>
      <w:spacing w:before="120"/>
      <w:jc w:val="center"/>
    </w:pPr>
    <w:rPr>
      <w:sz w:val="24"/>
      <w:szCs w:val="24"/>
      <w:lang w:eastAsia="zh-CN"/>
    </w:rPr>
  </w:style>
  <w:style w:type="paragraph" w:styleId="TOC2">
    <w:name w:val="toc 2"/>
    <w:basedOn w:val="Normal"/>
    <w:next w:val="Normal"/>
    <w:autoRedefine/>
    <w:semiHidden/>
    <w:rsid w:val="00173178"/>
    <w:pPr>
      <w:ind w:left="240"/>
    </w:pPr>
  </w:style>
  <w:style w:type="paragraph" w:styleId="TOC1">
    <w:name w:val="toc 1"/>
    <w:basedOn w:val="Normal"/>
    <w:next w:val="Normal"/>
    <w:autoRedefine/>
    <w:semiHidden/>
    <w:rsid w:val="00173178"/>
  </w:style>
  <w:style w:type="paragraph" w:styleId="TOC3">
    <w:name w:val="toc 3"/>
    <w:basedOn w:val="Normal"/>
    <w:next w:val="Normal"/>
    <w:autoRedefine/>
    <w:semiHidden/>
    <w:rsid w:val="00173178"/>
    <w:pPr>
      <w:ind w:left="480"/>
    </w:pPr>
  </w:style>
  <w:style w:type="character" w:styleId="Hyperlink">
    <w:name w:val="Hyperlink"/>
    <w:rsid w:val="00173178"/>
    <w:rPr>
      <w:color w:val="0000FF"/>
      <w:u w:val="single"/>
    </w:rPr>
  </w:style>
  <w:style w:type="character" w:customStyle="1" w:styleId="Begrepp">
    <w:name w:val="Begrepp"/>
    <w:rsid w:val="00F63F18"/>
    <w:rPr>
      <w:b/>
      <w:i/>
      <w:lang w:val="sv-SE"/>
    </w:rPr>
  </w:style>
  <w:style w:type="paragraph" w:styleId="PlainText">
    <w:name w:val="Plain Text"/>
    <w:basedOn w:val="Normal"/>
    <w:rsid w:val="00F773E7"/>
    <w:pPr>
      <w:spacing w:before="0"/>
      <w:jc w:val="left"/>
    </w:pPr>
    <w:rPr>
      <w:rFonts w:ascii="Courier New" w:hAnsi="Courier New" w:cs="Courier New"/>
      <w:sz w:val="20"/>
      <w:szCs w:val="20"/>
    </w:rPr>
  </w:style>
  <w:style w:type="paragraph" w:customStyle="1" w:styleId="ProgramkodFirst">
    <w:name w:val="ProgramkodFirst"/>
    <w:basedOn w:val="Programkod"/>
    <w:rsid w:val="00F63F18"/>
    <w:pPr>
      <w:spacing w:before="120"/>
    </w:pPr>
  </w:style>
  <w:style w:type="paragraph" w:customStyle="1" w:styleId="ProgramkodLast">
    <w:name w:val="ProgramkodLast"/>
    <w:basedOn w:val="Programkod"/>
    <w:link w:val="ProgramkodLastChar"/>
    <w:rsid w:val="00F63F18"/>
  </w:style>
  <w:style w:type="paragraph" w:customStyle="1" w:styleId="Figurtext">
    <w:name w:val="Figurtext"/>
    <w:basedOn w:val="Normal"/>
    <w:rsid w:val="00F63F18"/>
    <w:pPr>
      <w:ind w:left="360" w:right="360"/>
    </w:pPr>
  </w:style>
  <w:style w:type="character" w:customStyle="1" w:styleId="ProgramkodChar">
    <w:name w:val="Programkod Char"/>
    <w:link w:val="Programkod"/>
    <w:rsid w:val="00483F67"/>
    <w:rPr>
      <w:rFonts w:ascii="Courier New" w:eastAsia="SimSun" w:hAnsi="Courier New"/>
      <w:szCs w:val="24"/>
      <w:lang w:val="en-US" w:eastAsia="zh-CN" w:bidi="ar-SA"/>
    </w:rPr>
  </w:style>
  <w:style w:type="character" w:customStyle="1" w:styleId="ProgramkodLastChar">
    <w:name w:val="ProgramkodLast Char"/>
    <w:basedOn w:val="ProgramkodChar"/>
    <w:link w:val="ProgramkodLast"/>
    <w:rsid w:val="00483F67"/>
    <w:rPr>
      <w:rFonts w:ascii="Courier New" w:eastAsia="SimSun" w:hAnsi="Courier New"/>
      <w:szCs w:val="24"/>
      <w:lang w:val="en-US" w:eastAsia="zh-CN" w:bidi="ar-SA"/>
    </w:rPr>
  </w:style>
  <w:style w:type="paragraph" w:styleId="Caption">
    <w:name w:val="caption"/>
    <w:basedOn w:val="Normal"/>
    <w:next w:val="Normal"/>
    <w:qFormat/>
    <w:rsid w:val="006531FD"/>
    <w:rPr>
      <w:b/>
      <w:bCs/>
      <w:sz w:val="20"/>
      <w:szCs w:val="20"/>
    </w:rPr>
  </w:style>
  <w:style w:type="paragraph" w:styleId="ListParagraph">
    <w:name w:val="List Paragraph"/>
    <w:basedOn w:val="Normal"/>
    <w:uiPriority w:val="34"/>
    <w:qFormat/>
    <w:rsid w:val="00A31F91"/>
    <w:pPr>
      <w:ind w:left="1304"/>
    </w:pPr>
  </w:style>
  <w:style w:type="paragraph" w:styleId="BalloonText">
    <w:name w:val="Balloon Text"/>
    <w:basedOn w:val="Normal"/>
    <w:link w:val="BalloonTextChar"/>
    <w:rsid w:val="0078679C"/>
    <w:pPr>
      <w:spacing w:before="0"/>
    </w:pPr>
    <w:rPr>
      <w:rFonts w:ascii="Tahoma" w:hAnsi="Tahoma" w:cs="Tahoma"/>
      <w:sz w:val="16"/>
      <w:szCs w:val="16"/>
    </w:rPr>
  </w:style>
  <w:style w:type="character" w:customStyle="1" w:styleId="BalloonTextChar">
    <w:name w:val="Balloon Text Char"/>
    <w:link w:val="BalloonText"/>
    <w:rsid w:val="0078679C"/>
    <w:rPr>
      <w:rFonts w:ascii="Tahom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oleObject" Target="embeddings/oleObject1.bin"/><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3.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emf"/><Relationship Id="rId25" Type="http://schemas.openxmlformats.org/officeDocument/2006/relationships/oleObject" Target="embeddings/oleObject3.bin"/><Relationship Id="rId33"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3.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hyperlink" Target="mailto:mikael.thieme@his.se" TargetMode="External"/><Relationship Id="rId11" Type="http://schemas.openxmlformats.org/officeDocument/2006/relationships/image" Target="media/image5.jpg"/><Relationship Id="rId24" Type="http://schemas.openxmlformats.org/officeDocument/2006/relationships/image" Target="media/image16.emf"/><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2.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20.jpe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Work\Wordmallar\Rap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2BF17-3125-4A53-9BD8-399D040C7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Template>
  <TotalTime>135</TotalTime>
  <Pages>27</Pages>
  <Words>6982</Words>
  <Characters>37006</Characters>
  <Application>Microsoft Office Word</Application>
  <DocSecurity>0</DocSecurity>
  <Lines>308</Lines>
  <Paragraphs>87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Virtual Game Console</vt:lpstr>
      <vt:lpstr>Virtual Game Console</vt:lpstr>
    </vt:vector>
  </TitlesOfParts>
  <Company>IKI</Company>
  <LinksUpToDate>false</LinksUpToDate>
  <CharactersWithSpaces>43901</CharactersWithSpaces>
  <SharedDoc>false</SharedDoc>
  <HLinks>
    <vt:vector size="6" baseType="variant">
      <vt:variant>
        <vt:i4>3080281</vt:i4>
      </vt:variant>
      <vt:variant>
        <vt:i4>0</vt:i4>
      </vt:variant>
      <vt:variant>
        <vt:i4>0</vt:i4>
      </vt:variant>
      <vt:variant>
        <vt:i4>5</vt:i4>
      </vt:variant>
      <vt:variant>
        <vt:lpwstr>mailto:mikael.thieme@his.se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Game Console</dc:title>
  <dc:subject/>
  <dc:creator>thim</dc:creator>
  <cp:keywords/>
  <cp:lastModifiedBy>Mikael Thieme</cp:lastModifiedBy>
  <cp:revision>13</cp:revision>
  <cp:lastPrinted>2012-09-03T06:38:00Z</cp:lastPrinted>
  <dcterms:created xsi:type="dcterms:W3CDTF">2015-05-19T06:08:00Z</dcterms:created>
  <dcterms:modified xsi:type="dcterms:W3CDTF">2015-05-19T08:54:00Z</dcterms:modified>
</cp:coreProperties>
</file>